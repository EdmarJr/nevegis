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E2036" w:rsidRDefault="001E2036" w:rsidP="00FF0969">
      <w:pPr>
        <w:pStyle w:val="Instruo"/>
      </w:pPr>
    </w:p>
    <w:p w:rsidR="00FF0969" w:rsidRPr="00FF0969" w:rsidRDefault="00FF0969" w:rsidP="00FF0969"/>
    <w:p w:rsidR="00FF0969" w:rsidRPr="00FF0969" w:rsidRDefault="00FF0969" w:rsidP="00FF0969"/>
    <w:p w:rsidR="00FF0969" w:rsidRPr="00FF0969" w:rsidRDefault="00FF0969" w:rsidP="00FF0969">
      <w:r>
        <w:tab/>
      </w:r>
    </w:p>
    <w:p w:rsidR="00FF0969" w:rsidRPr="00FF0969" w:rsidRDefault="00FF0969" w:rsidP="00FF0969"/>
    <w:p w:rsidR="00FF0969" w:rsidRPr="00FF0969" w:rsidRDefault="00FF0969" w:rsidP="00FF0969">
      <w:r>
        <w:tab/>
      </w:r>
    </w:p>
    <w:p w:rsidR="00FF0969" w:rsidRPr="00FF0969" w:rsidRDefault="00FF0969" w:rsidP="00FF0969">
      <w:r>
        <w:tab/>
      </w:r>
    </w:p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8A2B4F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1026" type="#_x0000_t202" style="position:absolute;left:0;text-align:left;margin-left:-36pt;margin-top:4.4pt;width:513pt;height:132.5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R0IhAIAABEFAAAOAAAAZHJzL2Uyb0RvYy54bWysVNuO2yAQfa/Uf0C8Z21n7WxsxVntpakq&#10;bS/Sbj+AAI5RMVAgsber/nsHnGSzvUhVVT9gYIbDzJwzLC6HTqIdt05oVePsLMWIK6qZUJsaf35Y&#10;TeYYOU8UI1IrXuNH7vDl8vWrRW8qPtWtloxbBCDKVb2pceu9qZLE0ZZ3xJ1pwxUYG2074mFpNwmz&#10;pAf0TibTNJ0lvbbMWE25c7B7OxrxMuI3Daf+Y9M47pGsMcTm42jjuA5jslyQamOJaQXdh0H+IYqO&#10;CAWXHqFuiSdoa8UvUJ2gVjvd+DOqu0Q3jaA85gDZZOlP2dy3xPCYCxTHmWOZ3P+DpR92nywSrMY5&#10;Rop0QNEDHzy61gPKzkN5euMq8Lo34OcH2AeaY6rO3Gn6xSGlb1qiNvzKWt23nDAILwsnk5OjI44L&#10;IOv+vWZwD9l6HYGGxnahdlANBOhA0+ORmhALhc1ZkRVZCiYKtmw2Pz+fF/EOUh2OG+v8W647FCY1&#10;tsB9hCe7O+dDOKQ6uITbnJaCrYSUcWE36xtp0Y6ATlbx26O/cJMqOCsdjo2I4w5ECXcEW4g38v5U&#10;ZtM8vZ6Wk9VsfjHJV3kxKS/S+STNyutyluZlfrv6HgLM8qoVjHF1JxQ/aDDL/47jfTeM6okqRH2N&#10;y2JajBz9Mck0fr9LshMeWlKKrsbzoxOpArNvFIO0SeWJkOM8eRl+rDLU4PCPVYk6CNSPIvDDegCU&#10;II61Zo+gCKuBL+AW3hGYtNp+w6iHnqyx+7ollmMk3ylQVZnleWjiuMiLiyks7KllfWohigJUjT1G&#10;4/TGj42/NVZsWrhp1LHSV6DERkSNPEe11y/0XUxm/0aExj5dR6/nl2z5AwAA//8DAFBLAwQUAAYA&#10;CAAAACEAlnwfRd0AAAAJAQAADwAAAGRycy9kb3ducmV2LnhtbEyP0U6DQBBF3038h82Y+GLaRWxL&#10;QYZGTTS+tvYDBtgCkZ0l7LbQv3d80sebO7lzTr6bba8uZvSdY4THZQTKcOXqjhuE49f7YgvKB+Ka&#10;escG4Wo87Irbm5yy2k28N5dDaJSMsM8IoQ1hyLT2VWss+aUbDEt3cqOlIHFsdD3SJOO213EUbbSl&#10;juVDS4N5a031fThbhNPn9LBOp/IjHJP9avNKXVK6K+L93fzyDCqYOfwdwy++oEMhTKU7c+1Vj7BI&#10;YnEJCFsxkD5drySXCHHylIIucv3foPgBAAD//wMAUEsBAi0AFAAGAAgAAAAhALaDOJL+AAAA4QEA&#10;ABMAAAAAAAAAAAAAAAAAAAAAAFtDb250ZW50X1R5cGVzXS54bWxQSwECLQAUAAYACAAAACEAOP0h&#10;/9YAAACUAQAACwAAAAAAAAAAAAAAAAAvAQAAX3JlbHMvLnJlbHNQSwECLQAUAAYACAAAACEAgv0d&#10;CIQCAAARBQAADgAAAAAAAAAAAAAAAAAuAgAAZHJzL2Uyb0RvYy54bWxQSwECLQAUAAYACAAAACEA&#10;lnwfRd0AAAAJAQAADwAAAAAAAAAAAAAAAADeBAAAZHJzL2Rvd25yZXYueG1sUEsFBgAAAAAEAAQA&#10;8wAAAOgFAAAAAA==&#10;" stroked="f">
            <v:textbox>
              <w:txbxContent>
                <w:p w:rsidR="00050A91" w:rsidRPr="00B324BC" w:rsidRDefault="00050A91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Projeto </w:t>
                  </w:r>
                  <w:r w:rsidR="00CE750F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Sistema Gerenciador de Eventos</w:t>
                  </w:r>
                </w:p>
                <w:p w:rsidR="00050A91" w:rsidRPr="00B324BC" w:rsidRDefault="00050A91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050A91" w:rsidRDefault="00050A91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Especificação de Tela</w:t>
                  </w:r>
                </w:p>
                <w:p w:rsidR="00050A91" w:rsidRPr="00E13199" w:rsidRDefault="00050A91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Manter Lista de Convidados</w:t>
                  </w:r>
                </w:p>
                <w:p w:rsidR="00050A91" w:rsidRPr="00E13199" w:rsidRDefault="00050A91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050A91" w:rsidRPr="00E13199" w:rsidRDefault="00050A91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Versão </w:t>
                  </w:r>
                  <w:r w:rsidR="00C643BA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1</w:t>
                  </w: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.0</w:t>
                  </w:r>
                  <w:r w:rsidR="00C643BA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0</w:t>
                  </w:r>
                </w:p>
                <w:p w:rsidR="00050A91" w:rsidRDefault="00050A91">
                  <w:pPr>
                    <w:pStyle w:val="Titulodocumento"/>
                    <w:jc w:val="right"/>
                  </w:pPr>
                </w:p>
              </w:txbxContent>
            </v:textbox>
          </v:shape>
        </w:pict>
      </w:r>
    </w:p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>
      <w:pPr>
        <w:pStyle w:val="Rodap"/>
        <w:tabs>
          <w:tab w:val="clear" w:pos="4320"/>
          <w:tab w:val="clear" w:pos="8640"/>
        </w:tabs>
      </w:pPr>
    </w:p>
    <w:p w:rsidR="001E2036" w:rsidRDefault="001E2036">
      <w:pPr>
        <w:jc w:val="center"/>
      </w:pPr>
    </w:p>
    <w:p w:rsidR="001E2036" w:rsidRDefault="001E2036">
      <w:pPr>
        <w:pStyle w:val="Cabealho"/>
      </w:pPr>
    </w:p>
    <w:p w:rsidR="001E2036" w:rsidRDefault="001E2036">
      <w:pPr>
        <w:jc w:val="center"/>
        <w:rPr>
          <w:color w:val="auto"/>
        </w:rPr>
      </w:pPr>
    </w:p>
    <w:p w:rsidR="001E2036" w:rsidRDefault="001E2036">
      <w:pPr>
        <w:jc w:val="center"/>
        <w:rPr>
          <w:color w:val="auto"/>
        </w:rPr>
      </w:pPr>
    </w:p>
    <w:p w:rsidR="001E2036" w:rsidRDefault="001E2036">
      <w:pPr>
        <w:jc w:val="center"/>
        <w:rPr>
          <w:noProof/>
        </w:rPr>
        <w:sectPr w:rsidR="001E2036" w:rsidSect="009A12DF">
          <w:headerReference w:type="default" r:id="rId8"/>
          <w:headerReference w:type="first" r:id="rId9"/>
          <w:footerReference w:type="first" r:id="rId10"/>
          <w:pgSz w:w="11907" w:h="16840" w:code="9"/>
          <w:pgMar w:top="1134" w:right="851" w:bottom="1134" w:left="1701" w:header="720" w:footer="720" w:gutter="0"/>
          <w:cols w:space="708"/>
          <w:docGrid w:linePitch="360"/>
        </w:sectPr>
      </w:pPr>
    </w:p>
    <w:p w:rsidR="00203AE9" w:rsidRDefault="00203AE9" w:rsidP="00203AE9">
      <w:pPr>
        <w:pStyle w:val="Ttulo"/>
        <w:jc w:val="center"/>
      </w:pPr>
      <w:r>
        <w:lastRenderedPageBreak/>
        <w:t>HISTÓRICO DE REVISÃO</w:t>
      </w:r>
    </w:p>
    <w:p w:rsidR="00203AE9" w:rsidRDefault="00203AE9" w:rsidP="00203AE9">
      <w:pPr>
        <w:jc w:val="center"/>
      </w:pPr>
    </w:p>
    <w:tbl>
      <w:tblPr>
        <w:tblW w:w="8880" w:type="dxa"/>
        <w:jc w:val="center"/>
        <w:tblInd w:w="52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639"/>
        <w:gridCol w:w="960"/>
        <w:gridCol w:w="4241"/>
        <w:gridCol w:w="2040"/>
      </w:tblGrid>
      <w:tr w:rsidR="00203AE9" w:rsidRPr="001F3F4E">
        <w:trPr>
          <w:jc w:val="center"/>
        </w:trPr>
        <w:tc>
          <w:tcPr>
            <w:tcW w:w="1639" w:type="dxa"/>
            <w:shd w:val="clear" w:color="auto" w:fill="C0C0C0"/>
          </w:tcPr>
          <w:p w:rsidR="00203AE9" w:rsidRPr="001F3F4E" w:rsidRDefault="00203AE9" w:rsidP="00A061E4">
            <w:pPr>
              <w:pStyle w:val="CTMISTabela"/>
            </w:pPr>
            <w:r w:rsidRPr="001F3F4E">
              <w:t>Data</w:t>
            </w:r>
          </w:p>
        </w:tc>
        <w:tc>
          <w:tcPr>
            <w:tcW w:w="960" w:type="dxa"/>
            <w:shd w:val="clear" w:color="auto" w:fill="C0C0C0"/>
          </w:tcPr>
          <w:p w:rsidR="00203AE9" w:rsidRPr="001F3F4E" w:rsidRDefault="00203AE9" w:rsidP="00A061E4">
            <w:pPr>
              <w:pStyle w:val="CTMISTabela"/>
            </w:pPr>
            <w:r w:rsidRPr="001F3F4E">
              <w:t>Versão</w:t>
            </w:r>
          </w:p>
        </w:tc>
        <w:tc>
          <w:tcPr>
            <w:tcW w:w="4241" w:type="dxa"/>
            <w:tcBorders>
              <w:left w:val="single" w:sz="4" w:space="0" w:color="auto"/>
            </w:tcBorders>
            <w:shd w:val="clear" w:color="auto" w:fill="C0C0C0"/>
          </w:tcPr>
          <w:p w:rsidR="00203AE9" w:rsidRPr="001F3F4E" w:rsidRDefault="00203AE9" w:rsidP="00A061E4">
            <w:pPr>
              <w:pStyle w:val="CTMISTabela"/>
            </w:pPr>
            <w:r w:rsidRPr="001F3F4E">
              <w:t>Descrição</w:t>
            </w:r>
          </w:p>
        </w:tc>
        <w:tc>
          <w:tcPr>
            <w:tcW w:w="2040" w:type="dxa"/>
            <w:shd w:val="clear" w:color="auto" w:fill="C0C0C0"/>
          </w:tcPr>
          <w:p w:rsidR="00203AE9" w:rsidRPr="001F3F4E" w:rsidRDefault="00203AE9" w:rsidP="00A061E4">
            <w:pPr>
              <w:pStyle w:val="CTMISTabela"/>
            </w:pPr>
            <w:r w:rsidRPr="001F3F4E">
              <w:t>Autor</w:t>
            </w:r>
          </w:p>
        </w:tc>
      </w:tr>
      <w:tr w:rsidR="00203AE9">
        <w:trPr>
          <w:jc w:val="center"/>
        </w:trPr>
        <w:tc>
          <w:tcPr>
            <w:tcW w:w="1639" w:type="dxa"/>
          </w:tcPr>
          <w:p w:rsidR="00203AE9" w:rsidRPr="00873131" w:rsidRDefault="00673B7B" w:rsidP="00A061E4">
            <w:pPr>
              <w:pStyle w:val="CTMISTabela"/>
              <w:rPr>
                <w:b/>
              </w:rPr>
            </w:pPr>
            <w:r>
              <w:t>28</w:t>
            </w:r>
            <w:r w:rsidR="0000286E">
              <w:t>/03/2014</w:t>
            </w:r>
          </w:p>
        </w:tc>
        <w:tc>
          <w:tcPr>
            <w:tcW w:w="960" w:type="dxa"/>
          </w:tcPr>
          <w:p w:rsidR="00203AE9" w:rsidRPr="00873131" w:rsidRDefault="00623E75" w:rsidP="008931B1">
            <w:pPr>
              <w:pStyle w:val="CTMISTabela"/>
              <w:rPr>
                <w:b/>
              </w:rPr>
            </w:pPr>
            <w:r>
              <w:t>0.</w:t>
            </w:r>
            <w:r w:rsidR="009B0E25">
              <w:t>0</w:t>
            </w:r>
            <w:r w:rsidR="008931B1">
              <w:t>0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03AE9" w:rsidRPr="00873131" w:rsidRDefault="0000286E" w:rsidP="00A061E4">
            <w:pPr>
              <w:pStyle w:val="CTMISTabela"/>
              <w:rPr>
                <w:b/>
              </w:rPr>
            </w:pPr>
            <w:r>
              <w:t xml:space="preserve">Elaboração do </w:t>
            </w:r>
            <w:r w:rsidR="00446DD9">
              <w:t>documento.</w:t>
            </w:r>
          </w:p>
        </w:tc>
        <w:tc>
          <w:tcPr>
            <w:tcW w:w="2040" w:type="dxa"/>
          </w:tcPr>
          <w:p w:rsidR="00203AE9" w:rsidRPr="00873131" w:rsidRDefault="0000286E" w:rsidP="00A061E4">
            <w:pPr>
              <w:pStyle w:val="CTMISTabela"/>
              <w:rPr>
                <w:b/>
              </w:rPr>
            </w:pPr>
            <w:r>
              <w:t>Rayanne Felício</w:t>
            </w:r>
          </w:p>
        </w:tc>
      </w:tr>
      <w:tr w:rsidR="00AD3D1C">
        <w:trPr>
          <w:jc w:val="center"/>
        </w:trPr>
        <w:tc>
          <w:tcPr>
            <w:tcW w:w="1639" w:type="dxa"/>
          </w:tcPr>
          <w:p w:rsidR="00AD3D1C" w:rsidRDefault="00AD3D1C" w:rsidP="00A061E4">
            <w:pPr>
              <w:pStyle w:val="CTMISTabela"/>
              <w:rPr>
                <w:b/>
              </w:rPr>
            </w:pPr>
            <w:r>
              <w:t>29/04/2014</w:t>
            </w:r>
          </w:p>
        </w:tc>
        <w:tc>
          <w:tcPr>
            <w:tcW w:w="960" w:type="dxa"/>
          </w:tcPr>
          <w:p w:rsidR="00AD3D1C" w:rsidRDefault="00AD3D1C" w:rsidP="008931B1">
            <w:pPr>
              <w:pStyle w:val="CTMISTabela"/>
              <w:rPr>
                <w:b/>
              </w:rPr>
            </w:pPr>
            <w:r>
              <w:t>0.0</w:t>
            </w:r>
            <w:r w:rsidR="008931B1">
              <w:t>1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AD3D1C" w:rsidRPr="00050A91" w:rsidRDefault="00AD3D1C" w:rsidP="00A061E4">
            <w:pPr>
              <w:pStyle w:val="CTMISTabela"/>
              <w:rPr>
                <w:b/>
                <w:lang w:val="pt-BR"/>
              </w:rPr>
            </w:pPr>
            <w:r w:rsidRPr="00050A91">
              <w:rPr>
                <w:lang w:val="pt-BR"/>
              </w:rPr>
              <w:t>Preparação para entrega do documento</w:t>
            </w:r>
            <w:r w:rsidR="00446DD9">
              <w:rPr>
                <w:lang w:val="pt-BR"/>
              </w:rPr>
              <w:t>.</w:t>
            </w:r>
          </w:p>
        </w:tc>
        <w:tc>
          <w:tcPr>
            <w:tcW w:w="2040" w:type="dxa"/>
          </w:tcPr>
          <w:p w:rsidR="00AD3D1C" w:rsidRPr="00AD3D1C" w:rsidRDefault="00AD3D1C" w:rsidP="00A061E4">
            <w:pPr>
              <w:pStyle w:val="CTMISTabela"/>
              <w:rPr>
                <w:b/>
              </w:rPr>
            </w:pPr>
            <w:r>
              <w:t>Carlos Gurgel</w:t>
            </w:r>
          </w:p>
        </w:tc>
      </w:tr>
      <w:tr w:rsidR="00E13643">
        <w:trPr>
          <w:jc w:val="center"/>
        </w:trPr>
        <w:tc>
          <w:tcPr>
            <w:tcW w:w="1639" w:type="dxa"/>
          </w:tcPr>
          <w:p w:rsidR="00E13643" w:rsidRDefault="00E13643" w:rsidP="00A061E4">
            <w:pPr>
              <w:pStyle w:val="CTMISTabela"/>
              <w:rPr>
                <w:b/>
              </w:rPr>
            </w:pPr>
            <w:r>
              <w:t>30/04/2014</w:t>
            </w:r>
          </w:p>
        </w:tc>
        <w:tc>
          <w:tcPr>
            <w:tcW w:w="960" w:type="dxa"/>
          </w:tcPr>
          <w:p w:rsidR="00E13643" w:rsidRDefault="00E13643" w:rsidP="008931B1">
            <w:pPr>
              <w:pStyle w:val="CTMISTabela"/>
              <w:rPr>
                <w:b/>
              </w:rPr>
            </w:pPr>
            <w:r>
              <w:t>0.0</w:t>
            </w:r>
            <w:r w:rsidR="008931B1">
              <w:t>2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E13643" w:rsidRPr="00050A91" w:rsidRDefault="00E13643" w:rsidP="00A061E4">
            <w:pPr>
              <w:pStyle w:val="CTMISTabela"/>
              <w:rPr>
                <w:b/>
                <w:lang w:val="pt-BR"/>
              </w:rPr>
            </w:pPr>
            <w:r w:rsidRPr="00050A91">
              <w:rPr>
                <w:lang w:val="pt-BR"/>
              </w:rPr>
              <w:t>Preparação para entrega do documento: alteração do nome do documento no rodapé.</w:t>
            </w:r>
          </w:p>
        </w:tc>
        <w:tc>
          <w:tcPr>
            <w:tcW w:w="2040" w:type="dxa"/>
          </w:tcPr>
          <w:p w:rsidR="00E13643" w:rsidRDefault="00E13643" w:rsidP="00A061E4">
            <w:pPr>
              <w:pStyle w:val="CTMISTabela"/>
              <w:rPr>
                <w:b/>
              </w:rPr>
            </w:pPr>
            <w:r>
              <w:t>Carlos Gurgel</w:t>
            </w:r>
            <w:bookmarkStart w:id="0" w:name="_GoBack"/>
            <w:bookmarkEnd w:id="0"/>
          </w:p>
        </w:tc>
      </w:tr>
      <w:tr w:rsidR="00A061E4">
        <w:trPr>
          <w:jc w:val="center"/>
        </w:trPr>
        <w:tc>
          <w:tcPr>
            <w:tcW w:w="1639" w:type="dxa"/>
          </w:tcPr>
          <w:p w:rsidR="00A061E4" w:rsidRDefault="00A061E4" w:rsidP="00A061E4">
            <w:pPr>
              <w:pStyle w:val="CTMISTabela"/>
            </w:pPr>
            <w:r>
              <w:t>31/07/2014</w:t>
            </w:r>
          </w:p>
        </w:tc>
        <w:tc>
          <w:tcPr>
            <w:tcW w:w="960" w:type="dxa"/>
          </w:tcPr>
          <w:p w:rsidR="00A061E4" w:rsidRDefault="00A061E4" w:rsidP="008931B1">
            <w:pPr>
              <w:pStyle w:val="CTMISTabela"/>
            </w:pPr>
            <w:r>
              <w:t>0.0</w:t>
            </w:r>
            <w:r w:rsidR="008931B1">
              <w:t>3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A061E4" w:rsidRPr="00A061E4" w:rsidRDefault="00A061E4" w:rsidP="00A061E4">
            <w:pPr>
              <w:pStyle w:val="CTMISTabela"/>
              <w:rPr>
                <w:lang w:val="pt-BR"/>
              </w:rPr>
            </w:pPr>
            <w:r w:rsidRPr="00050A91">
              <w:rPr>
                <w:lang w:val="pt-BR"/>
              </w:rPr>
              <w:t>Ajuste conforme reunião com a RSI para revisão do artefato.</w:t>
            </w:r>
          </w:p>
        </w:tc>
        <w:tc>
          <w:tcPr>
            <w:tcW w:w="2040" w:type="dxa"/>
          </w:tcPr>
          <w:p w:rsidR="00A061E4" w:rsidRDefault="00A061E4" w:rsidP="00A061E4">
            <w:pPr>
              <w:pStyle w:val="CTMISTabela"/>
            </w:pPr>
            <w:r>
              <w:t>Reyla Rosa</w:t>
            </w:r>
          </w:p>
        </w:tc>
      </w:tr>
      <w:tr w:rsidR="00DF5702">
        <w:trPr>
          <w:jc w:val="center"/>
        </w:trPr>
        <w:tc>
          <w:tcPr>
            <w:tcW w:w="1639" w:type="dxa"/>
          </w:tcPr>
          <w:p w:rsidR="00DF5702" w:rsidRDefault="00DF5702" w:rsidP="00A061E4">
            <w:pPr>
              <w:pStyle w:val="CTMISTabela"/>
            </w:pPr>
            <w:r>
              <w:t>27/08/2014</w:t>
            </w:r>
          </w:p>
        </w:tc>
        <w:tc>
          <w:tcPr>
            <w:tcW w:w="960" w:type="dxa"/>
          </w:tcPr>
          <w:p w:rsidR="00DF5702" w:rsidRDefault="00DF5702" w:rsidP="008931B1">
            <w:pPr>
              <w:pStyle w:val="CTMISTabela"/>
            </w:pPr>
            <w:r>
              <w:t>0.04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DF5702" w:rsidRPr="00050A91" w:rsidRDefault="00DF5702" w:rsidP="00A061E4">
            <w:pPr>
              <w:pStyle w:val="CTMISTabela"/>
              <w:rPr>
                <w:lang w:val="pt-BR"/>
              </w:rPr>
            </w:pPr>
            <w:r>
              <w:rPr>
                <w:lang w:val="pt-BR"/>
              </w:rPr>
              <w:t>Ajustes conforme parecer técnico.</w:t>
            </w:r>
          </w:p>
        </w:tc>
        <w:tc>
          <w:tcPr>
            <w:tcW w:w="2040" w:type="dxa"/>
          </w:tcPr>
          <w:p w:rsidR="00DF5702" w:rsidRDefault="00DF5702" w:rsidP="00A061E4">
            <w:pPr>
              <w:pStyle w:val="CTMISTabela"/>
            </w:pPr>
            <w:r>
              <w:t>Rayanne Felício</w:t>
            </w:r>
          </w:p>
        </w:tc>
      </w:tr>
      <w:tr w:rsidR="00C643BA">
        <w:trPr>
          <w:jc w:val="center"/>
        </w:trPr>
        <w:tc>
          <w:tcPr>
            <w:tcW w:w="1639" w:type="dxa"/>
          </w:tcPr>
          <w:p w:rsidR="00C643BA" w:rsidRDefault="00C643BA" w:rsidP="0069500B">
            <w:pPr>
              <w:pStyle w:val="CTMISTabela"/>
            </w:pPr>
            <w:r>
              <w:t>23/09/2014</w:t>
            </w:r>
          </w:p>
        </w:tc>
        <w:tc>
          <w:tcPr>
            <w:tcW w:w="960" w:type="dxa"/>
          </w:tcPr>
          <w:p w:rsidR="00C643BA" w:rsidRDefault="00C643BA" w:rsidP="0069500B">
            <w:pPr>
              <w:pStyle w:val="CTMISTabela"/>
            </w:pPr>
            <w:r>
              <w:t>1.00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C643BA" w:rsidRDefault="00C643BA" w:rsidP="0069500B">
            <w:pPr>
              <w:pStyle w:val="CTMISTabela"/>
              <w:rPr>
                <w:lang w:val="pt-BR"/>
              </w:rPr>
            </w:pPr>
            <w:r>
              <w:rPr>
                <w:lang w:val="pt-BR"/>
              </w:rPr>
              <w:t>Ajuste da versão para homologação do documento.</w:t>
            </w:r>
          </w:p>
        </w:tc>
        <w:tc>
          <w:tcPr>
            <w:tcW w:w="2040" w:type="dxa"/>
          </w:tcPr>
          <w:p w:rsidR="00C643BA" w:rsidRDefault="00C643BA" w:rsidP="0069500B">
            <w:pPr>
              <w:pStyle w:val="CTMISTabela"/>
              <w:rPr>
                <w:lang w:val="pt-BR"/>
              </w:rPr>
            </w:pPr>
            <w:r>
              <w:rPr>
                <w:lang w:val="pt-BR"/>
              </w:rPr>
              <w:t>Rayanne Felício</w:t>
            </w:r>
          </w:p>
        </w:tc>
      </w:tr>
    </w:tbl>
    <w:p w:rsidR="00200361" w:rsidRDefault="001E2036">
      <w:pPr>
        <w:pStyle w:val="Ttulo"/>
        <w:widowControl w:val="0"/>
        <w:spacing w:before="0" w:after="0"/>
        <w:jc w:val="center"/>
        <w:rPr>
          <w:rFonts w:cs="Arial"/>
        </w:rPr>
        <w:sectPr w:rsidR="00200361" w:rsidSect="00200361">
          <w:headerReference w:type="default" r:id="rId11"/>
          <w:footerReference w:type="default" r:id="rId12"/>
          <w:pgSz w:w="11907" w:h="16840" w:code="9"/>
          <w:pgMar w:top="1418" w:right="567" w:bottom="1418" w:left="1418" w:header="567" w:footer="488" w:gutter="0"/>
          <w:pgNumType w:fmt="lowerRoman"/>
          <w:cols w:space="708"/>
          <w:docGrid w:linePitch="360"/>
        </w:sectPr>
      </w:pPr>
      <w:r>
        <w:rPr>
          <w:rFonts w:cs="Arial"/>
        </w:rPr>
        <w:br w:type="page"/>
      </w:r>
    </w:p>
    <w:p w:rsidR="001E2036" w:rsidRDefault="001E2036">
      <w:pPr>
        <w:pStyle w:val="Ttulo"/>
        <w:widowControl w:val="0"/>
        <w:spacing w:before="0" w:after="0"/>
        <w:jc w:val="center"/>
        <w:rPr>
          <w:rFonts w:ascii="Times New Roman" w:hAnsi="Times New Roman"/>
          <w:b w:val="0"/>
          <w:bCs/>
          <w:i/>
          <w:caps w:val="0"/>
          <w:color w:val="000000"/>
          <w:sz w:val="24"/>
          <w:lang w:val="en-US" w:eastAsia="pt-BR"/>
        </w:rPr>
      </w:pPr>
      <w:r>
        <w:rPr>
          <w:caps w:val="0"/>
          <w:sz w:val="36"/>
        </w:rPr>
        <w:lastRenderedPageBreak/>
        <w:t>SUMÁRIO</w:t>
      </w:r>
    </w:p>
    <w:p w:rsidR="008931B1" w:rsidRDefault="008A2B4F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begin"/>
      </w:r>
      <w:r w:rsidR="001E2036"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instrText xml:space="preserve"> TOC \o "1-3" \h \z </w:instrText>
      </w: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separate"/>
      </w:r>
      <w:hyperlink w:anchor="_Toc394596715" w:history="1">
        <w:r w:rsidR="008931B1" w:rsidRPr="00246701">
          <w:rPr>
            <w:rStyle w:val="Hyperlink"/>
          </w:rPr>
          <w:t>1.</w:t>
        </w:r>
        <w:r w:rsidR="008931B1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pt-BR"/>
          </w:rPr>
          <w:tab/>
        </w:r>
        <w:r w:rsidR="008931B1" w:rsidRPr="00246701">
          <w:rPr>
            <w:rStyle w:val="Hyperlink"/>
          </w:rPr>
          <w:t>INTRODUÇÃO</w:t>
        </w:r>
        <w:r w:rsidR="008931B1">
          <w:rPr>
            <w:webHidden/>
          </w:rPr>
          <w:tab/>
        </w:r>
        <w:r>
          <w:rPr>
            <w:webHidden/>
          </w:rPr>
          <w:fldChar w:fldCharType="begin"/>
        </w:r>
        <w:r w:rsidR="008931B1">
          <w:rPr>
            <w:webHidden/>
          </w:rPr>
          <w:instrText xml:space="preserve"> PAGEREF _Toc394596715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31B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931B1" w:rsidRDefault="008A2B4F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394596716" w:history="1">
        <w:r w:rsidR="008931B1" w:rsidRPr="00246701">
          <w:rPr>
            <w:rStyle w:val="Hyperlink"/>
            <w:lang w:val="pt-PT"/>
          </w:rPr>
          <w:t>2.</w:t>
        </w:r>
        <w:r w:rsidR="008931B1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pt-BR"/>
          </w:rPr>
          <w:tab/>
        </w:r>
        <w:r w:rsidR="008931B1" w:rsidRPr="00246701">
          <w:rPr>
            <w:rStyle w:val="Hyperlink"/>
            <w:lang w:val="pt-PT"/>
          </w:rPr>
          <w:t>Detalhamento da Apresentação</w:t>
        </w:r>
        <w:r w:rsidR="008931B1">
          <w:rPr>
            <w:webHidden/>
          </w:rPr>
          <w:tab/>
        </w:r>
        <w:r>
          <w:rPr>
            <w:webHidden/>
          </w:rPr>
          <w:fldChar w:fldCharType="begin"/>
        </w:r>
        <w:r w:rsidR="008931B1">
          <w:rPr>
            <w:webHidden/>
          </w:rPr>
          <w:instrText xml:space="preserve"> PAGEREF _Toc394596716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31B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931B1" w:rsidRDefault="008A2B4F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596717" w:history="1">
        <w:r w:rsidR="008931B1" w:rsidRPr="00246701">
          <w:rPr>
            <w:rStyle w:val="Hyperlink"/>
          </w:rPr>
          <w:t>2.1</w:t>
        </w:r>
        <w:r w:rsidR="008931B1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8931B1" w:rsidRPr="00246701">
          <w:rPr>
            <w:rStyle w:val="Hyperlink"/>
            <w:lang w:val="pt-PT"/>
          </w:rPr>
          <w:t>Usuário</w:t>
        </w:r>
        <w:r w:rsidR="008931B1" w:rsidRPr="00246701">
          <w:rPr>
            <w:rStyle w:val="Hyperlink"/>
          </w:rPr>
          <w:t>s / Atores</w:t>
        </w:r>
        <w:r w:rsidR="008931B1">
          <w:rPr>
            <w:webHidden/>
          </w:rPr>
          <w:tab/>
        </w:r>
        <w:r>
          <w:rPr>
            <w:webHidden/>
          </w:rPr>
          <w:fldChar w:fldCharType="begin"/>
        </w:r>
        <w:r w:rsidR="008931B1">
          <w:rPr>
            <w:webHidden/>
          </w:rPr>
          <w:instrText xml:space="preserve"> PAGEREF _Toc394596717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31B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931B1" w:rsidRDefault="008A2B4F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596718" w:history="1">
        <w:r w:rsidR="008931B1" w:rsidRPr="00246701">
          <w:rPr>
            <w:rStyle w:val="Hyperlink"/>
          </w:rPr>
          <w:t>2.2</w:t>
        </w:r>
        <w:r w:rsidR="008931B1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8931B1" w:rsidRPr="00246701">
          <w:rPr>
            <w:rStyle w:val="Hyperlink"/>
          </w:rPr>
          <w:t>Manter Lista de Convidados</w:t>
        </w:r>
        <w:r w:rsidR="008931B1">
          <w:rPr>
            <w:webHidden/>
          </w:rPr>
          <w:tab/>
        </w:r>
        <w:r>
          <w:rPr>
            <w:webHidden/>
          </w:rPr>
          <w:fldChar w:fldCharType="begin"/>
        </w:r>
        <w:r w:rsidR="008931B1">
          <w:rPr>
            <w:webHidden/>
          </w:rPr>
          <w:instrText xml:space="preserve"> PAGEREF _Toc394596718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31B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931B1" w:rsidRDefault="008A2B4F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596719" w:history="1">
        <w:r w:rsidR="008931B1" w:rsidRPr="00246701">
          <w:rPr>
            <w:rStyle w:val="Hyperlink"/>
          </w:rPr>
          <w:t>2.2.1. Tela Consultar Lista de Convidados</w:t>
        </w:r>
        <w:r w:rsidR="008931B1">
          <w:rPr>
            <w:webHidden/>
          </w:rPr>
          <w:tab/>
        </w:r>
        <w:r>
          <w:rPr>
            <w:webHidden/>
          </w:rPr>
          <w:fldChar w:fldCharType="begin"/>
        </w:r>
        <w:r w:rsidR="008931B1">
          <w:rPr>
            <w:webHidden/>
          </w:rPr>
          <w:instrText xml:space="preserve"> PAGEREF _Toc394596719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31B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931B1" w:rsidRDefault="008A2B4F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596720" w:history="1">
        <w:r w:rsidR="008931B1" w:rsidRPr="00246701">
          <w:rPr>
            <w:rStyle w:val="Hyperlink"/>
          </w:rPr>
          <w:t>2.2.2. Tela Incluir Participante</w:t>
        </w:r>
        <w:r w:rsidR="008931B1">
          <w:rPr>
            <w:webHidden/>
          </w:rPr>
          <w:tab/>
        </w:r>
        <w:r>
          <w:rPr>
            <w:webHidden/>
          </w:rPr>
          <w:fldChar w:fldCharType="begin"/>
        </w:r>
        <w:r w:rsidR="008931B1">
          <w:rPr>
            <w:webHidden/>
          </w:rPr>
          <w:instrText xml:space="preserve"> PAGEREF _Toc394596720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31B1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8931B1" w:rsidRDefault="008A2B4F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596721" w:history="1">
        <w:r w:rsidR="008931B1" w:rsidRPr="00246701">
          <w:rPr>
            <w:rStyle w:val="Hyperlink"/>
          </w:rPr>
          <w:t>2.2.3. Tela Alterar Participante</w:t>
        </w:r>
        <w:r w:rsidR="008931B1">
          <w:rPr>
            <w:webHidden/>
          </w:rPr>
          <w:tab/>
        </w:r>
        <w:r>
          <w:rPr>
            <w:webHidden/>
          </w:rPr>
          <w:fldChar w:fldCharType="begin"/>
        </w:r>
        <w:r w:rsidR="008931B1">
          <w:rPr>
            <w:webHidden/>
          </w:rPr>
          <w:instrText xml:space="preserve"> PAGEREF _Toc394596721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31B1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8931B1" w:rsidRDefault="008A2B4F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596722" w:history="1">
        <w:r w:rsidR="008931B1" w:rsidRPr="00246701">
          <w:rPr>
            <w:rStyle w:val="Hyperlink"/>
          </w:rPr>
          <w:t>2.2.4. Tela Excluir Participante</w:t>
        </w:r>
        <w:r w:rsidR="008931B1">
          <w:rPr>
            <w:webHidden/>
          </w:rPr>
          <w:tab/>
        </w:r>
        <w:r>
          <w:rPr>
            <w:webHidden/>
          </w:rPr>
          <w:fldChar w:fldCharType="begin"/>
        </w:r>
        <w:r w:rsidR="008931B1">
          <w:rPr>
            <w:webHidden/>
          </w:rPr>
          <w:instrText xml:space="preserve"> PAGEREF _Toc394596722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31B1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8931B1" w:rsidRDefault="008A2B4F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596723" w:history="1">
        <w:r w:rsidR="008931B1" w:rsidRPr="00246701">
          <w:rPr>
            <w:rStyle w:val="Hyperlink"/>
          </w:rPr>
          <w:t>2.2.5. Tela Visualizar Participante</w:t>
        </w:r>
        <w:r w:rsidR="008931B1">
          <w:rPr>
            <w:webHidden/>
          </w:rPr>
          <w:tab/>
        </w:r>
        <w:r>
          <w:rPr>
            <w:webHidden/>
          </w:rPr>
          <w:fldChar w:fldCharType="begin"/>
        </w:r>
        <w:r w:rsidR="008931B1">
          <w:rPr>
            <w:webHidden/>
          </w:rPr>
          <w:instrText xml:space="preserve"> PAGEREF _Toc394596723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31B1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8931B1" w:rsidRDefault="008A2B4F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596724" w:history="1">
        <w:r w:rsidR="008931B1" w:rsidRPr="00246701">
          <w:rPr>
            <w:rStyle w:val="Hyperlink"/>
          </w:rPr>
          <w:t>2.2.6. Tela Vinculação de Cargo/Órgão</w:t>
        </w:r>
        <w:r w:rsidR="008931B1">
          <w:rPr>
            <w:webHidden/>
          </w:rPr>
          <w:tab/>
        </w:r>
        <w:r>
          <w:rPr>
            <w:webHidden/>
          </w:rPr>
          <w:fldChar w:fldCharType="begin"/>
        </w:r>
        <w:r w:rsidR="008931B1">
          <w:rPr>
            <w:webHidden/>
          </w:rPr>
          <w:instrText xml:space="preserve"> PAGEREF _Toc394596724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31B1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8931B1" w:rsidRDefault="008A2B4F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596725" w:history="1">
        <w:r w:rsidR="008931B1" w:rsidRPr="00246701">
          <w:rPr>
            <w:rStyle w:val="Hyperlink"/>
          </w:rPr>
          <w:t>2.2.7. Tela Alteração de Cargo/Órgão</w:t>
        </w:r>
        <w:r w:rsidR="008931B1">
          <w:rPr>
            <w:webHidden/>
          </w:rPr>
          <w:tab/>
        </w:r>
        <w:r>
          <w:rPr>
            <w:webHidden/>
          </w:rPr>
          <w:fldChar w:fldCharType="begin"/>
        </w:r>
        <w:r w:rsidR="008931B1">
          <w:rPr>
            <w:webHidden/>
          </w:rPr>
          <w:instrText xml:space="preserve"> PAGEREF _Toc394596725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31B1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8931B1" w:rsidRDefault="008A2B4F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596726" w:history="1">
        <w:r w:rsidR="008931B1" w:rsidRPr="00246701">
          <w:rPr>
            <w:rStyle w:val="Hyperlink"/>
          </w:rPr>
          <w:t>2.2.8. Tela Visualizar Cargo/Órgão</w:t>
        </w:r>
        <w:r w:rsidR="008931B1">
          <w:rPr>
            <w:webHidden/>
          </w:rPr>
          <w:tab/>
        </w:r>
        <w:r>
          <w:rPr>
            <w:webHidden/>
          </w:rPr>
          <w:fldChar w:fldCharType="begin"/>
        </w:r>
        <w:r w:rsidR="008931B1">
          <w:rPr>
            <w:webHidden/>
          </w:rPr>
          <w:instrText xml:space="preserve"> PAGEREF _Toc394596726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31B1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8931B1" w:rsidRDefault="008A2B4F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596727" w:history="1">
        <w:r w:rsidR="008931B1" w:rsidRPr="00246701">
          <w:rPr>
            <w:rStyle w:val="Hyperlink"/>
          </w:rPr>
          <w:t>2.2.9. Tela Excluir Cargo/Órgão</w:t>
        </w:r>
        <w:r w:rsidR="008931B1">
          <w:rPr>
            <w:webHidden/>
          </w:rPr>
          <w:tab/>
        </w:r>
        <w:r>
          <w:rPr>
            <w:webHidden/>
          </w:rPr>
          <w:fldChar w:fldCharType="begin"/>
        </w:r>
        <w:r w:rsidR="008931B1">
          <w:rPr>
            <w:webHidden/>
          </w:rPr>
          <w:instrText xml:space="preserve"> PAGEREF _Toc394596727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31B1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1E2036" w:rsidRDefault="008A2B4F">
      <w:pPr>
        <w:pStyle w:val="Sumrio1"/>
        <w:tabs>
          <w:tab w:val="clear" w:pos="539"/>
          <w:tab w:val="clear" w:pos="9540"/>
          <w:tab w:val="left" w:pos="480"/>
          <w:tab w:val="right" w:leader="dot" w:pos="9912"/>
        </w:tabs>
        <w:jc w:val="left"/>
      </w:pP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end"/>
      </w:r>
    </w:p>
    <w:p w:rsidR="001E2036" w:rsidRDefault="001E2036">
      <w:pPr>
        <w:pStyle w:val="STJNvel1"/>
      </w:pPr>
      <w:r>
        <w:br w:type="page"/>
      </w:r>
      <w:bookmarkStart w:id="1" w:name="_Toc221095147"/>
      <w:bookmarkStart w:id="2" w:name="_Toc394596715"/>
      <w:r>
        <w:lastRenderedPageBreak/>
        <w:t>INTRODUÇÃO</w:t>
      </w:r>
      <w:bookmarkEnd w:id="1"/>
      <w:bookmarkEnd w:id="2"/>
    </w:p>
    <w:p w:rsidR="001E2036" w:rsidRPr="00A5164B" w:rsidRDefault="00A5164B">
      <w:pPr>
        <w:pStyle w:val="Instruo"/>
        <w:jc w:val="both"/>
        <w:rPr>
          <w:i w:val="0"/>
          <w:color w:val="auto"/>
        </w:rPr>
      </w:pPr>
      <w:r w:rsidRPr="00A5164B">
        <w:rPr>
          <w:i w:val="0"/>
          <w:color w:val="auto"/>
        </w:rPr>
        <w:t>O objetivo do documento é especificar as interfaces de telas do Sistema e definir os tipos de campos, tamanho, obrigatoriedade e regras de apresentação que compõem cada tela.</w:t>
      </w:r>
    </w:p>
    <w:p w:rsidR="001E2036" w:rsidRDefault="001E2036"/>
    <w:p w:rsidR="001E2036" w:rsidRDefault="001E2036">
      <w:pPr>
        <w:pStyle w:val="STJNvel1"/>
        <w:rPr>
          <w:lang w:val="pt-PT"/>
        </w:rPr>
      </w:pPr>
      <w:bookmarkStart w:id="3" w:name="_Toc394596716"/>
      <w:r>
        <w:rPr>
          <w:lang w:val="pt-PT"/>
        </w:rPr>
        <w:t>Detalhamento da Apresentação</w:t>
      </w:r>
      <w:bookmarkEnd w:id="3"/>
    </w:p>
    <w:p w:rsidR="001E2036" w:rsidRPr="00A37F98" w:rsidRDefault="00A5164B">
      <w:pPr>
        <w:pStyle w:val="Instruo"/>
        <w:jc w:val="both"/>
        <w:rPr>
          <w:i w:val="0"/>
          <w:color w:val="auto"/>
        </w:rPr>
      </w:pPr>
      <w:r w:rsidRPr="00A37F98">
        <w:rPr>
          <w:i w:val="0"/>
          <w:color w:val="auto"/>
        </w:rPr>
        <w:t>As ações que serão executadas nas telas serão as seguintes: Pesquisar, Incluir, Alterar, Excluir e Visualizar.</w:t>
      </w:r>
    </w:p>
    <w:p w:rsidR="001E2036" w:rsidRDefault="001E2036"/>
    <w:p w:rsidR="001E2036" w:rsidRDefault="001E2036" w:rsidP="001B00B2">
      <w:pPr>
        <w:pStyle w:val="STJNvel2"/>
      </w:pPr>
      <w:bookmarkStart w:id="4" w:name="_Toc394596717"/>
      <w:r>
        <w:rPr>
          <w:lang w:val="pt-PT"/>
        </w:rPr>
        <w:t>Usuário</w:t>
      </w:r>
      <w:r w:rsidR="00532AD7">
        <w:t xml:space="preserve">s </w:t>
      </w:r>
      <w:r>
        <w:t>/ Ator</w:t>
      </w:r>
      <w:r w:rsidR="00532AD7">
        <w:t>es</w:t>
      </w:r>
      <w:bookmarkEnd w:id="4"/>
    </w:p>
    <w:p w:rsidR="00EB24FC" w:rsidRDefault="00A37F98" w:rsidP="00FB61F2">
      <w:pPr>
        <w:pStyle w:val="Instruo"/>
        <w:jc w:val="both"/>
        <w:rPr>
          <w:lang w:val="pt-PT"/>
        </w:rPr>
      </w:pPr>
      <w:r w:rsidRPr="00A37F98">
        <w:rPr>
          <w:i w:val="0"/>
          <w:color w:val="auto"/>
        </w:rPr>
        <w:t>Administrador – responsável pela inclusão,</w:t>
      </w:r>
      <w:r w:rsidR="00EB24FC">
        <w:rPr>
          <w:i w:val="0"/>
          <w:color w:val="auto"/>
        </w:rPr>
        <w:t xml:space="preserve"> consulta,</w:t>
      </w:r>
      <w:r w:rsidRPr="00A37F98">
        <w:rPr>
          <w:i w:val="0"/>
          <w:color w:val="auto"/>
        </w:rPr>
        <w:t xml:space="preserve"> alteração</w:t>
      </w:r>
      <w:r w:rsidR="00583BAB">
        <w:rPr>
          <w:i w:val="0"/>
          <w:color w:val="auto"/>
        </w:rPr>
        <w:t>, visualização</w:t>
      </w:r>
      <w:r w:rsidRPr="00A37F98">
        <w:rPr>
          <w:i w:val="0"/>
          <w:color w:val="auto"/>
        </w:rPr>
        <w:t xml:space="preserve"> e exclusão dos registros nesta funcionalidade</w:t>
      </w:r>
      <w:r>
        <w:rPr>
          <w:lang w:val="pt-PT"/>
        </w:rPr>
        <w:t>.</w:t>
      </w:r>
    </w:p>
    <w:p w:rsidR="00EB24FC" w:rsidRPr="00EB24FC" w:rsidRDefault="00EB24FC" w:rsidP="00EB24FC">
      <w:pPr>
        <w:rPr>
          <w:lang w:val="pt-PT"/>
        </w:rPr>
      </w:pPr>
      <w:r>
        <w:rPr>
          <w:lang w:val="pt-PT"/>
        </w:rPr>
        <w:t>Assessor – responsável pela consulta e visualização dos registros nesta funcionalidade.</w:t>
      </w:r>
    </w:p>
    <w:p w:rsidR="001E2036" w:rsidRDefault="001E2036"/>
    <w:p w:rsidR="001E2036" w:rsidRDefault="00A37F98" w:rsidP="001B00B2">
      <w:pPr>
        <w:pStyle w:val="STJNvel2"/>
      </w:pPr>
      <w:r>
        <w:lastRenderedPageBreak/>
        <w:t xml:space="preserve"> </w:t>
      </w:r>
      <w:bookmarkStart w:id="5" w:name="_Toc394596718"/>
      <w:r w:rsidR="00DC2201">
        <w:t>Manter Lista de Convidados</w:t>
      </w:r>
      <w:bookmarkEnd w:id="5"/>
    </w:p>
    <w:p w:rsidR="001E2036" w:rsidRPr="004D5521" w:rsidRDefault="001B00B2" w:rsidP="00477C0F">
      <w:pPr>
        <w:pStyle w:val="STJNivel3"/>
      </w:pPr>
      <w:bookmarkStart w:id="6" w:name="_Toc394596719"/>
      <w:r w:rsidRPr="004D5521">
        <w:t>2</w:t>
      </w:r>
      <w:r w:rsidR="001E2036" w:rsidRPr="004D5521">
        <w:t xml:space="preserve">.2.1. Tela </w:t>
      </w:r>
      <w:r w:rsidR="00A37F98" w:rsidRPr="004D5521">
        <w:t>Consultar</w:t>
      </w:r>
      <w:r w:rsidR="00BB654A">
        <w:t xml:space="preserve"> Lista de Convidados</w:t>
      </w:r>
      <w:bookmarkEnd w:id="6"/>
    </w:p>
    <w:p w:rsidR="00A37F98" w:rsidRDefault="00FB30F4">
      <w:pPr>
        <w:pStyle w:val="Instru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300470" cy="6255667"/>
            <wp:effectExtent l="19050" t="0" r="5080" b="0"/>
            <wp:docPr id="2" name="Imagem 2" descr="C:\Users\rayanne.felicio\Pictures\CONSULTAR LISTA DE CONVIDA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yanne.felicio\Pictures\CONSULTAR LISTA DE CONVIDADO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25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036" w:rsidRPr="008D188E" w:rsidRDefault="001E2036">
      <w:pPr>
        <w:pStyle w:val="Instruo"/>
        <w:jc w:val="center"/>
        <w:rPr>
          <w:i w:val="0"/>
          <w:color w:val="auto"/>
        </w:rPr>
      </w:pPr>
      <w:r w:rsidRPr="008D188E">
        <w:rPr>
          <w:i w:val="0"/>
          <w:color w:val="auto"/>
        </w:rPr>
        <w:t>Figura 1 - T</w:t>
      </w:r>
      <w:r w:rsidR="00A37F98" w:rsidRPr="008D188E">
        <w:rPr>
          <w:i w:val="0"/>
          <w:color w:val="auto"/>
        </w:rPr>
        <w:t>e</w:t>
      </w:r>
      <w:r w:rsidR="00DC2201">
        <w:rPr>
          <w:i w:val="0"/>
          <w:color w:val="auto"/>
        </w:rPr>
        <w:t>la de Consulta de Lista de Convidados</w:t>
      </w:r>
      <w:r w:rsidRPr="008D188E">
        <w:rPr>
          <w:i w:val="0"/>
          <w:color w:val="auto"/>
        </w:rPr>
        <w:t>.</w:t>
      </w:r>
    </w:p>
    <w:p w:rsidR="001E2036" w:rsidRDefault="001327E3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</w:t>
      </w:r>
      <w:r w:rsidR="001E2036">
        <w:rPr>
          <w:sz w:val="20"/>
        </w:rPr>
        <w:t>.2.1.1. Regras de Apresentação</w:t>
      </w:r>
    </w:p>
    <w:p w:rsidR="001E2036" w:rsidRPr="003E25B3" w:rsidRDefault="001E2036">
      <w:pPr>
        <w:pStyle w:val="Instruo"/>
        <w:numPr>
          <w:ilvl w:val="0"/>
          <w:numId w:val="4"/>
        </w:numPr>
        <w:jc w:val="both"/>
        <w:rPr>
          <w:i w:val="0"/>
          <w:color w:val="auto"/>
        </w:rPr>
      </w:pPr>
      <w:r w:rsidRPr="003E25B3">
        <w:rPr>
          <w:i w:val="0"/>
          <w:color w:val="auto"/>
        </w:rPr>
        <w:t>Ao clicar o botão Incluir</w:t>
      </w:r>
      <w:r w:rsidR="00315A9C">
        <w:rPr>
          <w:i w:val="0"/>
          <w:color w:val="auto"/>
        </w:rPr>
        <w:t xml:space="preserve"> participante não cadastrado</w:t>
      </w:r>
      <w:r w:rsidRPr="003E25B3">
        <w:rPr>
          <w:i w:val="0"/>
          <w:color w:val="auto"/>
        </w:rPr>
        <w:t xml:space="preserve">, </w:t>
      </w:r>
      <w:r w:rsidR="00365D00">
        <w:rPr>
          <w:i w:val="0"/>
          <w:color w:val="auto"/>
        </w:rPr>
        <w:t xml:space="preserve">será apresentada </w:t>
      </w:r>
      <w:r w:rsidRPr="003E25B3">
        <w:rPr>
          <w:i w:val="0"/>
          <w:color w:val="auto"/>
        </w:rPr>
        <w:t xml:space="preserve">a </w:t>
      </w:r>
      <w:r w:rsidR="00B6538C">
        <w:rPr>
          <w:i w:val="0"/>
          <w:color w:val="auto"/>
        </w:rPr>
        <w:t>Tela Incluir Participante</w:t>
      </w:r>
      <w:r w:rsidR="00315A9C">
        <w:rPr>
          <w:i w:val="0"/>
          <w:color w:val="auto"/>
        </w:rPr>
        <w:t xml:space="preserve"> não cadastrado</w:t>
      </w:r>
      <w:r w:rsidRPr="003E25B3">
        <w:rPr>
          <w:i w:val="0"/>
          <w:color w:val="auto"/>
        </w:rPr>
        <w:t>.</w:t>
      </w:r>
    </w:p>
    <w:p w:rsidR="001E2036" w:rsidRPr="003E25B3" w:rsidRDefault="003E25B3">
      <w:pPr>
        <w:pStyle w:val="Instruo"/>
        <w:numPr>
          <w:ilvl w:val="0"/>
          <w:numId w:val="4"/>
        </w:numPr>
        <w:jc w:val="both"/>
        <w:rPr>
          <w:i w:val="0"/>
          <w:color w:val="auto"/>
        </w:rPr>
      </w:pPr>
      <w:r w:rsidRPr="003E25B3">
        <w:rPr>
          <w:i w:val="0"/>
          <w:color w:val="auto"/>
        </w:rPr>
        <w:t>Ao clicar o ícone</w:t>
      </w:r>
      <w:r w:rsidR="001E2036" w:rsidRPr="003E25B3">
        <w:rPr>
          <w:i w:val="0"/>
          <w:color w:val="auto"/>
        </w:rPr>
        <w:t xml:space="preserve"> Alterar, </w:t>
      </w:r>
      <w:r w:rsidR="00365D00">
        <w:rPr>
          <w:i w:val="0"/>
          <w:color w:val="auto"/>
        </w:rPr>
        <w:t xml:space="preserve">será apresentada </w:t>
      </w:r>
      <w:r w:rsidR="001E2036" w:rsidRPr="003E25B3">
        <w:rPr>
          <w:i w:val="0"/>
          <w:color w:val="auto"/>
        </w:rPr>
        <w:t>a T</w:t>
      </w:r>
      <w:r w:rsidR="00B6538C">
        <w:rPr>
          <w:i w:val="0"/>
          <w:color w:val="auto"/>
        </w:rPr>
        <w:t>ela Alterar Participante</w:t>
      </w:r>
      <w:r w:rsidR="001E2036" w:rsidRPr="003E25B3">
        <w:rPr>
          <w:i w:val="0"/>
          <w:color w:val="auto"/>
        </w:rPr>
        <w:t>.</w:t>
      </w:r>
    </w:p>
    <w:p w:rsidR="001E2036" w:rsidRPr="003E25B3" w:rsidRDefault="00A37F98">
      <w:pPr>
        <w:pStyle w:val="Instruo"/>
        <w:numPr>
          <w:ilvl w:val="0"/>
          <w:numId w:val="4"/>
        </w:numPr>
        <w:jc w:val="both"/>
        <w:rPr>
          <w:i w:val="0"/>
          <w:color w:val="auto"/>
        </w:rPr>
      </w:pPr>
      <w:r w:rsidRPr="003E25B3">
        <w:rPr>
          <w:i w:val="0"/>
          <w:color w:val="auto"/>
        </w:rPr>
        <w:t>Ao clicar o botão Pesquisar, será apresentada a tabela com o resultado da pesquisa</w:t>
      </w:r>
      <w:r w:rsidR="001E2036" w:rsidRPr="003E25B3">
        <w:rPr>
          <w:i w:val="0"/>
          <w:color w:val="auto"/>
        </w:rPr>
        <w:t>.</w:t>
      </w:r>
    </w:p>
    <w:p w:rsidR="001E2036" w:rsidRPr="003E25B3" w:rsidRDefault="00A37F98">
      <w:pPr>
        <w:pStyle w:val="Instruo"/>
        <w:numPr>
          <w:ilvl w:val="0"/>
          <w:numId w:val="4"/>
        </w:numPr>
        <w:jc w:val="both"/>
        <w:rPr>
          <w:i w:val="0"/>
          <w:color w:val="auto"/>
        </w:rPr>
      </w:pPr>
      <w:r w:rsidRPr="003E25B3">
        <w:rPr>
          <w:i w:val="0"/>
          <w:color w:val="auto"/>
        </w:rPr>
        <w:t>Ao clicar o botão Limpar</w:t>
      </w:r>
      <w:r w:rsidR="001E2036" w:rsidRPr="003E25B3">
        <w:rPr>
          <w:i w:val="0"/>
          <w:color w:val="auto"/>
        </w:rPr>
        <w:t>, o sis</w:t>
      </w:r>
      <w:r w:rsidRPr="003E25B3">
        <w:rPr>
          <w:i w:val="0"/>
          <w:color w:val="auto"/>
        </w:rPr>
        <w:t>tema limpará o(s) parâmetro(s) de pesquisa informado(s).</w:t>
      </w:r>
    </w:p>
    <w:p w:rsidR="00A37F98" w:rsidRPr="003E25B3" w:rsidRDefault="00A37F98" w:rsidP="003E25B3">
      <w:pPr>
        <w:pStyle w:val="PargrafodaLista"/>
        <w:numPr>
          <w:ilvl w:val="0"/>
          <w:numId w:val="4"/>
        </w:numPr>
        <w:rPr>
          <w:color w:val="auto"/>
        </w:rPr>
      </w:pPr>
      <w:r w:rsidRPr="003E25B3">
        <w:rPr>
          <w:color w:val="auto"/>
        </w:rPr>
        <w:t>Ao clicar o botão</w:t>
      </w:r>
      <w:r w:rsidR="00315A9C">
        <w:rPr>
          <w:color w:val="auto"/>
        </w:rPr>
        <w:t xml:space="preserve"> Pesquisa Avançada, </w:t>
      </w:r>
      <w:r w:rsidR="00365D00">
        <w:rPr>
          <w:color w:val="auto"/>
        </w:rPr>
        <w:t>será apresentada a Tela Pesquisa Avançada</w:t>
      </w:r>
      <w:r w:rsidR="003E25B3" w:rsidRPr="003E25B3">
        <w:rPr>
          <w:color w:val="auto"/>
        </w:rPr>
        <w:t>.</w:t>
      </w:r>
    </w:p>
    <w:p w:rsidR="003E25B3" w:rsidRDefault="003E25B3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 xml:space="preserve">Ao clicar o ícone </w:t>
      </w:r>
      <w:r w:rsidR="00B6538C">
        <w:rPr>
          <w:color w:val="auto"/>
        </w:rPr>
        <w:t xml:space="preserve">Visualizar, </w:t>
      </w:r>
      <w:r w:rsidR="00365D00">
        <w:rPr>
          <w:color w:val="auto"/>
        </w:rPr>
        <w:t xml:space="preserve">será apresentada </w:t>
      </w:r>
      <w:r w:rsidR="00B6538C">
        <w:rPr>
          <w:color w:val="auto"/>
        </w:rPr>
        <w:t>a Tela Visualizar Participante</w:t>
      </w:r>
      <w:r>
        <w:rPr>
          <w:color w:val="auto"/>
        </w:rPr>
        <w:t>.</w:t>
      </w:r>
    </w:p>
    <w:p w:rsidR="003E25B3" w:rsidRDefault="003E25B3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>Ao clicar o ícone Exclui</w:t>
      </w:r>
      <w:r w:rsidR="00B6538C">
        <w:rPr>
          <w:color w:val="auto"/>
        </w:rPr>
        <w:t xml:space="preserve">r, </w:t>
      </w:r>
      <w:r w:rsidR="00365D00">
        <w:rPr>
          <w:color w:val="auto"/>
        </w:rPr>
        <w:t xml:space="preserve">será apresentada </w:t>
      </w:r>
      <w:r w:rsidR="00B6538C">
        <w:rPr>
          <w:color w:val="auto"/>
        </w:rPr>
        <w:t>a Tela Excluir Participante</w:t>
      </w:r>
      <w:r>
        <w:rPr>
          <w:color w:val="auto"/>
        </w:rPr>
        <w:t>.</w:t>
      </w:r>
    </w:p>
    <w:p w:rsidR="007C01CA" w:rsidRDefault="007C01CA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lastRenderedPageBreak/>
        <w:t xml:space="preserve">Ao clicar o botão Verificar Registros Duplicados, </w:t>
      </w:r>
      <w:r w:rsidR="00365D00">
        <w:rPr>
          <w:color w:val="auto"/>
        </w:rPr>
        <w:t xml:space="preserve">será apresentada </w:t>
      </w:r>
      <w:r>
        <w:rPr>
          <w:color w:val="auto"/>
        </w:rPr>
        <w:t>a Tela Verificar R</w:t>
      </w:r>
      <w:r w:rsidR="00365D00">
        <w:rPr>
          <w:color w:val="auto"/>
        </w:rPr>
        <w:t>egistros Duplicados</w:t>
      </w:r>
      <w:r>
        <w:rPr>
          <w:color w:val="auto"/>
        </w:rPr>
        <w:t>.</w:t>
      </w:r>
    </w:p>
    <w:p w:rsidR="007C01CA" w:rsidRDefault="007C01CA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 xml:space="preserve">Ao clicar o botão Vincular Setor/Grupo, </w:t>
      </w:r>
      <w:r w:rsidR="00365D00">
        <w:rPr>
          <w:color w:val="auto"/>
        </w:rPr>
        <w:t xml:space="preserve">será apresentada </w:t>
      </w:r>
      <w:r>
        <w:rPr>
          <w:color w:val="auto"/>
        </w:rPr>
        <w:t>a Tela V</w:t>
      </w:r>
      <w:r w:rsidR="00365D00">
        <w:rPr>
          <w:color w:val="auto"/>
        </w:rPr>
        <w:t>incular Setor/Grupo</w:t>
      </w:r>
      <w:r>
        <w:rPr>
          <w:color w:val="auto"/>
        </w:rPr>
        <w:t>.</w:t>
      </w:r>
    </w:p>
    <w:p w:rsidR="007C01CA" w:rsidRDefault="007C01CA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 xml:space="preserve">Ao clicar o botão Gerar Etiqueta, </w:t>
      </w:r>
      <w:r w:rsidR="00365D00">
        <w:rPr>
          <w:color w:val="auto"/>
        </w:rPr>
        <w:t xml:space="preserve">será apresentada </w:t>
      </w:r>
      <w:r>
        <w:rPr>
          <w:color w:val="auto"/>
        </w:rPr>
        <w:t xml:space="preserve">a </w:t>
      </w:r>
      <w:r w:rsidR="00365D00">
        <w:rPr>
          <w:color w:val="auto"/>
        </w:rPr>
        <w:t>Tela Gerar Etiqueta</w:t>
      </w:r>
      <w:r>
        <w:rPr>
          <w:color w:val="auto"/>
        </w:rPr>
        <w:t>.</w:t>
      </w:r>
    </w:p>
    <w:p w:rsidR="007C01CA" w:rsidRDefault="007C01CA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>Ao clicar o botão Confirmar Presença Antecipada, o valor da coluna “Presença Antecipada” na tabela de resultado da pesquisa será alterado pelo sistema para “Sim”.</w:t>
      </w:r>
    </w:p>
    <w:p w:rsidR="007C01CA" w:rsidRDefault="007C01CA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>Ao</w:t>
      </w:r>
      <w:r w:rsidR="003472FA">
        <w:rPr>
          <w:color w:val="auto"/>
        </w:rPr>
        <w:t xml:space="preserve"> clicar o botão Representação</w:t>
      </w:r>
      <w:r>
        <w:rPr>
          <w:color w:val="auto"/>
        </w:rPr>
        <w:t xml:space="preserve">, </w:t>
      </w:r>
      <w:r w:rsidR="00365D00">
        <w:rPr>
          <w:color w:val="auto"/>
        </w:rPr>
        <w:t xml:space="preserve">será apresentada </w:t>
      </w:r>
      <w:r>
        <w:rPr>
          <w:color w:val="auto"/>
        </w:rPr>
        <w:t>a Te</w:t>
      </w:r>
      <w:r w:rsidR="003472FA">
        <w:rPr>
          <w:color w:val="auto"/>
        </w:rPr>
        <w:t>la Representação</w:t>
      </w:r>
      <w:r>
        <w:rPr>
          <w:color w:val="auto"/>
        </w:rPr>
        <w:t>.</w:t>
      </w:r>
    </w:p>
    <w:p w:rsidR="007C01CA" w:rsidRDefault="007C01CA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 xml:space="preserve">Ao clicar o botão Confirmar Presença Física, </w:t>
      </w:r>
      <w:r w:rsidR="00365D00">
        <w:rPr>
          <w:color w:val="auto"/>
        </w:rPr>
        <w:t xml:space="preserve">será apresentada </w:t>
      </w:r>
      <w:r>
        <w:rPr>
          <w:color w:val="auto"/>
        </w:rPr>
        <w:t>a Tela Confirmar Presença Física</w:t>
      </w:r>
      <w:r w:rsidR="00BB7C8B">
        <w:rPr>
          <w:color w:val="auto"/>
        </w:rPr>
        <w:t>.</w:t>
      </w:r>
    </w:p>
    <w:p w:rsidR="003472FA" w:rsidRDefault="003472FA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>Ao clicar o botão Composição da Mesa, será apresentada a Tela Gerar Composição da Mesa.</w:t>
      </w:r>
    </w:p>
    <w:p w:rsidR="003472FA" w:rsidRDefault="003472FA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>Ao clicar o botão Gerar Ofício, será apresentada a Tela Incluir Ofício.</w:t>
      </w:r>
    </w:p>
    <w:p w:rsidR="003472FA" w:rsidRDefault="003472FA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>Ao clicar o botão Gerar Convite, será apresentada a Tela Incluir Convite.</w:t>
      </w:r>
    </w:p>
    <w:p w:rsidR="00BB7C8B" w:rsidRDefault="00463B34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>Ao clicar o botão Cancela</w:t>
      </w:r>
      <w:r w:rsidR="00BB7C8B">
        <w:rPr>
          <w:color w:val="auto"/>
        </w:rPr>
        <w:t>r, o sistema retornará para a pesquisa de eventos.</w:t>
      </w:r>
    </w:p>
    <w:p w:rsidR="00255C0F" w:rsidRPr="00B65696" w:rsidRDefault="00255C0F" w:rsidP="003E25B3">
      <w:pPr>
        <w:pStyle w:val="PargrafodaLista"/>
        <w:numPr>
          <w:ilvl w:val="0"/>
          <w:numId w:val="4"/>
        </w:numPr>
        <w:rPr>
          <w:color w:val="auto"/>
        </w:rPr>
      </w:pPr>
      <w:r w:rsidRPr="00B65696">
        <w:rPr>
          <w:color w:val="auto"/>
        </w:rPr>
        <w:t>Por padrão serão exibidas todas as colunas</w:t>
      </w:r>
      <w:r w:rsidR="004E7B37" w:rsidRPr="00B65696">
        <w:rPr>
          <w:color w:val="auto"/>
        </w:rPr>
        <w:t xml:space="preserve">: </w:t>
      </w:r>
      <w:r w:rsidR="004E7B37" w:rsidRPr="00B65696">
        <w:rPr>
          <w:iCs/>
          <w:color w:val="auto"/>
        </w:rPr>
        <w:t>Nome do Participante, Título, Situação</w:t>
      </w:r>
      <w:r w:rsidR="002B01A3" w:rsidRPr="00B65696">
        <w:rPr>
          <w:iCs/>
          <w:color w:val="auto"/>
        </w:rPr>
        <w:t>, Cargo, Nome do Órgão, Sigla do Órgão, Tipo de Órgão, Poder/Área</w:t>
      </w:r>
      <w:r w:rsidR="00B65696" w:rsidRPr="00B65696">
        <w:rPr>
          <w:iCs/>
          <w:color w:val="auto"/>
        </w:rPr>
        <w:t>, Esfera,</w:t>
      </w:r>
      <w:r w:rsidR="00B65696" w:rsidRPr="00B65696">
        <w:rPr>
          <w:iCs/>
          <w:color w:val="auto"/>
        </w:rPr>
        <w:tab/>
      </w:r>
      <w:r w:rsidR="0094633A">
        <w:rPr>
          <w:iCs/>
          <w:color w:val="auto"/>
        </w:rPr>
        <w:t>A</w:t>
      </w:r>
      <w:r w:rsidR="00B65696" w:rsidRPr="00B65696">
        <w:rPr>
          <w:iCs/>
          <w:color w:val="auto"/>
        </w:rPr>
        <w:t>ções, Sexo, Tratamento, Nascimento, Nome Cônjuge, O Cônjuge é uma autoridade?,</w:t>
      </w:r>
      <w:r w:rsidR="00B65696" w:rsidRPr="00B65696">
        <w:rPr>
          <w:iCs/>
          <w:color w:val="auto"/>
        </w:rPr>
        <w:tab/>
        <w:t>Título do Cônjuge, Cargo do Cônjuge, Órgão do Cônjuge, Endereço</w:t>
      </w:r>
      <w:r w:rsidR="00B65696" w:rsidRPr="00B65696">
        <w:rPr>
          <w:iCs/>
          <w:color w:val="auto"/>
        </w:rPr>
        <w:tab/>
        <w:t>Complemento, Bairro, UF, Cidade, CEP, Telefone Residencial, Telefone Celular, Endereço de Rede Social, E-mail, Etiqueta</w:t>
      </w:r>
      <w:r w:rsidR="00C205E8">
        <w:rPr>
          <w:iCs/>
          <w:color w:val="auto"/>
        </w:rPr>
        <w:t xml:space="preserve">, </w:t>
      </w:r>
      <w:r w:rsidR="00C205E8" w:rsidRPr="00C205E8">
        <w:rPr>
          <w:iCs/>
          <w:color w:val="auto"/>
        </w:rPr>
        <w:t>Cargo, Nome do Órgão, Sigla do Órgão, Tipo de Órgão, Poder/Área, Esfera, Endereço, Complemento,</w:t>
      </w:r>
      <w:r w:rsidR="00C205E8" w:rsidRPr="00C205E8">
        <w:rPr>
          <w:iCs/>
          <w:color w:val="auto"/>
        </w:rPr>
        <w:tab/>
        <w:t>Bairro,</w:t>
      </w:r>
      <w:r w:rsidR="00C205E8" w:rsidRPr="00C205E8">
        <w:rPr>
          <w:iCs/>
          <w:color w:val="auto"/>
        </w:rPr>
        <w:tab/>
        <w:t>UF, Cidade, CEP,Telefone Comercial, Celular Funcional, Fax, Endereço de Rede Social, E-mail, Página na Internet</w:t>
      </w:r>
      <w:r w:rsidRPr="00B65696">
        <w:rPr>
          <w:color w:val="auto"/>
        </w:rPr>
        <w:t xml:space="preserve"> do participante no resultado da pesquisa.</w:t>
      </w:r>
    </w:p>
    <w:p w:rsidR="00D400FD" w:rsidRDefault="00D400FD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>Ao selecionar a primeira check-box da primeira coluna do resultado da pesquisa, todas as check-box seguintes serão selecionadas no resultado da pesquisa.</w:t>
      </w:r>
    </w:p>
    <w:p w:rsidR="00B15368" w:rsidRDefault="00B15368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 xml:space="preserve">Ao clicar o botão Classificar a lista, </w:t>
      </w:r>
      <w:r w:rsidR="00365D00">
        <w:rPr>
          <w:color w:val="auto"/>
        </w:rPr>
        <w:t xml:space="preserve">será apresentada </w:t>
      </w:r>
      <w:r>
        <w:rPr>
          <w:color w:val="auto"/>
        </w:rPr>
        <w:t>a Tela de Cla</w:t>
      </w:r>
      <w:r w:rsidR="00365D00">
        <w:rPr>
          <w:color w:val="auto"/>
        </w:rPr>
        <w:t>ssificação da lista</w:t>
      </w:r>
      <w:r>
        <w:rPr>
          <w:color w:val="auto"/>
        </w:rPr>
        <w:t>.</w:t>
      </w:r>
    </w:p>
    <w:p w:rsidR="00274A93" w:rsidRDefault="00274A93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>O Total de registros do resultado da pesquisa deverá apresentar a quantidade de registros listados ou selecionados pelo ator e a quantidade total dos registros do resultado da pesquisa.</w:t>
      </w:r>
    </w:p>
    <w:p w:rsidR="00712490" w:rsidRDefault="00712490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 xml:space="preserve">Ao clicar em qualquer parte da linha, a mesma </w:t>
      </w:r>
      <w:r w:rsidRPr="00712490">
        <w:rPr>
          <w:color w:val="auto"/>
        </w:rPr>
        <w:t>ser</w:t>
      </w:r>
      <w:r>
        <w:rPr>
          <w:color w:val="auto"/>
        </w:rPr>
        <w:t>á</w:t>
      </w:r>
      <w:r w:rsidRPr="00712490">
        <w:rPr>
          <w:color w:val="auto"/>
        </w:rPr>
        <w:t xml:space="preserve"> selecionada, ou se clicar no check-box</w:t>
      </w:r>
      <w:r>
        <w:rPr>
          <w:color w:val="auto"/>
        </w:rPr>
        <w:t xml:space="preserve"> da linha</w:t>
      </w:r>
      <w:r w:rsidRPr="00712490">
        <w:rPr>
          <w:color w:val="auto"/>
        </w:rPr>
        <w:t>, a cor da linha vai mudar</w:t>
      </w:r>
      <w:r>
        <w:rPr>
          <w:color w:val="auto"/>
        </w:rPr>
        <w:t>.</w:t>
      </w:r>
    </w:p>
    <w:p w:rsidR="004F3626" w:rsidRDefault="004F3626" w:rsidP="003E25B3">
      <w:pPr>
        <w:pStyle w:val="PargrafodaLista"/>
        <w:numPr>
          <w:ilvl w:val="0"/>
          <w:numId w:val="4"/>
        </w:numPr>
        <w:rPr>
          <w:color w:val="auto"/>
        </w:rPr>
      </w:pPr>
      <w:r w:rsidRPr="004F3626">
        <w:rPr>
          <w:color w:val="auto"/>
        </w:rPr>
        <w:t>Ao selecionar as linhas o sistema deve exibir o total de registros selecionados</w:t>
      </w:r>
      <w:r>
        <w:rPr>
          <w:color w:val="auto"/>
        </w:rPr>
        <w:t>.</w:t>
      </w:r>
    </w:p>
    <w:p w:rsidR="00CB3B7B" w:rsidRDefault="00CB3B7B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>A ordenação da lista deverá seguir a ordem alfabética</w:t>
      </w:r>
      <w:r w:rsidR="00013129">
        <w:rPr>
          <w:color w:val="auto"/>
        </w:rPr>
        <w:t xml:space="preserve"> dos nomes dos participantes.</w:t>
      </w:r>
    </w:p>
    <w:p w:rsidR="00013129" w:rsidRDefault="00013129" w:rsidP="003E25B3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>No título da tela, o sistema deverá trazer o nome do evento ao qual a lista de participantes está vinculada.</w:t>
      </w:r>
    </w:p>
    <w:p w:rsidR="001E2036" w:rsidRDefault="001327E3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</w:t>
      </w:r>
      <w:r w:rsidR="001E2036">
        <w:rPr>
          <w:sz w:val="20"/>
        </w:rPr>
        <w:t>.2.1.2. Exceções</w:t>
      </w:r>
    </w:p>
    <w:p w:rsidR="001E2036" w:rsidRPr="008D188E" w:rsidRDefault="008D188E" w:rsidP="008D188E">
      <w:pPr>
        <w:pStyle w:val="Instruo"/>
        <w:ind w:left="720"/>
        <w:jc w:val="both"/>
        <w:rPr>
          <w:i w:val="0"/>
          <w:color w:val="auto"/>
        </w:rPr>
      </w:pPr>
      <w:r w:rsidRPr="008D188E">
        <w:rPr>
          <w:i w:val="0"/>
          <w:color w:val="auto"/>
        </w:rPr>
        <w:t>Não se aplica.</w:t>
      </w:r>
    </w:p>
    <w:p w:rsidR="001E2036" w:rsidRDefault="001327E3">
      <w:pPr>
        <w:pStyle w:val="Ttulo4"/>
        <w:numPr>
          <w:ilvl w:val="0"/>
          <w:numId w:val="0"/>
        </w:numPr>
        <w:rPr>
          <w:rFonts w:cs="Arial"/>
          <w:sz w:val="20"/>
        </w:rPr>
      </w:pPr>
      <w:bookmarkStart w:id="7" w:name="_Toc118115343"/>
      <w:r>
        <w:rPr>
          <w:rFonts w:cs="Arial"/>
          <w:sz w:val="20"/>
        </w:rPr>
        <w:t>2</w:t>
      </w:r>
      <w:r w:rsidR="001E2036">
        <w:rPr>
          <w:rFonts w:cs="Arial"/>
          <w:sz w:val="20"/>
        </w:rPr>
        <w:t>.2.1.3. Itens de Controle</w:t>
      </w:r>
      <w:bookmarkEnd w:id="7"/>
    </w:p>
    <w:p w:rsidR="001E2036" w:rsidRDefault="001E2036">
      <w:pPr>
        <w:pStyle w:val="Rodap"/>
        <w:tabs>
          <w:tab w:val="clear" w:pos="4320"/>
          <w:tab w:val="clear" w:pos="8640"/>
        </w:tabs>
      </w:pPr>
    </w:p>
    <w:p w:rsidR="001E2036" w:rsidRDefault="001E2036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435"/>
        <w:gridCol w:w="496"/>
        <w:gridCol w:w="589"/>
        <w:gridCol w:w="425"/>
        <w:gridCol w:w="952"/>
        <w:gridCol w:w="360"/>
        <w:gridCol w:w="985"/>
        <w:gridCol w:w="1896"/>
      </w:tblGrid>
      <w:tr w:rsidR="001E2036" w:rsidTr="009D4097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1E2036" w:rsidRPr="009D4097" w:rsidRDefault="001E2036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1E2036" w:rsidRPr="009D4097" w:rsidRDefault="001E2036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1E2036" w:rsidRPr="009D4097" w:rsidRDefault="001E2036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Informação BD</w:t>
            </w:r>
          </w:p>
        </w:tc>
        <w:tc>
          <w:tcPr>
            <w:tcW w:w="435" w:type="dxa"/>
            <w:shd w:val="pct25" w:color="auto" w:fill="auto"/>
            <w:textDirection w:val="btLr"/>
            <w:vAlign w:val="center"/>
          </w:tcPr>
          <w:p w:rsidR="001E2036" w:rsidRPr="009D4097" w:rsidRDefault="001E2036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1E2036" w:rsidRPr="009D4097" w:rsidRDefault="001E2036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Obrigatório</w:t>
            </w:r>
          </w:p>
        </w:tc>
        <w:tc>
          <w:tcPr>
            <w:tcW w:w="589" w:type="dxa"/>
            <w:shd w:val="pct25" w:color="auto" w:fill="auto"/>
            <w:textDirection w:val="btLr"/>
            <w:vAlign w:val="center"/>
          </w:tcPr>
          <w:p w:rsidR="001E2036" w:rsidRPr="009D4097" w:rsidRDefault="001E2036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Valor Padrão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1E2036" w:rsidRPr="009D4097" w:rsidRDefault="001E2036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Editável</w:t>
            </w:r>
          </w:p>
        </w:tc>
        <w:tc>
          <w:tcPr>
            <w:tcW w:w="952" w:type="dxa"/>
            <w:shd w:val="pct25" w:color="auto" w:fill="auto"/>
            <w:textDirection w:val="btLr"/>
            <w:vAlign w:val="center"/>
          </w:tcPr>
          <w:p w:rsidR="001E2036" w:rsidRPr="009D4097" w:rsidRDefault="001E2036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Domínio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1E2036" w:rsidRPr="009D4097" w:rsidRDefault="001E2036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1E2036" w:rsidRPr="009D4097" w:rsidRDefault="001E2036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1E2036" w:rsidRPr="009D4097" w:rsidRDefault="001E2036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Ação</w:t>
            </w:r>
          </w:p>
        </w:tc>
      </w:tr>
      <w:tr w:rsidR="007406BF" w:rsidTr="00EE2C61">
        <w:trPr>
          <w:cantSplit/>
          <w:jc w:val="center"/>
        </w:trPr>
        <w:tc>
          <w:tcPr>
            <w:tcW w:w="554" w:type="dxa"/>
            <w:vAlign w:val="center"/>
          </w:tcPr>
          <w:p w:rsidR="007406BF" w:rsidRPr="00227A02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Convidados - &lt;Nome do Evento&gt;</w:t>
            </w:r>
          </w:p>
        </w:tc>
        <w:tc>
          <w:tcPr>
            <w:tcW w:w="992" w:type="dxa"/>
          </w:tcPr>
          <w:p w:rsidR="007406BF" w:rsidRDefault="007406BF">
            <w:r w:rsidRPr="00000C79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</w:tcPr>
          <w:p w:rsidR="007406BF" w:rsidRDefault="007406BF">
            <w:r w:rsidRPr="00000C79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</w:t>
            </w:r>
          </w:p>
        </w:tc>
        <w:tc>
          <w:tcPr>
            <w:tcW w:w="589" w:type="dxa"/>
            <w:vAlign w:val="center"/>
          </w:tcPr>
          <w:p w:rsidR="007406BF" w:rsidRDefault="007406BF" w:rsidP="008D188E">
            <w:pPr>
              <w:jc w:val="center"/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7406BF" w:rsidRDefault="007406BF">
            <w:r w:rsidRPr="00FF7B6F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1896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No título da tela, o sistema deverá recuperar o nome do evento ao qual a lista de participantes está vinculada.</w:t>
            </w:r>
          </w:p>
        </w:tc>
      </w:tr>
      <w:tr w:rsidR="007406BF" w:rsidTr="00EE2C61">
        <w:trPr>
          <w:cantSplit/>
          <w:jc w:val="center"/>
        </w:trPr>
        <w:tc>
          <w:tcPr>
            <w:tcW w:w="554" w:type="dxa"/>
            <w:vAlign w:val="center"/>
          </w:tcPr>
          <w:p w:rsidR="007406BF" w:rsidRPr="00227A02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406BF" w:rsidRPr="009D4097" w:rsidRDefault="007406BF" w:rsidP="006404C5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do</w:t>
            </w:r>
            <w:r>
              <w:rPr>
                <w:iCs/>
                <w:color w:val="auto"/>
              </w:rPr>
              <w:t xml:space="preserve"> participante</w:t>
            </w:r>
          </w:p>
        </w:tc>
        <w:tc>
          <w:tcPr>
            <w:tcW w:w="992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150/A</w:t>
            </w:r>
          </w:p>
        </w:tc>
        <w:tc>
          <w:tcPr>
            <w:tcW w:w="43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7406BF" w:rsidRPr="009D4097" w:rsidRDefault="007406BF" w:rsidP="008D188E">
            <w:pPr>
              <w:jc w:val="center"/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7406BF" w:rsidRDefault="007406BF">
            <w:r w:rsidRPr="00FF7B6F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EE2C61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Sexo</w:t>
            </w:r>
          </w:p>
        </w:tc>
        <w:tc>
          <w:tcPr>
            <w:tcW w:w="992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Selecione</w:t>
            </w:r>
          </w:p>
        </w:tc>
        <w:tc>
          <w:tcPr>
            <w:tcW w:w="425" w:type="dxa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Masculino / Feminino</w:t>
            </w:r>
          </w:p>
        </w:tc>
        <w:tc>
          <w:tcPr>
            <w:tcW w:w="360" w:type="dxa"/>
          </w:tcPr>
          <w:p w:rsidR="007406BF" w:rsidRDefault="007406BF">
            <w:r w:rsidRPr="00FF7B6F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Selecionar</w:t>
            </w:r>
          </w:p>
        </w:tc>
        <w:tc>
          <w:tcPr>
            <w:tcW w:w="1896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</w:tr>
      <w:tr w:rsidR="007406BF" w:rsidTr="00304687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Cargo</w:t>
            </w:r>
          </w:p>
        </w:tc>
        <w:tc>
          <w:tcPr>
            <w:tcW w:w="992" w:type="dxa"/>
          </w:tcPr>
          <w:p w:rsidR="007406BF" w:rsidRDefault="007406BF">
            <w:r w:rsidRPr="00ED5B59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Selecione</w:t>
            </w:r>
          </w:p>
        </w:tc>
        <w:tc>
          <w:tcPr>
            <w:tcW w:w="425" w:type="dxa"/>
          </w:tcPr>
          <w:p w:rsidR="007406BF" w:rsidRPr="009D4097" w:rsidRDefault="007406BF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Cargos</w:t>
            </w:r>
          </w:p>
        </w:tc>
        <w:tc>
          <w:tcPr>
            <w:tcW w:w="360" w:type="dxa"/>
          </w:tcPr>
          <w:p w:rsidR="007406BF" w:rsidRDefault="007406BF">
            <w:r w:rsidRPr="009C308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Selecionar</w:t>
            </w:r>
          </w:p>
        </w:tc>
        <w:tc>
          <w:tcPr>
            <w:tcW w:w="1896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304687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Órgão</w:t>
            </w:r>
          </w:p>
        </w:tc>
        <w:tc>
          <w:tcPr>
            <w:tcW w:w="992" w:type="dxa"/>
          </w:tcPr>
          <w:p w:rsidR="007406BF" w:rsidRDefault="007406BF">
            <w:r w:rsidRPr="00ED5B59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Selecione</w:t>
            </w:r>
          </w:p>
        </w:tc>
        <w:tc>
          <w:tcPr>
            <w:tcW w:w="425" w:type="dxa"/>
          </w:tcPr>
          <w:p w:rsidR="007406BF" w:rsidRPr="009D4097" w:rsidRDefault="007406BF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Órgãos</w:t>
            </w:r>
          </w:p>
        </w:tc>
        <w:tc>
          <w:tcPr>
            <w:tcW w:w="360" w:type="dxa"/>
          </w:tcPr>
          <w:p w:rsidR="007406BF" w:rsidRDefault="007406BF">
            <w:r w:rsidRPr="009C308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Selecionar</w:t>
            </w:r>
          </w:p>
        </w:tc>
        <w:tc>
          <w:tcPr>
            <w:tcW w:w="1896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304687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Tratamento</w:t>
            </w:r>
          </w:p>
        </w:tc>
        <w:tc>
          <w:tcPr>
            <w:tcW w:w="992" w:type="dxa"/>
          </w:tcPr>
          <w:p w:rsidR="007406BF" w:rsidRDefault="007406BF">
            <w:r w:rsidRPr="00ED5B59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7406BF" w:rsidRPr="009D4097" w:rsidRDefault="007406BF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Selecione</w:t>
            </w:r>
          </w:p>
        </w:tc>
        <w:tc>
          <w:tcPr>
            <w:tcW w:w="425" w:type="dxa"/>
          </w:tcPr>
          <w:p w:rsidR="007406BF" w:rsidRPr="009D4097" w:rsidRDefault="007406BF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Tratamento</w:t>
            </w:r>
          </w:p>
        </w:tc>
        <w:tc>
          <w:tcPr>
            <w:tcW w:w="360" w:type="dxa"/>
          </w:tcPr>
          <w:p w:rsidR="007406BF" w:rsidRDefault="007406BF">
            <w:r w:rsidRPr="009C308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br/>
              <w:t>Selecionar</w:t>
            </w:r>
          </w:p>
        </w:tc>
        <w:tc>
          <w:tcPr>
            <w:tcW w:w="1896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304687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406BF" w:rsidRPr="009D4097" w:rsidRDefault="007406BF" w:rsidP="004757A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Poder/Área</w:t>
            </w:r>
          </w:p>
        </w:tc>
        <w:tc>
          <w:tcPr>
            <w:tcW w:w="992" w:type="dxa"/>
          </w:tcPr>
          <w:p w:rsidR="007406BF" w:rsidRDefault="007406BF">
            <w:r w:rsidRPr="00ED5B59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7406BF" w:rsidRPr="009D4097" w:rsidRDefault="007406BF" w:rsidP="004757A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7406BF" w:rsidRPr="009D4097" w:rsidRDefault="007406BF" w:rsidP="004757AA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7406BF" w:rsidRPr="009D4097" w:rsidRDefault="007406BF" w:rsidP="004757A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Selecione</w:t>
            </w:r>
          </w:p>
        </w:tc>
        <w:tc>
          <w:tcPr>
            <w:tcW w:w="425" w:type="dxa"/>
          </w:tcPr>
          <w:p w:rsidR="007406BF" w:rsidRPr="009D4097" w:rsidRDefault="007406BF" w:rsidP="004757AA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7406BF" w:rsidRPr="009D4097" w:rsidRDefault="007406BF" w:rsidP="004757A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Lista de Poder/Área</w:t>
            </w:r>
          </w:p>
        </w:tc>
        <w:tc>
          <w:tcPr>
            <w:tcW w:w="360" w:type="dxa"/>
          </w:tcPr>
          <w:p w:rsidR="007406BF" w:rsidRDefault="007406BF">
            <w:r w:rsidRPr="009C308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7406BF" w:rsidRPr="009D4097" w:rsidRDefault="007406BF" w:rsidP="004757A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Selecionar</w:t>
            </w:r>
          </w:p>
        </w:tc>
        <w:tc>
          <w:tcPr>
            <w:tcW w:w="1896" w:type="dxa"/>
          </w:tcPr>
          <w:p w:rsidR="007406BF" w:rsidRPr="009D4097" w:rsidRDefault="007406BF" w:rsidP="004757AA"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304687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406BF" w:rsidRPr="009D4097" w:rsidRDefault="007406BF" w:rsidP="004757A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Esfera</w:t>
            </w:r>
          </w:p>
        </w:tc>
        <w:tc>
          <w:tcPr>
            <w:tcW w:w="992" w:type="dxa"/>
          </w:tcPr>
          <w:p w:rsidR="007406BF" w:rsidRDefault="007406BF">
            <w:r w:rsidRPr="00ED5B59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7406BF" w:rsidRPr="009D4097" w:rsidRDefault="007406BF" w:rsidP="004757A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7406BF" w:rsidRPr="009D4097" w:rsidRDefault="007406BF" w:rsidP="004757A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7406BF" w:rsidRPr="009D4097" w:rsidRDefault="007406BF" w:rsidP="004757A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Selecione</w:t>
            </w:r>
          </w:p>
        </w:tc>
        <w:tc>
          <w:tcPr>
            <w:tcW w:w="425" w:type="dxa"/>
          </w:tcPr>
          <w:p w:rsidR="007406BF" w:rsidRPr="009D4097" w:rsidRDefault="007406BF" w:rsidP="004757AA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7406BF" w:rsidRPr="009D4097" w:rsidRDefault="007406BF" w:rsidP="004757A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Municipal/Estadual/Federal/Internacional/Outros</w:t>
            </w:r>
          </w:p>
        </w:tc>
        <w:tc>
          <w:tcPr>
            <w:tcW w:w="360" w:type="dxa"/>
          </w:tcPr>
          <w:p w:rsidR="007406BF" w:rsidRDefault="007406BF">
            <w:r w:rsidRPr="009C308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7406BF" w:rsidRPr="009D4097" w:rsidRDefault="007406BF" w:rsidP="004757A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Selecionar</w:t>
            </w:r>
          </w:p>
        </w:tc>
        <w:tc>
          <w:tcPr>
            <w:tcW w:w="1896" w:type="dxa"/>
          </w:tcPr>
          <w:p w:rsidR="007406BF" w:rsidRPr="009D4097" w:rsidRDefault="007406BF" w:rsidP="004757AA"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500C3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406BF" w:rsidRPr="009D4097" w:rsidRDefault="007406BF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UF</w:t>
            </w:r>
          </w:p>
        </w:tc>
        <w:tc>
          <w:tcPr>
            <w:tcW w:w="992" w:type="dxa"/>
            <w:vAlign w:val="center"/>
          </w:tcPr>
          <w:p w:rsidR="007406BF" w:rsidRPr="009D4097" w:rsidRDefault="007406BF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</w:t>
            </w:r>
          </w:p>
        </w:tc>
        <w:tc>
          <w:tcPr>
            <w:tcW w:w="435" w:type="dxa"/>
            <w:vAlign w:val="center"/>
          </w:tcPr>
          <w:p w:rsidR="007406BF" w:rsidRPr="009D4097" w:rsidRDefault="007406BF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7406BF" w:rsidRPr="009D4097" w:rsidRDefault="007406BF" w:rsidP="00050A9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7406BF" w:rsidRDefault="007406BF">
            <w:r w:rsidRPr="00C81F5C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7406BF" w:rsidRDefault="007406BF" w:rsidP="00050A91">
            <w:r w:rsidRPr="00463E16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  <w:vAlign w:val="center"/>
          </w:tcPr>
          <w:p w:rsidR="007406BF" w:rsidRPr="009D4097" w:rsidRDefault="007406BF" w:rsidP="00050A91">
            <w:pPr>
              <w:rPr>
                <w:iCs/>
                <w:color w:val="auto"/>
              </w:rPr>
            </w:pPr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7406BF" w:rsidRDefault="007406BF">
            <w:r w:rsidRPr="0038702A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7406BF" w:rsidRPr="009D4097" w:rsidRDefault="007B7A0C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7406BF" w:rsidRPr="009D4097" w:rsidRDefault="007406BF"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500C3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406BF" w:rsidRPr="009D4097" w:rsidRDefault="007406BF" w:rsidP="004757A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Cidade</w:t>
            </w:r>
          </w:p>
        </w:tc>
        <w:tc>
          <w:tcPr>
            <w:tcW w:w="992" w:type="dxa"/>
            <w:vAlign w:val="center"/>
          </w:tcPr>
          <w:p w:rsidR="007406BF" w:rsidRPr="009D4097" w:rsidRDefault="007406BF" w:rsidP="004757A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150/A</w:t>
            </w:r>
          </w:p>
        </w:tc>
        <w:tc>
          <w:tcPr>
            <w:tcW w:w="435" w:type="dxa"/>
            <w:vAlign w:val="center"/>
          </w:tcPr>
          <w:p w:rsidR="007406BF" w:rsidRPr="009D4097" w:rsidRDefault="007406BF" w:rsidP="004757A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7406BF" w:rsidRPr="009D4097" w:rsidRDefault="007406BF" w:rsidP="004757AA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7406BF" w:rsidRDefault="007406BF">
            <w:r w:rsidRPr="00C81F5C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7406BF" w:rsidRPr="009D4097" w:rsidRDefault="007406BF" w:rsidP="004757AA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7406BF" w:rsidRDefault="007406BF">
            <w:r w:rsidRPr="0030346E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7406BF" w:rsidRDefault="007406BF">
            <w:r w:rsidRPr="0038702A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7406BF" w:rsidRPr="009D4097" w:rsidRDefault="007406BF" w:rsidP="004757A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7406BF" w:rsidRPr="009D4097" w:rsidRDefault="007406BF" w:rsidP="004757AA"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64610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Participante com presença confirmada</w:t>
            </w:r>
          </w:p>
        </w:tc>
        <w:tc>
          <w:tcPr>
            <w:tcW w:w="992" w:type="dxa"/>
          </w:tcPr>
          <w:p w:rsidR="007406BF" w:rsidRDefault="007406BF">
            <w:r w:rsidRPr="00F041BE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7406BF" w:rsidRDefault="007406BF">
            <w:r w:rsidRPr="00C81F5C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7406BF" w:rsidRDefault="007406BF">
            <w:r w:rsidRPr="0030346E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7406BF" w:rsidRDefault="007406BF">
            <w:r w:rsidRPr="0038702A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Selecionar</w:t>
            </w:r>
          </w:p>
        </w:tc>
        <w:tc>
          <w:tcPr>
            <w:tcW w:w="1896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64610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Participante com presença não confirmada</w:t>
            </w:r>
          </w:p>
        </w:tc>
        <w:tc>
          <w:tcPr>
            <w:tcW w:w="992" w:type="dxa"/>
          </w:tcPr>
          <w:p w:rsidR="007406BF" w:rsidRDefault="007406BF">
            <w:r w:rsidRPr="00F041BE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7406BF" w:rsidRDefault="007406BF">
            <w:r w:rsidRPr="00C81F5C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7406BF" w:rsidRDefault="007406BF">
            <w:r w:rsidRPr="0030346E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7406BF" w:rsidRDefault="007406BF">
            <w:r w:rsidRPr="0038702A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Selecionar</w:t>
            </w:r>
          </w:p>
        </w:tc>
        <w:tc>
          <w:tcPr>
            <w:tcW w:w="1896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3C78B1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 Pesquisar</w:t>
            </w:r>
          </w:p>
        </w:tc>
        <w:tc>
          <w:tcPr>
            <w:tcW w:w="992" w:type="dxa"/>
          </w:tcPr>
          <w:p w:rsidR="007406BF" w:rsidRDefault="007406BF">
            <w:r w:rsidRPr="00F041BE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</w:tcPr>
          <w:p w:rsidR="007406BF" w:rsidRDefault="007406BF">
            <w:r w:rsidRPr="003A5923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7406BF" w:rsidRDefault="007406BF">
            <w:r w:rsidRPr="00EE49EF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7406BF" w:rsidRDefault="007406BF">
            <w:r w:rsidRPr="0038702A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Apresenta lista de resultados</w:t>
            </w:r>
            <w:r w:rsidR="003472FA">
              <w:rPr>
                <w:iCs/>
                <w:color w:val="auto"/>
              </w:rPr>
              <w:t>.</w:t>
            </w:r>
          </w:p>
        </w:tc>
      </w:tr>
      <w:tr w:rsidR="007406BF" w:rsidTr="003C78B1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 Limpar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F041BE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7406BF" w:rsidRDefault="007406BF">
            <w:r w:rsidRPr="003A5923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Default="007406BF">
            <w:r w:rsidRPr="00EE49EF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38702A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Limpa os parâmetros de pesquisa</w:t>
            </w:r>
            <w:r w:rsidR="003472FA">
              <w:rPr>
                <w:iCs/>
                <w:color w:val="auto"/>
              </w:rPr>
              <w:t>.</w:t>
            </w:r>
          </w:p>
        </w:tc>
      </w:tr>
      <w:tr w:rsidR="007406BF" w:rsidTr="003C78B1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Pesquisa Avançada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F041BE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7406BF" w:rsidRDefault="007406BF">
            <w:r w:rsidRPr="003A5923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Default="007406BF">
            <w:r w:rsidRPr="00EE49EF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133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133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133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38702A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Aprese</w:t>
            </w:r>
            <w:r>
              <w:rPr>
                <w:iCs/>
                <w:color w:val="auto"/>
              </w:rPr>
              <w:t>nta tela de pesquisa avançada</w:t>
            </w:r>
          </w:p>
        </w:tc>
      </w:tr>
      <w:tr w:rsidR="007406BF" w:rsidTr="009C7D4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Classificar a lista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F041BE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7406BF" w:rsidRPr="003A5923" w:rsidRDefault="007406BF">
            <w:pPr>
              <w:rPr>
                <w:iCs/>
                <w:color w:val="auto"/>
              </w:rPr>
            </w:pPr>
            <w:r w:rsidRPr="003A5923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Default="007406BF">
            <w:r w:rsidRPr="00EE49EF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B03285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B03285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B03285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B70DB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B03285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Apresenta a tela de Classificação da lista</w:t>
            </w:r>
            <w:r w:rsidR="003472FA">
              <w:rPr>
                <w:iCs/>
                <w:color w:val="auto"/>
              </w:rPr>
              <w:t>.</w:t>
            </w:r>
          </w:p>
        </w:tc>
      </w:tr>
      <w:tr w:rsidR="007406BF" w:rsidTr="009C7D4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 Cancelar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6649E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7406BF" w:rsidRDefault="007406BF">
            <w:r w:rsidRPr="003A5923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Default="007406BF">
            <w:r w:rsidRPr="00EE49EF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133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133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133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B70DB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133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Retorna para a pesquisa inicial</w:t>
            </w:r>
            <w:r w:rsidR="003472FA">
              <w:rPr>
                <w:iCs/>
                <w:color w:val="auto"/>
              </w:rPr>
              <w:t>.</w:t>
            </w:r>
          </w:p>
        </w:tc>
      </w:tr>
      <w:tr w:rsidR="007406BF" w:rsidTr="009C7D4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Incluir participante não cadastrado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6649E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7406BF" w:rsidRDefault="007406BF">
            <w:r w:rsidRPr="003A5923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Default="007406BF">
            <w:r w:rsidRPr="004740A9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B70DB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1F6F9B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Apresenta tela Incluir Participante não cadastrado</w:t>
            </w:r>
            <w:r w:rsidR="003472FA">
              <w:rPr>
                <w:iCs/>
                <w:color w:val="auto"/>
              </w:rPr>
              <w:t>.</w:t>
            </w:r>
          </w:p>
        </w:tc>
      </w:tr>
      <w:tr w:rsidR="007406BF" w:rsidTr="009C7D4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Verificar Registros Duplicados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6649E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7406BF" w:rsidRDefault="007406BF">
            <w:r w:rsidRPr="003A5923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Default="007406BF">
            <w:r w:rsidRPr="004740A9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B70DB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1F6F9B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Apresenta tela Verificar Registros Duplicados</w:t>
            </w:r>
            <w:r w:rsidR="003472FA">
              <w:rPr>
                <w:iCs/>
                <w:color w:val="auto"/>
              </w:rPr>
              <w:t>.</w:t>
            </w:r>
          </w:p>
        </w:tc>
      </w:tr>
      <w:tr w:rsidR="007406BF" w:rsidTr="009C7D4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Vincular Setor/Grupo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6649E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7406BF" w:rsidRDefault="007406BF">
            <w:r w:rsidRPr="003A5923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Default="007406BF">
            <w:r w:rsidRPr="004740A9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B70DB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1F6F9B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Apresenta tela Vincular Setor/Grupo</w:t>
            </w:r>
            <w:r w:rsidR="003472FA">
              <w:rPr>
                <w:iCs/>
                <w:color w:val="auto"/>
              </w:rPr>
              <w:t>.</w:t>
            </w:r>
          </w:p>
        </w:tc>
      </w:tr>
      <w:tr w:rsidR="007406BF" w:rsidTr="009C7D4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Gerar Etiqueta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6649E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7406BF" w:rsidRDefault="007406BF">
            <w:r w:rsidRPr="003A5923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Default="007406BF">
            <w:r w:rsidRPr="004740A9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B70DB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1F6F9B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Apresenta tela Gerar Etiqueta</w:t>
            </w:r>
            <w:r w:rsidR="003472FA">
              <w:rPr>
                <w:iCs/>
                <w:color w:val="auto"/>
              </w:rPr>
              <w:t>.</w:t>
            </w:r>
          </w:p>
        </w:tc>
      </w:tr>
      <w:tr w:rsidR="007406BF" w:rsidTr="009C7D4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Confirmar Presença Antecipada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7406BF" w:rsidRDefault="007406BF">
            <w:r w:rsidRPr="006D110F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Default="007406BF">
            <w:r w:rsidRPr="004740A9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B70DB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23A97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Apresenta tela Confirmar Presença Antecipada</w:t>
            </w:r>
            <w:r w:rsidR="003472FA">
              <w:rPr>
                <w:iCs/>
                <w:color w:val="auto"/>
              </w:rPr>
              <w:t>.</w:t>
            </w:r>
          </w:p>
        </w:tc>
      </w:tr>
      <w:tr w:rsidR="001426B5" w:rsidTr="000F2AF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1426B5" w:rsidRDefault="001426B5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1426B5" w:rsidRPr="009D4097" w:rsidRDefault="003472F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 xml:space="preserve">Botão </w:t>
            </w:r>
            <w:r w:rsidR="001426B5">
              <w:rPr>
                <w:iCs/>
                <w:color w:val="auto"/>
              </w:rPr>
              <w:t>Representa</w:t>
            </w:r>
            <w:r>
              <w:rPr>
                <w:iCs/>
                <w:color w:val="auto"/>
              </w:rPr>
              <w:t>ção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1426B5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1426B5" w:rsidRDefault="001426B5">
            <w:r w:rsidRPr="006D110F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1426B5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1426B5" w:rsidRPr="009D4097" w:rsidRDefault="001426B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1426B5" w:rsidRPr="009D4097" w:rsidRDefault="001426B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1426B5" w:rsidRPr="009D4097" w:rsidRDefault="001426B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1426B5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1426B5" w:rsidRPr="009D4097" w:rsidRDefault="001426B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1426B5" w:rsidRDefault="001426B5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 xml:space="preserve">Apresenta tela  </w:t>
            </w:r>
          </w:p>
          <w:p w:rsidR="001426B5" w:rsidRPr="009D4097" w:rsidRDefault="001426B5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</w:t>
            </w:r>
            <w:r w:rsidR="003472FA">
              <w:rPr>
                <w:iCs/>
                <w:color w:val="auto"/>
              </w:rPr>
              <w:t>presentação.</w:t>
            </w:r>
          </w:p>
        </w:tc>
      </w:tr>
      <w:tr w:rsidR="003472FA" w:rsidTr="006040FD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472FA" w:rsidRDefault="003472FA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3472FA" w:rsidRPr="009D4097" w:rsidRDefault="003472F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Gerar Ofício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3472FA" w:rsidRPr="009D4097" w:rsidRDefault="003472FA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3472FA" w:rsidRDefault="003472FA" w:rsidP="00E37EFD">
            <w:r w:rsidRPr="006D110F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472FA" w:rsidRPr="009D4097" w:rsidRDefault="003472FA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3472FA" w:rsidRPr="009D4097" w:rsidRDefault="003472FA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3472FA" w:rsidRPr="009D4097" w:rsidRDefault="003472FA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3472FA" w:rsidRPr="009D4097" w:rsidRDefault="003472FA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3472FA" w:rsidRPr="009D4097" w:rsidRDefault="003472FA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472FA" w:rsidRPr="009D4097" w:rsidRDefault="003472FA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472FA" w:rsidRPr="009D4097" w:rsidRDefault="002443A7" w:rsidP="00823A97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Apresenta tela Incluir Ofício.</w:t>
            </w:r>
          </w:p>
        </w:tc>
      </w:tr>
      <w:tr w:rsidR="003472FA" w:rsidTr="00C44D8A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472FA" w:rsidRDefault="003472FA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3472FA" w:rsidRPr="009D4097" w:rsidRDefault="003472F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Gerar Convite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3472FA" w:rsidRPr="009D4097" w:rsidRDefault="003472FA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3472FA" w:rsidRDefault="003472FA" w:rsidP="00E37EFD">
            <w:r w:rsidRPr="006D110F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472FA" w:rsidRPr="009D4097" w:rsidRDefault="003472FA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3472FA" w:rsidRPr="009D4097" w:rsidRDefault="003472FA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3472FA" w:rsidRPr="009D4097" w:rsidRDefault="003472FA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3472FA" w:rsidRPr="009D4097" w:rsidRDefault="003472FA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3472FA" w:rsidRPr="009D4097" w:rsidRDefault="003472FA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472FA" w:rsidRPr="009D4097" w:rsidRDefault="003472FA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472FA" w:rsidRPr="009D4097" w:rsidRDefault="002443A7" w:rsidP="00823A97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Apresenta tela Incluir Convite.</w:t>
            </w:r>
          </w:p>
        </w:tc>
      </w:tr>
      <w:tr w:rsidR="002443A7" w:rsidTr="00206159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2443A7" w:rsidRDefault="002443A7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2443A7" w:rsidRDefault="002443A7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Composição da Mesa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2443A7" w:rsidRPr="009D4097" w:rsidRDefault="002443A7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2443A7" w:rsidRDefault="002443A7" w:rsidP="00E37EFD">
            <w:r w:rsidRPr="006D110F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2443A7" w:rsidRPr="009D4097" w:rsidRDefault="002443A7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2443A7" w:rsidRPr="009D4097" w:rsidRDefault="002443A7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2443A7" w:rsidRPr="009D4097" w:rsidRDefault="002443A7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2443A7" w:rsidRPr="009D4097" w:rsidRDefault="002443A7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2443A7" w:rsidRPr="009D4097" w:rsidRDefault="002443A7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2443A7" w:rsidRPr="009D4097" w:rsidRDefault="002443A7" w:rsidP="00E37EF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2443A7" w:rsidRPr="009D4097" w:rsidRDefault="002443A7" w:rsidP="00823A97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Apresenta tela Gerar Composição da Mesa.</w:t>
            </w:r>
          </w:p>
        </w:tc>
      </w:tr>
      <w:tr w:rsidR="007406BF" w:rsidTr="00771299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Confirmar Presença Física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8078B3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7406BF" w:rsidRDefault="007406BF">
            <w:r w:rsidRPr="006D110F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Default="007406BF">
            <w:r w:rsidRPr="00C87555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9B1E3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23A97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Apresenta tela Confirmar Presença Física</w:t>
            </w:r>
            <w:r w:rsidR="003472FA">
              <w:rPr>
                <w:iCs/>
                <w:color w:val="auto"/>
              </w:rPr>
              <w:t>.</w:t>
            </w:r>
          </w:p>
        </w:tc>
      </w:tr>
      <w:tr w:rsidR="001426B5" w:rsidTr="00082DD8">
        <w:trPr>
          <w:cantSplit/>
          <w:trHeight w:val="391"/>
          <w:jc w:val="center"/>
        </w:trPr>
        <w:tc>
          <w:tcPr>
            <w:tcW w:w="9804" w:type="dxa"/>
            <w:gridSpan w:val="11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1426B5" w:rsidRPr="009D4097" w:rsidRDefault="001426B5" w:rsidP="00082DD8">
            <w:pPr>
              <w:jc w:val="center"/>
              <w:rPr>
                <w:b/>
                <w:iCs/>
                <w:color w:val="auto"/>
              </w:rPr>
            </w:pPr>
            <w:r w:rsidRPr="009D4097">
              <w:rPr>
                <w:b/>
                <w:iCs/>
                <w:color w:val="auto"/>
              </w:rPr>
              <w:t>Resultado da Pesquisa</w:t>
            </w:r>
          </w:p>
        </w:tc>
      </w:tr>
      <w:tr w:rsidR="007406BF" w:rsidTr="0037254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do Participante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2316B0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6174E9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551F7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37254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Título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2316B0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6174E9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551F7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37254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Situação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2316B0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6174E9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Ativo / Aposentado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551F7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9545BA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37254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Cargo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2316B0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6174E9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cargos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551F7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9545BA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37254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do 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2316B0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6174E9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Lista de órgãos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551F7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9545BA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451120">
              <w:rPr>
                <w:iCs/>
                <w:color w:val="auto"/>
              </w:rPr>
              <w:t>N/A</w:t>
            </w:r>
          </w:p>
        </w:tc>
      </w:tr>
      <w:tr w:rsidR="007406BF" w:rsidTr="0037254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Sigla do 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2316B0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6174E9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Habilitado conforme o órgão escolhido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551F7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9545BA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451120">
              <w:rPr>
                <w:iCs/>
                <w:color w:val="auto"/>
              </w:rPr>
              <w:t>N/A</w:t>
            </w:r>
          </w:p>
        </w:tc>
      </w:tr>
      <w:tr w:rsidR="007406BF" w:rsidTr="0037254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Tipo de 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2316B0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6174E9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Lista de</w:t>
            </w:r>
            <w:r>
              <w:rPr>
                <w:iCs/>
                <w:color w:val="auto"/>
              </w:rPr>
              <w:t xml:space="preserve"> tipos de</w:t>
            </w:r>
            <w:r w:rsidRPr="009D4097">
              <w:rPr>
                <w:iCs/>
                <w:color w:val="auto"/>
              </w:rPr>
              <w:t xml:space="preserve"> órgãos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551F7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9545BA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DE71BA">
              <w:rPr>
                <w:iCs/>
                <w:color w:val="auto"/>
              </w:rPr>
              <w:t>N/A</w:t>
            </w:r>
          </w:p>
        </w:tc>
      </w:tr>
      <w:tr w:rsidR="007406BF" w:rsidTr="00AE1F2F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Poder/Área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4856A4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6174E9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Lista de Poder/Área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56335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9545BA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DE71BA">
              <w:rPr>
                <w:iCs/>
                <w:color w:val="auto"/>
              </w:rPr>
              <w:t>N/A</w:t>
            </w:r>
          </w:p>
        </w:tc>
      </w:tr>
      <w:tr w:rsidR="007406BF" w:rsidTr="00AE1F2F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Esfera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4856A4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F43E9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Municipal/Estadual/Federal/Internacional/Outros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56335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DD3C49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DE71BA">
              <w:rPr>
                <w:iCs/>
                <w:color w:val="auto"/>
              </w:rPr>
              <w:t>N/A</w:t>
            </w:r>
          </w:p>
        </w:tc>
      </w:tr>
      <w:tr w:rsidR="007406BF" w:rsidTr="00AE1F2F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Tratamento do 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4856A4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F43E9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Da, de e do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56335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DD3C49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DE71BA">
              <w:rPr>
                <w:iCs/>
                <w:color w:val="auto"/>
              </w:rPr>
              <w:t>N/A</w:t>
            </w:r>
          </w:p>
        </w:tc>
      </w:tr>
      <w:tr w:rsidR="007406BF" w:rsidTr="00AE1F2F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Endereço do 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4856A4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F43E9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8947DF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56335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DD3C49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DE71BA">
              <w:rPr>
                <w:iCs/>
                <w:color w:val="auto"/>
              </w:rPr>
              <w:t>N/A</w:t>
            </w:r>
          </w:p>
        </w:tc>
      </w:tr>
      <w:tr w:rsidR="007406BF" w:rsidTr="00AE1F2F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Complemento do 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4856A4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F43E9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8947DF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56335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DD3C49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DE71BA">
              <w:rPr>
                <w:iCs/>
                <w:color w:val="auto"/>
              </w:rPr>
              <w:t>N/A</w:t>
            </w:r>
          </w:p>
        </w:tc>
      </w:tr>
      <w:tr w:rsidR="007406BF" w:rsidTr="00AE1F2F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Bairro do 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4856A4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F43E9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8947DF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56335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DD3C49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AE1F2F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UF do 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4F045F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F43E9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Lista de UF’s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56335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DD3C49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AE1F2F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Cidade do 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4F045F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F43E9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FB5394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56335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DD3C49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AE1F2F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CEP do 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4F045F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XX.XXX-XXX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FB5394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56335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DD3C49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A46A57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Telefone Comercial do 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B56AAC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(XX)XXXX-XXXX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1D56AF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FB5394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3D38D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DD3C49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A46A57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Celular Funcional do 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B56AAC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(XX)XXXX-XXXXX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1D56AF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E7030A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3D38D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FD19E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A46A57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Endereço de Rede Social do 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B56AAC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1D56AF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E7030A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3D38D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FD19E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A46A57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E-mail do 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B56AAC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1D56AF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E7030A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3D38D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FD19E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A46A57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Página na Internet do 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B56AAC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URL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1D56AF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E7030A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3D38D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FD19E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Pr="009D4097" w:rsidRDefault="007406BF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7406BF" w:rsidTr="00A46A57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Tratamento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B56AAC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1D56AF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E7030A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3D38D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FD19E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DA7932">
              <w:rPr>
                <w:iCs/>
                <w:color w:val="auto"/>
              </w:rPr>
              <w:t>N/A</w:t>
            </w:r>
          </w:p>
        </w:tc>
      </w:tr>
      <w:tr w:rsidR="007406BF" w:rsidTr="00A46A57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Nascimento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B56AAC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XX/XX/XXXX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614F14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E7030A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3D38D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FD19E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DA7932">
              <w:rPr>
                <w:iCs/>
                <w:color w:val="auto"/>
              </w:rPr>
              <w:t>N/A</w:t>
            </w:r>
          </w:p>
        </w:tc>
      </w:tr>
      <w:tr w:rsidR="007406BF" w:rsidTr="00AD19FE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Cônjuge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93059E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614F14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7628E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FD19E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DA7932">
              <w:rPr>
                <w:iCs/>
                <w:color w:val="auto"/>
              </w:rPr>
              <w:t>N/A</w:t>
            </w:r>
          </w:p>
        </w:tc>
      </w:tr>
      <w:tr w:rsidR="007406BF" w:rsidTr="00AD19FE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O Cônjuge é uma autoridade?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93059E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614F14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4C377A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7628E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FB7320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DA7932">
              <w:rPr>
                <w:iCs/>
                <w:color w:val="auto"/>
              </w:rPr>
              <w:t>N/A</w:t>
            </w:r>
          </w:p>
        </w:tc>
      </w:tr>
      <w:tr w:rsidR="007406BF" w:rsidTr="00AD19FE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Título do Cônjuge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93059E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614F14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4C377A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7628E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FB7320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DA7932">
              <w:rPr>
                <w:iCs/>
                <w:color w:val="auto"/>
              </w:rPr>
              <w:t>N/A</w:t>
            </w:r>
          </w:p>
        </w:tc>
      </w:tr>
      <w:tr w:rsidR="007406BF" w:rsidTr="00AD19FE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Cargo do Cônjuge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93059E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614F14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4C377A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7628E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FB7320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CE38B3">
              <w:rPr>
                <w:iCs/>
                <w:color w:val="auto"/>
              </w:rPr>
              <w:t>N/A</w:t>
            </w:r>
          </w:p>
        </w:tc>
      </w:tr>
      <w:tr w:rsidR="007406BF" w:rsidTr="00AD19FE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Órgão do Cônjuge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93059E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614F14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4C377A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7628E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FB7320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CE38B3">
              <w:rPr>
                <w:iCs/>
                <w:color w:val="auto"/>
              </w:rPr>
              <w:t>N/A</w:t>
            </w:r>
          </w:p>
        </w:tc>
      </w:tr>
      <w:tr w:rsidR="007406BF" w:rsidTr="00AD19FE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Endereço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93059E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614F14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4C377A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7628E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FB7320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CE38B3">
              <w:rPr>
                <w:iCs/>
                <w:color w:val="auto"/>
              </w:rPr>
              <w:t>N/A</w:t>
            </w:r>
          </w:p>
        </w:tc>
      </w:tr>
      <w:tr w:rsidR="007406BF" w:rsidTr="00AD19FE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Complemento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93059E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3B6039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4C377A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7628E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FB7320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CE38B3">
              <w:rPr>
                <w:iCs/>
                <w:color w:val="auto"/>
              </w:rPr>
              <w:t>N/A</w:t>
            </w:r>
          </w:p>
        </w:tc>
      </w:tr>
      <w:tr w:rsidR="007406BF" w:rsidTr="00AD19FE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Bairro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93059E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3B6039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4C377A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7628E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FB7320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CE38B3">
              <w:rPr>
                <w:iCs/>
                <w:color w:val="auto"/>
              </w:rPr>
              <w:t>N/A</w:t>
            </w:r>
          </w:p>
        </w:tc>
      </w:tr>
      <w:tr w:rsidR="007406BF" w:rsidTr="00AD19FE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Cidade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93059E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3B6039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4C377A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7628E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FB7320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CE38B3">
              <w:rPr>
                <w:iCs/>
                <w:color w:val="auto"/>
              </w:rPr>
              <w:t>N/A</w:t>
            </w:r>
          </w:p>
        </w:tc>
      </w:tr>
      <w:tr w:rsidR="007406BF" w:rsidTr="00AD19FE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UF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132EF6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3B6039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7406BF" w:rsidRDefault="007406BF">
            <w:r w:rsidRPr="007628E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FB7320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CE38B3">
              <w:rPr>
                <w:iCs/>
                <w:color w:val="auto"/>
              </w:rPr>
              <w:t>N/A</w:t>
            </w:r>
          </w:p>
        </w:tc>
      </w:tr>
      <w:tr w:rsidR="007406BF" w:rsidTr="006D38DA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CEP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406BF" w:rsidRDefault="007406BF">
            <w:r w:rsidRPr="00132EF6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XX.XXX-XXX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7406BF" w:rsidRDefault="007406BF">
            <w:r w:rsidRPr="003B6039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7406BF" w:rsidRPr="009D4097" w:rsidRDefault="007406BF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7406BF" w:rsidRDefault="007406BF">
            <w:r w:rsidRPr="00AD0478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406BF" w:rsidRPr="009D4097" w:rsidRDefault="007406BF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7406BF" w:rsidRDefault="007406BF">
            <w:r w:rsidRPr="0093101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7406BF" w:rsidRDefault="007406BF">
            <w:r w:rsidRPr="00CE38B3">
              <w:rPr>
                <w:iCs/>
                <w:color w:val="auto"/>
              </w:rPr>
              <w:t>N/A</w:t>
            </w:r>
          </w:p>
        </w:tc>
      </w:tr>
      <w:tr w:rsidR="00C37E3B" w:rsidTr="006E33C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C37E3B" w:rsidRPr="009D4097" w:rsidRDefault="00C37E3B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C37E3B" w:rsidRPr="009D4097" w:rsidRDefault="00C37E3B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Telefone Residencial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C37E3B" w:rsidRDefault="00C37E3B">
            <w:r w:rsidRPr="003F7C62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C37E3B" w:rsidRPr="009D4097" w:rsidRDefault="00C37E3B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(XX)XXXX-XXXX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C37E3B" w:rsidRPr="009D4097" w:rsidRDefault="00C37E3B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C37E3B" w:rsidRDefault="00C37E3B">
            <w:r w:rsidRPr="00CE275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C37E3B" w:rsidRPr="009D4097" w:rsidRDefault="00C37E3B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C37E3B" w:rsidRDefault="00C37E3B">
            <w:r w:rsidRPr="00AD0478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C37E3B" w:rsidRDefault="00C37E3B">
            <w:r w:rsidRPr="000D0144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C37E3B" w:rsidRDefault="00C37E3B">
            <w:r w:rsidRPr="0093101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C37E3B" w:rsidRDefault="00C37E3B">
            <w:r w:rsidRPr="007E1F4C">
              <w:rPr>
                <w:iCs/>
                <w:color w:val="auto"/>
              </w:rPr>
              <w:t>N/A</w:t>
            </w:r>
          </w:p>
        </w:tc>
      </w:tr>
      <w:tr w:rsidR="00C37E3B" w:rsidTr="006E33C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C37E3B" w:rsidRPr="009D4097" w:rsidRDefault="00C37E3B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C37E3B" w:rsidRPr="009D4097" w:rsidRDefault="00C37E3B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Telefone Celular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C37E3B" w:rsidRDefault="00C37E3B">
            <w:r w:rsidRPr="003F7C62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C37E3B" w:rsidRPr="009D4097" w:rsidRDefault="00C37E3B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(XX)XXXX-XXXXX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C37E3B" w:rsidRPr="009D4097" w:rsidRDefault="00C37E3B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C37E3B" w:rsidRDefault="00C37E3B">
            <w:r w:rsidRPr="00CE275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C37E3B" w:rsidRPr="009D4097" w:rsidRDefault="00C37E3B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C37E3B" w:rsidRDefault="00C37E3B">
            <w:r w:rsidRPr="00AD0478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C37E3B" w:rsidRDefault="00C37E3B">
            <w:r w:rsidRPr="000D0144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C37E3B" w:rsidRDefault="00C37E3B">
            <w:r w:rsidRPr="0093101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C37E3B" w:rsidRDefault="00C37E3B">
            <w:r w:rsidRPr="007E1F4C">
              <w:rPr>
                <w:iCs/>
                <w:color w:val="auto"/>
              </w:rPr>
              <w:t>N/A</w:t>
            </w:r>
          </w:p>
        </w:tc>
      </w:tr>
      <w:tr w:rsidR="00C37E3B" w:rsidTr="006E33C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C37E3B" w:rsidRPr="009D4097" w:rsidRDefault="00C37E3B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C37E3B" w:rsidRPr="009D4097" w:rsidRDefault="00C37E3B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Endereço de Rede Social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C37E3B" w:rsidRDefault="00C37E3B">
            <w:r w:rsidRPr="003F7C62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C37E3B" w:rsidRPr="009D4097" w:rsidRDefault="00C37E3B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C37E3B" w:rsidRPr="009D4097" w:rsidRDefault="00C37E3B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C37E3B" w:rsidRDefault="00C37E3B">
            <w:r w:rsidRPr="00CE275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C37E3B" w:rsidRPr="009D4097" w:rsidRDefault="00C37E3B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C37E3B" w:rsidRDefault="00C37E3B">
            <w:r w:rsidRPr="00AD0478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C37E3B" w:rsidRDefault="00C37E3B">
            <w:r w:rsidRPr="000D0144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C37E3B" w:rsidRDefault="00C37E3B">
            <w:r w:rsidRPr="0093101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C37E3B" w:rsidRDefault="00C37E3B">
            <w:r w:rsidRPr="007E1F4C">
              <w:rPr>
                <w:iCs/>
                <w:color w:val="auto"/>
              </w:rPr>
              <w:t>N/A</w:t>
            </w:r>
          </w:p>
        </w:tc>
      </w:tr>
      <w:tr w:rsidR="00C37E3B" w:rsidTr="008C698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C37E3B" w:rsidRPr="009D4097" w:rsidRDefault="00C37E3B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C37E3B" w:rsidRPr="009D4097" w:rsidRDefault="00C37E3B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E-mail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C37E3B" w:rsidRDefault="00C37E3B">
            <w:r w:rsidRPr="003F7C62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C37E3B" w:rsidRPr="009D4097" w:rsidRDefault="00C37E3B" w:rsidP="00885DD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C37E3B" w:rsidRPr="009D4097" w:rsidRDefault="00C37E3B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C37E3B" w:rsidRDefault="00C37E3B">
            <w:r w:rsidRPr="00CE275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C37E3B" w:rsidRPr="009D4097" w:rsidRDefault="00C37E3B" w:rsidP="00885DD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C37E3B" w:rsidRDefault="00C37E3B">
            <w:r w:rsidRPr="00AD0478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C37E3B" w:rsidRDefault="00C37E3B">
            <w:r w:rsidRPr="0027450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C37E3B" w:rsidRDefault="00C37E3B">
            <w:r w:rsidRPr="0093101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C37E3B" w:rsidRDefault="00C37E3B">
            <w:r w:rsidRPr="007E1F4C">
              <w:rPr>
                <w:iCs/>
                <w:color w:val="auto"/>
              </w:rPr>
              <w:t>N/A</w:t>
            </w:r>
          </w:p>
        </w:tc>
      </w:tr>
      <w:tr w:rsidR="004768AA" w:rsidTr="00460C77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Ações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768AA" w:rsidRDefault="004768AA" w:rsidP="00322E93">
            <w:r w:rsidRPr="003F7C62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322E9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4768AA" w:rsidRPr="009D4097" w:rsidRDefault="004768AA" w:rsidP="00322E9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:rsidR="004768AA" w:rsidRDefault="004768AA" w:rsidP="00322E93">
            <w:r w:rsidRPr="00CE275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4768AA" w:rsidRPr="009D4097" w:rsidRDefault="004768AA" w:rsidP="00322E9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:rsidR="004768AA" w:rsidRDefault="004768AA" w:rsidP="00322E93">
            <w:r w:rsidRPr="00AD0478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4768AA" w:rsidRDefault="004768AA" w:rsidP="00322E93">
            <w:r w:rsidRPr="0027450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:rsidR="004768AA" w:rsidRDefault="004768AA" w:rsidP="00322E93">
            <w:r w:rsidRPr="0093101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tcBorders>
              <w:bottom w:val="single" w:sz="4" w:space="0" w:color="auto"/>
            </w:tcBorders>
          </w:tcPr>
          <w:p w:rsidR="004768AA" w:rsidRDefault="004768AA" w:rsidP="00322E93">
            <w:r w:rsidRPr="007E1F4C">
              <w:rPr>
                <w:iCs/>
                <w:color w:val="auto"/>
              </w:rPr>
              <w:t>N/A</w:t>
            </w:r>
          </w:p>
        </w:tc>
      </w:tr>
      <w:tr w:rsidR="004768AA" w:rsidTr="008C698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Ícone Visualizar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768AA" w:rsidRDefault="004768AA">
            <w:r w:rsidRPr="00EB4015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4768AA" w:rsidRDefault="004768AA">
            <w:r w:rsidRPr="00EB4015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4768AA" w:rsidRDefault="004768AA">
            <w:r w:rsidRPr="00EB4015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4768AA" w:rsidRDefault="004768AA">
            <w:r w:rsidRPr="0027450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C02EB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Apresenta tela visualizar participante</w:t>
            </w:r>
            <w:r>
              <w:rPr>
                <w:iCs/>
                <w:color w:val="auto"/>
              </w:rPr>
              <w:t>. Mensagem de hint: MSG018</w:t>
            </w:r>
          </w:p>
        </w:tc>
      </w:tr>
      <w:tr w:rsidR="004768AA" w:rsidTr="008C698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Ícone Alterar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768AA" w:rsidRDefault="004768AA">
            <w:r w:rsidRPr="00EB4015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4768AA" w:rsidRDefault="004768AA">
            <w:r w:rsidRPr="00EB4015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4768AA" w:rsidRDefault="004768AA">
            <w:r w:rsidRPr="00EB4015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4768AA" w:rsidRDefault="004768AA">
            <w:r w:rsidRPr="0027450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4768AA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Apresenta tela alterar participante</w:t>
            </w:r>
          </w:p>
          <w:p w:rsidR="004768AA" w:rsidRPr="009D4097" w:rsidRDefault="004768AA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Mensagem de hint: MSG019</w:t>
            </w:r>
          </w:p>
        </w:tc>
      </w:tr>
      <w:tr w:rsidR="004768AA" w:rsidTr="008C698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Ícone Excluir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768AA" w:rsidRDefault="004768AA">
            <w:r w:rsidRPr="00EB4015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4768AA" w:rsidRDefault="004768AA">
            <w:r w:rsidRPr="00EB4015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4768AA" w:rsidRDefault="004768AA">
            <w:r w:rsidRPr="00EB4015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4768AA" w:rsidRDefault="004768AA">
            <w:r w:rsidRPr="0027450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4768AA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Apresenta tela  excluir participante</w:t>
            </w:r>
            <w:r>
              <w:rPr>
                <w:iCs/>
                <w:color w:val="auto"/>
              </w:rPr>
              <w:t>.</w:t>
            </w:r>
          </w:p>
          <w:p w:rsidR="004768AA" w:rsidRPr="009D4097" w:rsidRDefault="004768AA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Mensagem de hint: MSG020</w:t>
            </w:r>
          </w:p>
        </w:tc>
      </w:tr>
      <w:tr w:rsidR="004768AA" w:rsidTr="008C698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3945E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Primeir</w:t>
            </w:r>
            <w:r>
              <w:rPr>
                <w:iCs/>
                <w:color w:val="auto"/>
              </w:rPr>
              <w:t>a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768AA" w:rsidRDefault="004768AA">
            <w:r w:rsidRPr="00EB4015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4768AA" w:rsidRDefault="004768AA">
            <w:r w:rsidRPr="00EB4015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4768AA" w:rsidRDefault="004768AA">
            <w:r w:rsidRPr="00EB4015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4768AA" w:rsidRDefault="004768AA">
            <w:r w:rsidRPr="0027450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4310D5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Exibe a primeira página de resultados da pesquisa</w:t>
            </w:r>
          </w:p>
        </w:tc>
      </w:tr>
      <w:tr w:rsidR="004768AA" w:rsidTr="008C698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Anterior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768AA" w:rsidRDefault="004768AA">
            <w:r w:rsidRPr="00EB4015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4768AA" w:rsidRDefault="004768AA">
            <w:r w:rsidRPr="00EB4015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4768AA" w:rsidRDefault="004768AA">
            <w:r w:rsidRPr="00EB4015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4768AA" w:rsidRDefault="004768AA">
            <w:r w:rsidRPr="0027450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Exibe a página anterior de resultados da pesquisa</w:t>
            </w:r>
          </w:p>
        </w:tc>
      </w:tr>
      <w:tr w:rsidR="004768AA" w:rsidTr="00D1092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3945E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Próxim</w:t>
            </w:r>
            <w:r>
              <w:rPr>
                <w:iCs/>
                <w:color w:val="auto"/>
              </w:rPr>
              <w:t>a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768AA" w:rsidRDefault="004768AA">
            <w:r w:rsidRPr="00512F43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4768AA" w:rsidRDefault="004768AA">
            <w:r w:rsidRPr="00512F43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4768AA" w:rsidRDefault="004768AA">
            <w:r w:rsidRPr="00512F43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4768AA" w:rsidRDefault="004768AA">
            <w:r w:rsidRPr="007E3EF6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Exibe a próxima página de resultados da pesquisa</w:t>
            </w:r>
          </w:p>
        </w:tc>
      </w:tr>
      <w:tr w:rsidR="004768AA" w:rsidTr="00D1092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3945ED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Últim</w:t>
            </w:r>
            <w:r>
              <w:rPr>
                <w:iCs/>
                <w:color w:val="auto"/>
              </w:rPr>
              <w:t>a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768AA" w:rsidRDefault="004768AA">
            <w:r w:rsidRPr="00512F43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4768AA" w:rsidRDefault="004768AA">
            <w:r w:rsidRPr="00512F43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4768AA" w:rsidRDefault="004768AA">
            <w:r w:rsidRPr="00512F43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4768AA" w:rsidRDefault="004768AA">
            <w:r w:rsidRPr="007E3EF6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Exibe a última página de resultados da pesquisa</w:t>
            </w:r>
          </w:p>
        </w:tc>
      </w:tr>
      <w:tr w:rsidR="004768AA" w:rsidTr="00D1092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X(número da página)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768AA" w:rsidRDefault="004768AA">
            <w:r w:rsidRPr="00512F43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4768AA" w:rsidRDefault="004768AA">
            <w:r w:rsidRPr="00512F43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4768AA" w:rsidRDefault="004768AA">
            <w:r w:rsidRPr="00512F43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4768AA" w:rsidRDefault="004768AA">
            <w:r w:rsidRPr="007E3EF6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Exibe o número da página atual e o número total de páginas do resultado da pesquisa</w:t>
            </w:r>
          </w:p>
        </w:tc>
      </w:tr>
      <w:tr w:rsidR="004768AA" w:rsidTr="00976116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227A02">
            <w:pPr>
              <w:pStyle w:val="PargrafodaLista"/>
              <w:numPr>
                <w:ilvl w:val="0"/>
                <w:numId w:val="2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Total XXXX/XXXX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768AA" w:rsidRDefault="004768AA">
            <w:r w:rsidRPr="006522E5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tcBorders>
              <w:bottom w:val="single" w:sz="4" w:space="0" w:color="auto"/>
            </w:tcBorders>
          </w:tcPr>
          <w:p w:rsidR="004768AA" w:rsidRDefault="004768AA">
            <w:r w:rsidRPr="006522E5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:rsidR="004768AA" w:rsidRDefault="004768AA">
            <w:r w:rsidRPr="006522E5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4768AA" w:rsidRPr="009D4097" w:rsidRDefault="004768A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Exibe a</w:t>
            </w:r>
            <w:r>
              <w:rPr>
                <w:iCs/>
                <w:color w:val="auto"/>
              </w:rPr>
              <w:t xml:space="preserve"> quantidade de registros listado</w:t>
            </w:r>
            <w:r w:rsidRPr="009D4097">
              <w:rPr>
                <w:iCs/>
                <w:color w:val="auto"/>
              </w:rPr>
              <w:t>s</w:t>
            </w:r>
            <w:r>
              <w:rPr>
                <w:iCs/>
                <w:color w:val="auto"/>
              </w:rPr>
              <w:t xml:space="preserve"> ou selecionados</w:t>
            </w:r>
          </w:p>
        </w:tc>
      </w:tr>
      <w:tr w:rsidR="004768AA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4768AA" w:rsidRDefault="004768AA">
            <w:pPr>
              <w:rPr>
                <w:sz w:val="22"/>
              </w:rPr>
            </w:pPr>
          </w:p>
          <w:p w:rsidR="004768AA" w:rsidRPr="007E5E04" w:rsidRDefault="004768AA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      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4768AA" w:rsidRPr="007E5E04" w:rsidRDefault="004768AA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4768AA" w:rsidRPr="007E5E04" w:rsidRDefault="004768AA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4768AA" w:rsidRPr="007E5E04" w:rsidRDefault="004768AA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 xml:space="preserve">ValoresInteiros,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4768AA" w:rsidRPr="007E5E04" w:rsidRDefault="004768AA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Pr="007E5E04">
              <w:rPr>
                <w:sz w:val="16"/>
                <w:szCs w:val="16"/>
              </w:rPr>
              <w:t xml:space="preserve">Data 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4768AA" w:rsidRPr="007E5E04" w:rsidRDefault="004768AA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4768AA" w:rsidRPr="007E5E04" w:rsidRDefault="004768AA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4768AA" w:rsidRPr="007E5E04" w:rsidRDefault="004768AA">
            <w:pPr>
              <w:rPr>
                <w:sz w:val="16"/>
                <w:szCs w:val="16"/>
              </w:rPr>
            </w:pPr>
          </w:p>
          <w:p w:rsidR="004768AA" w:rsidRPr="007E5E04" w:rsidRDefault="004768AA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4768AA" w:rsidRPr="007E5E04" w:rsidRDefault="004768AA">
            <w:pPr>
              <w:ind w:left="1093" w:hanging="1093"/>
              <w:rPr>
                <w:sz w:val="16"/>
                <w:szCs w:val="16"/>
              </w:rPr>
            </w:pPr>
          </w:p>
          <w:p w:rsidR="004768AA" w:rsidRDefault="004768AA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1E2036" w:rsidRDefault="001E2036"/>
    <w:p w:rsidR="00AC3C95" w:rsidRPr="00A37F98" w:rsidRDefault="001327E3" w:rsidP="00477C0F">
      <w:pPr>
        <w:pStyle w:val="STJNivel3"/>
        <w:rPr>
          <w:i/>
        </w:rPr>
      </w:pPr>
      <w:bookmarkStart w:id="8" w:name="_Toc394596720"/>
      <w:r>
        <w:lastRenderedPageBreak/>
        <w:t>2</w:t>
      </w:r>
      <w:r w:rsidR="001E2036">
        <w:t xml:space="preserve">.2.2. </w:t>
      </w:r>
      <w:r w:rsidR="00AC3C95">
        <w:t>Tela Incluir</w:t>
      </w:r>
      <w:r w:rsidR="000E27B9">
        <w:t xml:space="preserve"> Participante</w:t>
      </w:r>
      <w:bookmarkEnd w:id="8"/>
    </w:p>
    <w:p w:rsidR="00AC3C95" w:rsidRDefault="001D3472" w:rsidP="00AC3C95">
      <w:pPr>
        <w:pStyle w:val="Instru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971813" cy="8172841"/>
            <wp:effectExtent l="19050" t="0" r="237" b="0"/>
            <wp:docPr id="5" name="Imagem 2" descr="C:\Users\rayanne.felicio\Pictures\INCLUIR PARTICIPAN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yanne.felicio\Pictures\INCLUIR PARTICIPANTE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124" cy="818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C95" w:rsidRPr="008D188E" w:rsidRDefault="00AC3C95" w:rsidP="00AC3C95">
      <w:pPr>
        <w:pStyle w:val="Instruo"/>
        <w:jc w:val="center"/>
        <w:rPr>
          <w:i w:val="0"/>
          <w:color w:val="auto"/>
        </w:rPr>
      </w:pPr>
      <w:r w:rsidRPr="008D188E">
        <w:rPr>
          <w:i w:val="0"/>
          <w:color w:val="auto"/>
        </w:rPr>
        <w:t xml:space="preserve">Figura </w:t>
      </w:r>
      <w:r w:rsidR="00D147AC">
        <w:rPr>
          <w:i w:val="0"/>
          <w:color w:val="auto"/>
        </w:rPr>
        <w:t>2</w:t>
      </w:r>
      <w:r w:rsidRPr="008D188E">
        <w:rPr>
          <w:i w:val="0"/>
          <w:color w:val="auto"/>
        </w:rPr>
        <w:t xml:space="preserve"> - Te</w:t>
      </w:r>
      <w:r>
        <w:rPr>
          <w:i w:val="0"/>
          <w:color w:val="auto"/>
        </w:rPr>
        <w:t>la de Inclusão</w:t>
      </w:r>
      <w:r w:rsidR="00337E74">
        <w:rPr>
          <w:i w:val="0"/>
          <w:color w:val="auto"/>
        </w:rPr>
        <w:t xml:space="preserve"> de Participante</w:t>
      </w:r>
      <w:r w:rsidRPr="008D188E">
        <w:rPr>
          <w:i w:val="0"/>
          <w:color w:val="auto"/>
        </w:rPr>
        <w:t>.</w:t>
      </w:r>
    </w:p>
    <w:p w:rsidR="00AC3C95" w:rsidRDefault="0079257A" w:rsidP="00AC3C95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lastRenderedPageBreak/>
        <w:t>2.2.2</w:t>
      </w:r>
      <w:r w:rsidR="00AC3C95">
        <w:rPr>
          <w:sz w:val="20"/>
        </w:rPr>
        <w:t>.1. Regras de Apresentação</w:t>
      </w:r>
    </w:p>
    <w:p w:rsidR="00AC3C95" w:rsidRPr="003E25B3" w:rsidRDefault="00AC3C95" w:rsidP="00AC3C95">
      <w:pPr>
        <w:pStyle w:val="Instruo"/>
        <w:numPr>
          <w:ilvl w:val="0"/>
          <w:numId w:val="17"/>
        </w:numPr>
        <w:jc w:val="both"/>
        <w:rPr>
          <w:i w:val="0"/>
          <w:color w:val="auto"/>
        </w:rPr>
      </w:pPr>
      <w:r w:rsidRPr="003E25B3">
        <w:rPr>
          <w:i w:val="0"/>
          <w:color w:val="auto"/>
        </w:rPr>
        <w:t xml:space="preserve">Ao clicar </w:t>
      </w:r>
      <w:r w:rsidR="002946E2">
        <w:rPr>
          <w:i w:val="0"/>
          <w:color w:val="auto"/>
        </w:rPr>
        <w:t>o botão Salvar, o sistema irá salvar os campos informados</w:t>
      </w:r>
      <w:r w:rsidRPr="003E25B3">
        <w:rPr>
          <w:i w:val="0"/>
          <w:color w:val="auto"/>
        </w:rPr>
        <w:t>.</w:t>
      </w:r>
    </w:p>
    <w:p w:rsidR="00AC3C95" w:rsidRPr="003E25B3" w:rsidRDefault="00AC3C95" w:rsidP="00AC3C95">
      <w:pPr>
        <w:pStyle w:val="Instruo"/>
        <w:numPr>
          <w:ilvl w:val="0"/>
          <w:numId w:val="17"/>
        </w:numPr>
        <w:jc w:val="both"/>
        <w:rPr>
          <w:i w:val="0"/>
          <w:color w:val="auto"/>
        </w:rPr>
      </w:pPr>
      <w:r w:rsidRPr="003E25B3">
        <w:rPr>
          <w:i w:val="0"/>
          <w:color w:val="auto"/>
        </w:rPr>
        <w:t xml:space="preserve">Ao clicar o botão Limpar, o sistema limpará o(s) </w:t>
      </w:r>
      <w:r w:rsidR="002946E2">
        <w:rPr>
          <w:i w:val="0"/>
          <w:color w:val="auto"/>
        </w:rPr>
        <w:t>campo</w:t>
      </w:r>
      <w:r w:rsidRPr="003E25B3">
        <w:rPr>
          <w:i w:val="0"/>
          <w:color w:val="auto"/>
        </w:rPr>
        <w:t>(s) informado(s).</w:t>
      </w:r>
    </w:p>
    <w:p w:rsidR="00AC3C95" w:rsidRDefault="00AC3C95" w:rsidP="00AC3C95">
      <w:pPr>
        <w:pStyle w:val="PargrafodaLista"/>
        <w:numPr>
          <w:ilvl w:val="0"/>
          <w:numId w:val="17"/>
        </w:numPr>
        <w:rPr>
          <w:color w:val="auto"/>
        </w:rPr>
      </w:pPr>
      <w:r w:rsidRPr="003E25B3">
        <w:rPr>
          <w:color w:val="auto"/>
        </w:rPr>
        <w:t>Ao clicar o botão Cancelar, o sistema retornará para a pesquisa inicial</w:t>
      </w:r>
      <w:r w:rsidR="000E7532">
        <w:rPr>
          <w:color w:val="auto"/>
        </w:rPr>
        <w:t xml:space="preserve"> de convidados</w:t>
      </w:r>
      <w:r w:rsidRPr="003E25B3">
        <w:rPr>
          <w:color w:val="auto"/>
        </w:rPr>
        <w:t>.</w:t>
      </w:r>
    </w:p>
    <w:p w:rsidR="00E13191" w:rsidRDefault="00E13191" w:rsidP="00AC3C95">
      <w:pPr>
        <w:pStyle w:val="PargrafodaLista"/>
        <w:numPr>
          <w:ilvl w:val="0"/>
          <w:numId w:val="17"/>
        </w:numPr>
        <w:rPr>
          <w:color w:val="auto"/>
        </w:rPr>
      </w:pPr>
      <w:r>
        <w:rPr>
          <w:color w:val="auto"/>
        </w:rPr>
        <w:t>A</w:t>
      </w:r>
      <w:r w:rsidR="00E95ADA">
        <w:rPr>
          <w:color w:val="auto"/>
        </w:rPr>
        <w:t xml:space="preserve">o clicar o botão Vincular Cargo/Órgão, </w:t>
      </w:r>
      <w:r w:rsidR="00AC7841">
        <w:rPr>
          <w:color w:val="auto"/>
        </w:rPr>
        <w:t xml:space="preserve">será apresentada </w:t>
      </w:r>
      <w:r w:rsidR="00E95ADA">
        <w:rPr>
          <w:color w:val="auto"/>
        </w:rPr>
        <w:t>a tela de Vincular Cargo/Órgão</w:t>
      </w:r>
      <w:r>
        <w:rPr>
          <w:color w:val="auto"/>
        </w:rPr>
        <w:t>.</w:t>
      </w:r>
    </w:p>
    <w:p w:rsidR="00596B10" w:rsidRDefault="00596B10" w:rsidP="00AC3C95">
      <w:pPr>
        <w:pStyle w:val="PargrafodaLista"/>
        <w:numPr>
          <w:ilvl w:val="0"/>
          <w:numId w:val="17"/>
        </w:numPr>
        <w:rPr>
          <w:color w:val="auto"/>
        </w:rPr>
      </w:pPr>
      <w:r>
        <w:rPr>
          <w:color w:val="auto"/>
        </w:rPr>
        <w:t>Ao clicar o botão Incluir foto, o sistema apresentará as opções de upload de foto.</w:t>
      </w:r>
    </w:p>
    <w:p w:rsidR="00AD07C8" w:rsidRDefault="00AD07C8" w:rsidP="00AC3C95">
      <w:pPr>
        <w:pStyle w:val="PargrafodaLista"/>
        <w:numPr>
          <w:ilvl w:val="0"/>
          <w:numId w:val="17"/>
        </w:numPr>
        <w:rPr>
          <w:color w:val="auto"/>
        </w:rPr>
      </w:pPr>
      <w:r>
        <w:rPr>
          <w:color w:val="auto"/>
        </w:rPr>
        <w:t>Ao clicar o ícone Visualizar cargo/órgão, o sistema apresentará a tela de Visualizar cargo/órgão</w:t>
      </w:r>
    </w:p>
    <w:p w:rsidR="00AD07C8" w:rsidRDefault="00AD07C8" w:rsidP="00AC3C95">
      <w:pPr>
        <w:pStyle w:val="PargrafodaLista"/>
        <w:numPr>
          <w:ilvl w:val="0"/>
          <w:numId w:val="17"/>
        </w:numPr>
        <w:rPr>
          <w:color w:val="auto"/>
        </w:rPr>
      </w:pPr>
      <w:r>
        <w:rPr>
          <w:color w:val="auto"/>
        </w:rPr>
        <w:t>Ao clicar o ícone de Alterar cargo/órgão, o sistema apresentará a tela de Alterar cargo/órgão</w:t>
      </w:r>
    </w:p>
    <w:p w:rsidR="00AD07C8" w:rsidRDefault="00AD07C8" w:rsidP="00AC3C95">
      <w:pPr>
        <w:pStyle w:val="PargrafodaLista"/>
        <w:numPr>
          <w:ilvl w:val="0"/>
          <w:numId w:val="17"/>
        </w:numPr>
        <w:rPr>
          <w:color w:val="auto"/>
        </w:rPr>
      </w:pPr>
      <w:r>
        <w:rPr>
          <w:color w:val="auto"/>
        </w:rPr>
        <w:t>Ao clicar o ícone de Excluir cargo/órgão, o sistema apresentará a tela de Excluir cargo/órgão</w:t>
      </w:r>
    </w:p>
    <w:p w:rsidR="00097471" w:rsidRDefault="00097471" w:rsidP="00AC3C95">
      <w:pPr>
        <w:pStyle w:val="PargrafodaLista"/>
        <w:numPr>
          <w:ilvl w:val="0"/>
          <w:numId w:val="17"/>
        </w:numPr>
        <w:rPr>
          <w:color w:val="auto"/>
        </w:rPr>
      </w:pPr>
      <w:r>
        <w:rPr>
          <w:color w:val="auto"/>
        </w:rPr>
        <w:t xml:space="preserve">Ao clicar o botão </w:t>
      </w:r>
      <w:r w:rsidR="004B1A0A">
        <w:rPr>
          <w:color w:val="auto"/>
        </w:rPr>
        <w:t>S</w:t>
      </w:r>
      <w:r>
        <w:rPr>
          <w:color w:val="auto"/>
        </w:rPr>
        <w:t>alvar, o sistema irá destacar os campos obrigatórios que não foram preenchidos.</w:t>
      </w:r>
    </w:p>
    <w:p w:rsidR="00A73594" w:rsidRDefault="00A73594" w:rsidP="00A73594">
      <w:pPr>
        <w:pStyle w:val="PargrafodaLista"/>
        <w:numPr>
          <w:ilvl w:val="0"/>
          <w:numId w:val="17"/>
        </w:numPr>
        <w:rPr>
          <w:color w:val="auto"/>
        </w:rPr>
      </w:pPr>
      <w:r>
        <w:rPr>
          <w:color w:val="auto"/>
        </w:rPr>
        <w:t>Caso o usuário selecione a opção “Sim” no campo O Cônjuge é uma autoridade?, serão habilitados os seguintes campos: Título do Cônjuge, Cargo do Cônjuge e Órgão do Cônjuge</w:t>
      </w:r>
    </w:p>
    <w:p w:rsidR="00AC3C95" w:rsidRDefault="0079257A" w:rsidP="00AC3C95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2.2.2</w:t>
      </w:r>
      <w:r w:rsidR="00AC3C95">
        <w:rPr>
          <w:sz w:val="20"/>
        </w:rPr>
        <w:t>.2. Exceções</w:t>
      </w:r>
    </w:p>
    <w:p w:rsidR="00AC3C95" w:rsidRPr="008D188E" w:rsidRDefault="00AC3C95" w:rsidP="00AC3C95">
      <w:pPr>
        <w:pStyle w:val="Instruo"/>
        <w:ind w:left="720"/>
        <w:jc w:val="both"/>
        <w:rPr>
          <w:i w:val="0"/>
          <w:color w:val="auto"/>
        </w:rPr>
      </w:pPr>
      <w:r w:rsidRPr="008D188E">
        <w:rPr>
          <w:i w:val="0"/>
          <w:color w:val="auto"/>
        </w:rPr>
        <w:t>Não se aplica.</w:t>
      </w:r>
    </w:p>
    <w:p w:rsidR="00AC3C95" w:rsidRDefault="0079257A" w:rsidP="00AC3C95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2.2.2</w:t>
      </w:r>
      <w:r w:rsidR="00AC3C95">
        <w:rPr>
          <w:rFonts w:cs="Arial"/>
          <w:sz w:val="20"/>
        </w:rPr>
        <w:t>.3. 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811"/>
        <w:gridCol w:w="616"/>
        <w:gridCol w:w="496"/>
        <w:gridCol w:w="589"/>
        <w:gridCol w:w="425"/>
        <w:gridCol w:w="952"/>
        <w:gridCol w:w="360"/>
        <w:gridCol w:w="985"/>
        <w:gridCol w:w="1896"/>
      </w:tblGrid>
      <w:tr w:rsidR="00E77400" w:rsidTr="002168E5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E77400" w:rsidRPr="009D4097" w:rsidRDefault="00E77400" w:rsidP="007C01CA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E77400" w:rsidRPr="009D4097" w:rsidRDefault="00E77400" w:rsidP="007C01CA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Descrição</w:t>
            </w:r>
          </w:p>
        </w:tc>
        <w:tc>
          <w:tcPr>
            <w:tcW w:w="811" w:type="dxa"/>
            <w:shd w:val="pct25" w:color="auto" w:fill="auto"/>
            <w:textDirection w:val="btLr"/>
            <w:vAlign w:val="center"/>
          </w:tcPr>
          <w:p w:rsidR="00E77400" w:rsidRPr="009D4097" w:rsidRDefault="00E77400" w:rsidP="007C01CA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Informação BD</w:t>
            </w:r>
          </w:p>
        </w:tc>
        <w:tc>
          <w:tcPr>
            <w:tcW w:w="616" w:type="dxa"/>
            <w:shd w:val="pct25" w:color="auto" w:fill="auto"/>
            <w:textDirection w:val="btLr"/>
            <w:vAlign w:val="center"/>
          </w:tcPr>
          <w:p w:rsidR="00E77400" w:rsidRPr="009D4097" w:rsidRDefault="00E77400" w:rsidP="007C01CA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E77400" w:rsidRPr="009D4097" w:rsidRDefault="00E77400" w:rsidP="007C01CA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Obrigatório</w:t>
            </w:r>
          </w:p>
        </w:tc>
        <w:tc>
          <w:tcPr>
            <w:tcW w:w="589" w:type="dxa"/>
            <w:shd w:val="pct25" w:color="auto" w:fill="auto"/>
            <w:textDirection w:val="btLr"/>
            <w:vAlign w:val="center"/>
          </w:tcPr>
          <w:p w:rsidR="00E77400" w:rsidRPr="009D4097" w:rsidRDefault="00E77400" w:rsidP="007C01CA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Valor Padrão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E77400" w:rsidRPr="009D4097" w:rsidRDefault="00E77400" w:rsidP="007C01CA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Editável</w:t>
            </w:r>
          </w:p>
        </w:tc>
        <w:tc>
          <w:tcPr>
            <w:tcW w:w="952" w:type="dxa"/>
            <w:shd w:val="pct25" w:color="auto" w:fill="auto"/>
            <w:textDirection w:val="btLr"/>
            <w:vAlign w:val="center"/>
          </w:tcPr>
          <w:p w:rsidR="00E77400" w:rsidRPr="009D4097" w:rsidRDefault="00E77400" w:rsidP="007C01CA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Domínio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E77400" w:rsidRPr="009D4097" w:rsidRDefault="00E77400" w:rsidP="007C01CA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E77400" w:rsidRPr="009D4097" w:rsidRDefault="00E77400" w:rsidP="007C01CA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E77400" w:rsidRPr="009D4097" w:rsidRDefault="00E77400" w:rsidP="007C01CA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Ação</w:t>
            </w:r>
          </w:p>
        </w:tc>
      </w:tr>
      <w:tr w:rsidR="008F0DCE" w:rsidTr="008F0DCE">
        <w:trPr>
          <w:cantSplit/>
          <w:trHeight w:val="453"/>
          <w:jc w:val="center"/>
        </w:trPr>
        <w:tc>
          <w:tcPr>
            <w:tcW w:w="9804" w:type="dxa"/>
            <w:gridSpan w:val="11"/>
            <w:shd w:val="clear" w:color="auto" w:fill="D9D9D9" w:themeFill="background1" w:themeFillShade="D9"/>
            <w:vAlign w:val="center"/>
          </w:tcPr>
          <w:p w:rsidR="008F0DCE" w:rsidRPr="009D4097" w:rsidRDefault="008F0DCE" w:rsidP="008F0DCE">
            <w:pPr>
              <w:jc w:val="center"/>
              <w:rPr>
                <w:iCs/>
                <w:color w:val="auto"/>
              </w:rPr>
            </w:pPr>
            <w:r w:rsidRPr="00E77400">
              <w:rPr>
                <w:b/>
                <w:iCs/>
                <w:color w:val="auto"/>
              </w:rPr>
              <w:t>Dados Básicos do Participante</w:t>
            </w:r>
          </w:p>
        </w:tc>
      </w:tr>
      <w:tr w:rsidR="004A37A5" w:rsidTr="00A31E3D">
        <w:trPr>
          <w:cantSplit/>
          <w:jc w:val="center"/>
        </w:trPr>
        <w:tc>
          <w:tcPr>
            <w:tcW w:w="554" w:type="dxa"/>
            <w:vAlign w:val="center"/>
          </w:tcPr>
          <w:p w:rsidR="004A37A5" w:rsidRPr="009D4097" w:rsidRDefault="004A37A5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4A37A5" w:rsidRPr="009D4097" w:rsidRDefault="004A37A5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do Participante</w:t>
            </w:r>
          </w:p>
        </w:tc>
        <w:tc>
          <w:tcPr>
            <w:tcW w:w="811" w:type="dxa"/>
            <w:vAlign w:val="center"/>
          </w:tcPr>
          <w:p w:rsidR="004A37A5" w:rsidRPr="009D4097" w:rsidRDefault="004A37A5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150/A</w:t>
            </w:r>
          </w:p>
        </w:tc>
        <w:tc>
          <w:tcPr>
            <w:tcW w:w="616" w:type="dxa"/>
            <w:vAlign w:val="center"/>
          </w:tcPr>
          <w:p w:rsidR="004A37A5" w:rsidRPr="009D4097" w:rsidRDefault="004A37A5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4A37A5" w:rsidRDefault="004A37A5" w:rsidP="00097089">
            <w:pPr>
              <w:jc w:val="center"/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</w:t>
            </w:r>
          </w:p>
          <w:p w:rsidR="004A37A5" w:rsidRPr="009D4097" w:rsidRDefault="004A37A5" w:rsidP="00097089">
            <w:pPr>
              <w:jc w:val="center"/>
              <w:rPr>
                <w:iCs/>
                <w:color w:val="auto"/>
              </w:rPr>
            </w:pPr>
          </w:p>
        </w:tc>
        <w:tc>
          <w:tcPr>
            <w:tcW w:w="589" w:type="dxa"/>
            <w:vAlign w:val="center"/>
          </w:tcPr>
          <w:p w:rsidR="004A37A5" w:rsidRPr="009D4097" w:rsidRDefault="004A37A5" w:rsidP="007C01CA">
            <w:pPr>
              <w:jc w:val="center"/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4A37A5" w:rsidRDefault="004A37A5">
            <w:r w:rsidRPr="00ED6991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  <w:vAlign w:val="center"/>
          </w:tcPr>
          <w:p w:rsidR="004A37A5" w:rsidRPr="009D4097" w:rsidRDefault="004A37A5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4A37A5" w:rsidRDefault="004A37A5">
            <w:r w:rsidRPr="00A3048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4A37A5" w:rsidRPr="009D4097" w:rsidRDefault="004A37A5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  <w:vAlign w:val="center"/>
          </w:tcPr>
          <w:p w:rsidR="004A37A5" w:rsidRPr="009D4097" w:rsidRDefault="004A37A5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4A37A5" w:rsidTr="00A31E3D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4A37A5" w:rsidRPr="009D4097" w:rsidRDefault="004A37A5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4A37A5" w:rsidRPr="009D4097" w:rsidRDefault="004A37A5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Título</w:t>
            </w:r>
          </w:p>
        </w:tc>
        <w:tc>
          <w:tcPr>
            <w:tcW w:w="811" w:type="dxa"/>
            <w:vAlign w:val="center"/>
          </w:tcPr>
          <w:p w:rsidR="004A37A5" w:rsidRPr="009D4097" w:rsidRDefault="004A37A5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72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616" w:type="dxa"/>
            <w:vAlign w:val="center"/>
          </w:tcPr>
          <w:p w:rsidR="004A37A5" w:rsidRPr="009D4097" w:rsidRDefault="004A37A5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4A37A5" w:rsidRPr="009D4097" w:rsidRDefault="004A37A5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4A37A5" w:rsidRPr="009D4097" w:rsidRDefault="004A37A5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4A37A5" w:rsidRDefault="004A37A5">
            <w:r w:rsidRPr="00ED6991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  <w:vAlign w:val="center"/>
          </w:tcPr>
          <w:p w:rsidR="004A37A5" w:rsidRPr="009D4097" w:rsidRDefault="004A37A5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4A37A5" w:rsidRDefault="004A37A5">
            <w:r w:rsidRPr="00A3048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4A37A5" w:rsidRPr="009D4097" w:rsidRDefault="004A37A5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  <w:vAlign w:val="center"/>
          </w:tcPr>
          <w:p w:rsidR="004A37A5" w:rsidRPr="009D4097" w:rsidRDefault="004A37A5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4A37A5" w:rsidTr="00A31E3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4A37A5" w:rsidRPr="009D4097" w:rsidRDefault="004A37A5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4A37A5" w:rsidRPr="009D4097" w:rsidRDefault="004A37A5" w:rsidP="00145B3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Situação</w:t>
            </w:r>
          </w:p>
        </w:tc>
        <w:tc>
          <w:tcPr>
            <w:tcW w:w="811" w:type="dxa"/>
          </w:tcPr>
          <w:p w:rsidR="004A37A5" w:rsidRDefault="004A37A5">
            <w:r w:rsidRPr="00E61C78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  <w:vAlign w:val="center"/>
          </w:tcPr>
          <w:p w:rsidR="004A37A5" w:rsidRPr="009D4097" w:rsidRDefault="004A37A5" w:rsidP="00145B3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4A37A5" w:rsidRPr="009D4097" w:rsidRDefault="004A37A5" w:rsidP="00145B3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4A37A5" w:rsidRPr="009D4097" w:rsidRDefault="004A37A5" w:rsidP="00145B3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4A37A5" w:rsidRDefault="004A37A5">
            <w:r w:rsidRPr="00ED6991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  <w:vAlign w:val="center"/>
          </w:tcPr>
          <w:p w:rsidR="004A37A5" w:rsidRPr="009D4097" w:rsidRDefault="004A37A5" w:rsidP="00145B3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Ativo / Aposentado</w:t>
            </w:r>
          </w:p>
        </w:tc>
        <w:tc>
          <w:tcPr>
            <w:tcW w:w="360" w:type="dxa"/>
          </w:tcPr>
          <w:p w:rsidR="004A37A5" w:rsidRDefault="004A37A5">
            <w:r w:rsidRPr="00A3048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4A37A5" w:rsidRPr="009D4097" w:rsidRDefault="004A37A5" w:rsidP="00145B3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Selecionar</w:t>
            </w:r>
          </w:p>
        </w:tc>
        <w:tc>
          <w:tcPr>
            <w:tcW w:w="1896" w:type="dxa"/>
            <w:vAlign w:val="center"/>
          </w:tcPr>
          <w:p w:rsidR="004A37A5" w:rsidRPr="009D4097" w:rsidRDefault="004A37A5" w:rsidP="00145B3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4A37A5" w:rsidTr="00896A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4A37A5" w:rsidRPr="009D4097" w:rsidRDefault="004A37A5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4A37A5" w:rsidRPr="009D4097" w:rsidRDefault="004A37A5" w:rsidP="00145B3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Incluir Foto</w:t>
            </w:r>
          </w:p>
        </w:tc>
        <w:tc>
          <w:tcPr>
            <w:tcW w:w="811" w:type="dxa"/>
          </w:tcPr>
          <w:p w:rsidR="004A37A5" w:rsidRDefault="004A37A5">
            <w:r w:rsidRPr="00E61C78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</w:tcPr>
          <w:p w:rsidR="004A37A5" w:rsidRDefault="004A37A5">
            <w:r w:rsidRPr="000E0AF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4A37A5" w:rsidRDefault="004A37A5">
            <w:r w:rsidRPr="00E078BF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vAlign w:val="center"/>
          </w:tcPr>
          <w:p w:rsidR="004A37A5" w:rsidRPr="009D4097" w:rsidRDefault="004A37A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4A37A5" w:rsidRPr="009D4097" w:rsidRDefault="004A37A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4A37A5" w:rsidRPr="009D4097" w:rsidRDefault="004A37A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4A37A5" w:rsidRDefault="004A37A5">
            <w:r w:rsidRPr="00A3048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4A37A5" w:rsidRPr="009D4097" w:rsidRDefault="004A37A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4A37A5" w:rsidRPr="009D4097" w:rsidRDefault="004A37A5" w:rsidP="00145B3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Direciona para as opções de upload de foto</w:t>
            </w:r>
          </w:p>
        </w:tc>
      </w:tr>
      <w:tr w:rsidR="004A37A5" w:rsidTr="00896A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4A37A5" w:rsidRPr="009D4097" w:rsidRDefault="004A37A5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4A37A5" w:rsidRDefault="004A37A5" w:rsidP="00145B3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Vincular Cargo/Órgão</w:t>
            </w:r>
          </w:p>
        </w:tc>
        <w:tc>
          <w:tcPr>
            <w:tcW w:w="811" w:type="dxa"/>
          </w:tcPr>
          <w:p w:rsidR="004A37A5" w:rsidRDefault="004A37A5">
            <w:r w:rsidRPr="00E61C78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</w:tcPr>
          <w:p w:rsidR="004A37A5" w:rsidRDefault="004A37A5">
            <w:r w:rsidRPr="000E0AF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4A37A5" w:rsidRDefault="004A37A5">
            <w:r w:rsidRPr="00E078BF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vAlign w:val="center"/>
          </w:tcPr>
          <w:p w:rsidR="004A37A5" w:rsidRPr="009D4097" w:rsidRDefault="004A37A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4A37A5" w:rsidRPr="009D4097" w:rsidRDefault="004A37A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4A37A5" w:rsidRPr="009D4097" w:rsidRDefault="004A37A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4A37A5" w:rsidRDefault="004A37A5">
            <w:r w:rsidRPr="00A3048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4A37A5" w:rsidRPr="009D4097" w:rsidRDefault="004A37A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4A37A5" w:rsidRDefault="004A37A5" w:rsidP="00145B3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Direciona para a tela de vincular cargo/órgão</w:t>
            </w:r>
          </w:p>
        </w:tc>
      </w:tr>
      <w:tr w:rsidR="00930F9F" w:rsidTr="00F52E4A">
        <w:trPr>
          <w:cantSplit/>
          <w:trHeight w:val="495"/>
          <w:jc w:val="center"/>
        </w:trPr>
        <w:tc>
          <w:tcPr>
            <w:tcW w:w="9804" w:type="dxa"/>
            <w:gridSpan w:val="11"/>
            <w:shd w:val="clear" w:color="auto" w:fill="D9D9D9" w:themeFill="background1" w:themeFillShade="D9"/>
            <w:vAlign w:val="center"/>
          </w:tcPr>
          <w:p w:rsidR="00930F9F" w:rsidRPr="00F52E4A" w:rsidRDefault="00930F9F" w:rsidP="00F52E4A">
            <w:pPr>
              <w:jc w:val="center"/>
              <w:rPr>
                <w:b/>
                <w:iCs/>
                <w:color w:val="auto"/>
              </w:rPr>
            </w:pPr>
            <w:r w:rsidRPr="00F52E4A">
              <w:rPr>
                <w:b/>
                <w:iCs/>
                <w:color w:val="auto"/>
              </w:rPr>
              <w:t>Lista de Órgãos/Cargos</w:t>
            </w:r>
          </w:p>
        </w:tc>
      </w:tr>
      <w:tr w:rsidR="00EE6E61" w:rsidTr="00576530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E6E61" w:rsidRPr="009D4097" w:rsidRDefault="00EE6E61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Cargo</w:t>
            </w:r>
          </w:p>
        </w:tc>
        <w:tc>
          <w:tcPr>
            <w:tcW w:w="811" w:type="dxa"/>
          </w:tcPr>
          <w:p w:rsidR="00EE6E61" w:rsidRDefault="00EE6E61">
            <w:r w:rsidRPr="005A6DFD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EE6E61" w:rsidRDefault="00EE6E61">
            <w:r w:rsidRPr="0094236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EE6E61" w:rsidRPr="009D4097" w:rsidRDefault="00EE6E61" w:rsidP="007C01CA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cargos</w:t>
            </w:r>
          </w:p>
        </w:tc>
        <w:tc>
          <w:tcPr>
            <w:tcW w:w="360" w:type="dxa"/>
          </w:tcPr>
          <w:p w:rsidR="00EE6E61" w:rsidRDefault="00EE6E61">
            <w:r w:rsidRPr="000E058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EE6E61" w:rsidTr="00576530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E6E61" w:rsidRPr="009D4097" w:rsidRDefault="00EE6E61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do Órgão</w:t>
            </w:r>
          </w:p>
        </w:tc>
        <w:tc>
          <w:tcPr>
            <w:tcW w:w="811" w:type="dxa"/>
          </w:tcPr>
          <w:p w:rsidR="00EE6E61" w:rsidRDefault="00EE6E61">
            <w:r w:rsidRPr="005A6DFD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EE6E61" w:rsidRDefault="00EE6E61">
            <w:r w:rsidRPr="0094236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EE6E61" w:rsidRPr="009D4097" w:rsidRDefault="00EE6E61" w:rsidP="007C01CA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órgãos</w:t>
            </w:r>
          </w:p>
        </w:tc>
        <w:tc>
          <w:tcPr>
            <w:tcW w:w="360" w:type="dxa"/>
          </w:tcPr>
          <w:p w:rsidR="00EE6E61" w:rsidRDefault="00EE6E61">
            <w:r w:rsidRPr="000E058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EE6E61" w:rsidRDefault="00EE6E61">
            <w:r w:rsidRPr="004E6038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EE6E61" w:rsidTr="00576530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E6E61" w:rsidRPr="009D4097" w:rsidRDefault="00EE6E61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Sigla do Órgão</w:t>
            </w:r>
          </w:p>
        </w:tc>
        <w:tc>
          <w:tcPr>
            <w:tcW w:w="811" w:type="dxa"/>
          </w:tcPr>
          <w:p w:rsidR="00EE6E61" w:rsidRDefault="00EE6E61">
            <w:r w:rsidRPr="005A6DFD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EE6E61" w:rsidRDefault="00EE6E61">
            <w:r w:rsidRPr="0094236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EE6E61" w:rsidRPr="009D4097" w:rsidRDefault="00EE6E61" w:rsidP="007C01CA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Habilitado conforme o órgão escolhido</w:t>
            </w:r>
          </w:p>
        </w:tc>
        <w:tc>
          <w:tcPr>
            <w:tcW w:w="360" w:type="dxa"/>
          </w:tcPr>
          <w:p w:rsidR="00EE6E61" w:rsidRDefault="00EE6E61">
            <w:r w:rsidRPr="000E058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EE6E61" w:rsidRDefault="00EE6E61">
            <w:r w:rsidRPr="004E6038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EE6E61" w:rsidTr="00576530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E6E61" w:rsidRPr="009D4097" w:rsidRDefault="00EE6E61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Tipo de Órgão</w:t>
            </w:r>
          </w:p>
        </w:tc>
        <w:tc>
          <w:tcPr>
            <w:tcW w:w="811" w:type="dxa"/>
          </w:tcPr>
          <w:p w:rsidR="00EE6E61" w:rsidRDefault="00EE6E61">
            <w:r w:rsidRPr="005A6DFD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  <w:vAlign w:val="center"/>
          </w:tcPr>
          <w:p w:rsidR="00EE6E61" w:rsidRPr="009D4097" w:rsidRDefault="00EE6E61" w:rsidP="00145B3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EE6E61" w:rsidRPr="009D4097" w:rsidRDefault="00EE6E61" w:rsidP="00145B3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EE6E61" w:rsidRDefault="00EE6E61">
            <w:r w:rsidRPr="0094236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EE6E61" w:rsidRPr="009D4097" w:rsidRDefault="00EE6E61" w:rsidP="00145B3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EE6E61" w:rsidRPr="009D4097" w:rsidRDefault="00EE6E61" w:rsidP="00145B3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Lista de</w:t>
            </w:r>
            <w:r>
              <w:rPr>
                <w:iCs/>
                <w:color w:val="auto"/>
              </w:rPr>
              <w:t xml:space="preserve"> tipos de</w:t>
            </w:r>
            <w:r w:rsidRPr="009D4097">
              <w:rPr>
                <w:iCs/>
                <w:color w:val="auto"/>
              </w:rPr>
              <w:t xml:space="preserve"> órgãos</w:t>
            </w:r>
          </w:p>
        </w:tc>
        <w:tc>
          <w:tcPr>
            <w:tcW w:w="360" w:type="dxa"/>
          </w:tcPr>
          <w:p w:rsidR="00EE6E61" w:rsidRDefault="00EE6E61">
            <w:r w:rsidRPr="000E058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EE6E61" w:rsidRDefault="00EE6E61">
            <w:r w:rsidRPr="004E6038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EE6E61" w:rsidRPr="009D4097" w:rsidRDefault="00EE6E61" w:rsidP="00145B32">
            <w:r w:rsidRPr="009D4097">
              <w:rPr>
                <w:iCs/>
                <w:color w:val="auto"/>
              </w:rPr>
              <w:t>N/A</w:t>
            </w:r>
          </w:p>
        </w:tc>
      </w:tr>
      <w:tr w:rsidR="00EE6E61" w:rsidTr="004935A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E6E61" w:rsidRDefault="00EE6E61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Poder/Área</w:t>
            </w:r>
          </w:p>
        </w:tc>
        <w:tc>
          <w:tcPr>
            <w:tcW w:w="811" w:type="dxa"/>
          </w:tcPr>
          <w:p w:rsidR="00EE6E61" w:rsidRDefault="00EE6E61">
            <w:r w:rsidRPr="00D03526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  <w:vAlign w:val="center"/>
          </w:tcPr>
          <w:p w:rsidR="00EE6E61" w:rsidRPr="009D4097" w:rsidRDefault="00EE6E61" w:rsidP="00145B3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EE6E61" w:rsidRPr="009D4097" w:rsidRDefault="00EE6E61" w:rsidP="00145B3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EE6E61" w:rsidRPr="009D4097" w:rsidRDefault="00EE6E61" w:rsidP="00145B32">
            <w:pPr>
              <w:rPr>
                <w:iCs/>
                <w:color w:val="auto"/>
              </w:rPr>
            </w:pPr>
          </w:p>
        </w:tc>
        <w:tc>
          <w:tcPr>
            <w:tcW w:w="425" w:type="dxa"/>
          </w:tcPr>
          <w:p w:rsidR="00EE6E61" w:rsidRPr="009D4097" w:rsidRDefault="00EE6E61" w:rsidP="00145B3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EE6E61" w:rsidRPr="009D4097" w:rsidRDefault="00EE6E61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Lista de Poder/Área</w:t>
            </w:r>
          </w:p>
        </w:tc>
        <w:tc>
          <w:tcPr>
            <w:tcW w:w="360" w:type="dxa"/>
          </w:tcPr>
          <w:p w:rsidR="00EE6E61" w:rsidRDefault="00EE6E61">
            <w:r w:rsidRPr="002E5D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EE6E61" w:rsidRDefault="00EE6E61">
            <w:r w:rsidRPr="004E6038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EE6E61" w:rsidRPr="009D4097" w:rsidRDefault="00EE6E61" w:rsidP="00145B32">
            <w:r w:rsidRPr="009D4097">
              <w:rPr>
                <w:iCs/>
                <w:color w:val="auto"/>
              </w:rPr>
              <w:t>N/A</w:t>
            </w:r>
          </w:p>
        </w:tc>
      </w:tr>
      <w:tr w:rsidR="00EE6E61" w:rsidTr="004935A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E6E61" w:rsidRDefault="00EE6E61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Esfera</w:t>
            </w:r>
          </w:p>
        </w:tc>
        <w:tc>
          <w:tcPr>
            <w:tcW w:w="811" w:type="dxa"/>
          </w:tcPr>
          <w:p w:rsidR="00EE6E61" w:rsidRDefault="00EE6E61">
            <w:r w:rsidRPr="00D03526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  <w:vAlign w:val="center"/>
          </w:tcPr>
          <w:p w:rsidR="00EE6E61" w:rsidRPr="009D4097" w:rsidRDefault="00EE6E61" w:rsidP="00145B3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EE6E61" w:rsidRPr="009D4097" w:rsidRDefault="00EE6E61" w:rsidP="00145B3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EE6E61" w:rsidRPr="009D4097" w:rsidRDefault="00EE6E61" w:rsidP="00145B32">
            <w:pPr>
              <w:rPr>
                <w:iCs/>
                <w:color w:val="auto"/>
              </w:rPr>
            </w:pPr>
          </w:p>
        </w:tc>
        <w:tc>
          <w:tcPr>
            <w:tcW w:w="425" w:type="dxa"/>
          </w:tcPr>
          <w:p w:rsidR="00EE6E61" w:rsidRPr="009D4097" w:rsidRDefault="00EE6E61" w:rsidP="00145B3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EE6E61" w:rsidRPr="009D4097" w:rsidRDefault="00EE6E61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Municipal/Estadual/Federal/Internacional/Outros</w:t>
            </w:r>
          </w:p>
        </w:tc>
        <w:tc>
          <w:tcPr>
            <w:tcW w:w="360" w:type="dxa"/>
          </w:tcPr>
          <w:p w:rsidR="00EE6E61" w:rsidRDefault="00EE6E61">
            <w:r w:rsidRPr="002E5D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EE6E61" w:rsidRPr="009D4097" w:rsidRDefault="00EE6E61" w:rsidP="00145B3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EE6E61" w:rsidRPr="009D4097" w:rsidRDefault="00EE6E61" w:rsidP="00145B32">
            <w:r w:rsidRPr="009D4097">
              <w:rPr>
                <w:iCs/>
                <w:color w:val="auto"/>
              </w:rPr>
              <w:t>N/A</w:t>
            </w:r>
          </w:p>
        </w:tc>
      </w:tr>
      <w:tr w:rsidR="00EE6E61" w:rsidTr="004935A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E6E61" w:rsidRDefault="00EE6E61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Ações</w:t>
            </w:r>
          </w:p>
        </w:tc>
        <w:tc>
          <w:tcPr>
            <w:tcW w:w="811" w:type="dxa"/>
          </w:tcPr>
          <w:p w:rsidR="00EE6E61" w:rsidRDefault="00EE6E61">
            <w:r w:rsidRPr="00D03526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</w:p>
        </w:tc>
        <w:tc>
          <w:tcPr>
            <w:tcW w:w="425" w:type="dxa"/>
          </w:tcPr>
          <w:p w:rsidR="00EE6E61" w:rsidRPr="009D4097" w:rsidRDefault="00EE6E61" w:rsidP="007C01CA">
            <w:r>
              <w:t>N</w:t>
            </w:r>
          </w:p>
        </w:tc>
        <w:tc>
          <w:tcPr>
            <w:tcW w:w="952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EE6E61" w:rsidRDefault="00EE6E61">
            <w:r w:rsidRPr="002E5D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</w:tr>
      <w:tr w:rsidR="00EE6E61" w:rsidTr="004935A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E6E61" w:rsidRDefault="00EE6E61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Ícone Visualizar cargo/órgão</w:t>
            </w:r>
          </w:p>
        </w:tc>
        <w:tc>
          <w:tcPr>
            <w:tcW w:w="811" w:type="dxa"/>
          </w:tcPr>
          <w:p w:rsidR="00EE6E61" w:rsidRDefault="00EE6E61">
            <w:r w:rsidRPr="00D03526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EE6E61" w:rsidRDefault="00EE6E61" w:rsidP="007C01CA">
            <w:r>
              <w:t>N</w:t>
            </w:r>
          </w:p>
        </w:tc>
        <w:tc>
          <w:tcPr>
            <w:tcW w:w="952" w:type="dxa"/>
          </w:tcPr>
          <w:p w:rsidR="00EE6E61" w:rsidRDefault="00EE6E61">
            <w:r w:rsidRPr="006F0683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EE6E61" w:rsidRDefault="00EE6E61">
            <w:r w:rsidRPr="002E5D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Direciona para a tela de Visualizar Cargo/Órgão vinculado ao participante.</w:t>
            </w:r>
          </w:p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Mensagem de hint: MSG022</w:t>
            </w:r>
          </w:p>
        </w:tc>
      </w:tr>
      <w:tr w:rsidR="00EE6E61" w:rsidTr="004935A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E6E61" w:rsidRDefault="00EE6E61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br/>
              <w:t>Ícone Alterar cargo/órgão</w:t>
            </w:r>
          </w:p>
        </w:tc>
        <w:tc>
          <w:tcPr>
            <w:tcW w:w="811" w:type="dxa"/>
          </w:tcPr>
          <w:p w:rsidR="00EE6E61" w:rsidRDefault="00EE6E61">
            <w:r w:rsidRPr="00D03526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EE6E61" w:rsidRDefault="00EE6E61" w:rsidP="007C01CA">
            <w:r>
              <w:t>N</w:t>
            </w:r>
          </w:p>
        </w:tc>
        <w:tc>
          <w:tcPr>
            <w:tcW w:w="952" w:type="dxa"/>
          </w:tcPr>
          <w:p w:rsidR="00EE6E61" w:rsidRDefault="00EE6E61">
            <w:r w:rsidRPr="006F0683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EE6E61" w:rsidRDefault="00EE6E61">
            <w:r w:rsidRPr="002E5D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Direciona para a tela de Alterar Cargo/Órgão vinculado ao participante.</w:t>
            </w:r>
          </w:p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Mensagem de hint: MSG023</w:t>
            </w:r>
          </w:p>
        </w:tc>
      </w:tr>
      <w:tr w:rsidR="00EE6E61" w:rsidTr="004935A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E6E61" w:rsidRDefault="00EE6E61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Ícone Excluir cargo/órgão</w:t>
            </w:r>
          </w:p>
        </w:tc>
        <w:tc>
          <w:tcPr>
            <w:tcW w:w="811" w:type="dxa"/>
          </w:tcPr>
          <w:p w:rsidR="00EE6E61" w:rsidRDefault="00EE6E61">
            <w:r w:rsidRPr="00D03526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EE6E61" w:rsidRPr="009D4097" w:rsidRDefault="00EE6E6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EE6E61" w:rsidRDefault="00EE6E61" w:rsidP="007C01CA">
            <w:r>
              <w:t>N</w:t>
            </w:r>
          </w:p>
        </w:tc>
        <w:tc>
          <w:tcPr>
            <w:tcW w:w="952" w:type="dxa"/>
          </w:tcPr>
          <w:p w:rsidR="00EE6E61" w:rsidRDefault="00EE6E61">
            <w:r w:rsidRPr="006F0683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EE6E61" w:rsidRDefault="00EE6E61">
            <w:r w:rsidRPr="002E5D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Direciona para a tela de Excluir Cargo/Órgão vinculado ao participante.</w:t>
            </w:r>
          </w:p>
          <w:p w:rsidR="00EE6E61" w:rsidRDefault="00EE6E6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Mensagem de hint: MSG024</w:t>
            </w:r>
          </w:p>
        </w:tc>
      </w:tr>
      <w:tr w:rsidR="00930F9F" w:rsidTr="00E77400">
        <w:trPr>
          <w:cantSplit/>
          <w:trHeight w:val="381"/>
          <w:jc w:val="center"/>
        </w:trPr>
        <w:tc>
          <w:tcPr>
            <w:tcW w:w="9804" w:type="dxa"/>
            <w:gridSpan w:val="11"/>
            <w:shd w:val="clear" w:color="auto" w:fill="BFBFBF" w:themeFill="background1" w:themeFillShade="BF"/>
            <w:vAlign w:val="center"/>
          </w:tcPr>
          <w:p w:rsidR="00930F9F" w:rsidRPr="00E77400" w:rsidRDefault="00930F9F" w:rsidP="00E77400">
            <w:pPr>
              <w:jc w:val="center"/>
              <w:rPr>
                <w:b/>
                <w:iCs/>
                <w:color w:val="auto"/>
              </w:rPr>
            </w:pPr>
            <w:r w:rsidRPr="00E77400">
              <w:rPr>
                <w:b/>
                <w:iCs/>
                <w:color w:val="auto"/>
              </w:rPr>
              <w:t>Dados Pessoais do Participante</w:t>
            </w:r>
          </w:p>
        </w:tc>
      </w:tr>
      <w:tr w:rsidR="00387597" w:rsidTr="00865E15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87597" w:rsidRPr="009D4097" w:rsidRDefault="00387597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87597" w:rsidRPr="009D4097" w:rsidRDefault="00387597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Sexo</w:t>
            </w:r>
          </w:p>
        </w:tc>
        <w:tc>
          <w:tcPr>
            <w:tcW w:w="811" w:type="dxa"/>
            <w:vAlign w:val="center"/>
          </w:tcPr>
          <w:p w:rsidR="00387597" w:rsidRPr="009D4097" w:rsidRDefault="00387597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</w:t>
            </w:r>
          </w:p>
        </w:tc>
        <w:tc>
          <w:tcPr>
            <w:tcW w:w="616" w:type="dxa"/>
            <w:vAlign w:val="center"/>
          </w:tcPr>
          <w:p w:rsidR="00387597" w:rsidRPr="009D4097" w:rsidRDefault="00387597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387597" w:rsidRPr="009D4097" w:rsidRDefault="00387597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87597" w:rsidRDefault="00387597">
            <w:r w:rsidRPr="00C3656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87597" w:rsidRPr="00BD266B" w:rsidRDefault="00387597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387597" w:rsidRDefault="00387597" w:rsidP="00DB4C49">
            <w:r>
              <w:rPr>
                <w:iCs/>
                <w:color w:val="auto"/>
              </w:rPr>
              <w:t>Feminino / Masculino</w:t>
            </w:r>
          </w:p>
        </w:tc>
        <w:tc>
          <w:tcPr>
            <w:tcW w:w="360" w:type="dxa"/>
          </w:tcPr>
          <w:p w:rsidR="00387597" w:rsidRDefault="00387597">
            <w:r w:rsidRPr="00CC3EB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br/>
              <w:t>Selecionar</w:t>
            </w:r>
          </w:p>
        </w:tc>
        <w:tc>
          <w:tcPr>
            <w:tcW w:w="1896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387597" w:rsidTr="00865E15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87597" w:rsidRPr="009D4097" w:rsidRDefault="00387597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87597" w:rsidRPr="009D4097" w:rsidRDefault="00387597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Tratamento</w:t>
            </w:r>
          </w:p>
        </w:tc>
        <w:tc>
          <w:tcPr>
            <w:tcW w:w="811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100/A</w:t>
            </w:r>
          </w:p>
        </w:tc>
        <w:tc>
          <w:tcPr>
            <w:tcW w:w="616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387597" w:rsidRPr="009D4097" w:rsidRDefault="00387597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87597" w:rsidRDefault="00387597">
            <w:r w:rsidRPr="00C3656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87597" w:rsidRDefault="00387597" w:rsidP="00DB4C49">
            <w:r w:rsidRPr="00BD266B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387597" w:rsidRDefault="00387597" w:rsidP="00DB4C49">
            <w:r w:rsidRPr="0005239F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387597" w:rsidRDefault="00387597">
            <w:r w:rsidRPr="00CC3EB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br/>
              <w:t>Selecionar</w:t>
            </w:r>
          </w:p>
        </w:tc>
        <w:tc>
          <w:tcPr>
            <w:tcW w:w="1896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387597" w:rsidTr="00865E15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87597" w:rsidRPr="009D4097" w:rsidRDefault="00387597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87597" w:rsidRPr="009D4097" w:rsidRDefault="00387597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Nascimento</w:t>
            </w:r>
          </w:p>
        </w:tc>
        <w:tc>
          <w:tcPr>
            <w:tcW w:w="811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DT</w:t>
            </w:r>
          </w:p>
        </w:tc>
        <w:tc>
          <w:tcPr>
            <w:tcW w:w="616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DT</w:t>
            </w:r>
          </w:p>
        </w:tc>
        <w:tc>
          <w:tcPr>
            <w:tcW w:w="496" w:type="dxa"/>
          </w:tcPr>
          <w:p w:rsidR="00387597" w:rsidRPr="009D4097" w:rsidRDefault="00387597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87597" w:rsidRDefault="00387597">
            <w:r w:rsidRPr="00C3656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87597" w:rsidRDefault="00387597" w:rsidP="00DB4C49">
            <w:r w:rsidRPr="00BD266B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387597" w:rsidRDefault="00387597" w:rsidP="00DB4C49">
            <w:r w:rsidRPr="0005239F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387597" w:rsidRDefault="00387597">
            <w:r w:rsidRPr="00CC3EB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387597" w:rsidTr="00865E15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87597" w:rsidRPr="009D4097" w:rsidRDefault="00387597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87597" w:rsidRPr="009D4097" w:rsidRDefault="00387597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Cônjuge</w:t>
            </w:r>
          </w:p>
        </w:tc>
        <w:tc>
          <w:tcPr>
            <w:tcW w:w="811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150/A</w:t>
            </w:r>
          </w:p>
        </w:tc>
        <w:tc>
          <w:tcPr>
            <w:tcW w:w="616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387597" w:rsidRPr="009D4097" w:rsidRDefault="00387597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87597" w:rsidRDefault="00387597">
            <w:r w:rsidRPr="00C3656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87597" w:rsidRDefault="00387597" w:rsidP="00DB4C49">
            <w:r w:rsidRPr="00BD266B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387597" w:rsidRDefault="00387597" w:rsidP="00DB4C49">
            <w:r w:rsidRPr="0005239F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387597" w:rsidRDefault="00387597">
            <w:r w:rsidRPr="00CC3EB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387597" w:rsidTr="00865E15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87597" w:rsidRPr="009D4097" w:rsidRDefault="00387597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87597" w:rsidRPr="009D4097" w:rsidRDefault="00387597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O Cônjuge é uma autoridade?</w:t>
            </w:r>
          </w:p>
        </w:tc>
        <w:tc>
          <w:tcPr>
            <w:tcW w:w="811" w:type="dxa"/>
            <w:vAlign w:val="center"/>
          </w:tcPr>
          <w:p w:rsidR="00387597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387597" w:rsidRPr="009D4097" w:rsidRDefault="00387597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87597" w:rsidRDefault="00387597">
            <w:r w:rsidRPr="00C3656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87597" w:rsidRDefault="00387597" w:rsidP="00DB4C49">
            <w:r w:rsidRPr="00BD266B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Sim / Não</w:t>
            </w:r>
          </w:p>
        </w:tc>
        <w:tc>
          <w:tcPr>
            <w:tcW w:w="360" w:type="dxa"/>
          </w:tcPr>
          <w:p w:rsidR="00387597" w:rsidRDefault="00387597">
            <w:r w:rsidRPr="00CC3EB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Selecionar</w:t>
            </w:r>
          </w:p>
        </w:tc>
        <w:tc>
          <w:tcPr>
            <w:tcW w:w="1896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387597" w:rsidTr="00865E15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87597" w:rsidRPr="009D4097" w:rsidRDefault="00387597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87597" w:rsidRPr="009D4097" w:rsidRDefault="00387597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Título do Cônjuge</w:t>
            </w:r>
          </w:p>
        </w:tc>
        <w:tc>
          <w:tcPr>
            <w:tcW w:w="811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100/A</w:t>
            </w:r>
          </w:p>
        </w:tc>
        <w:tc>
          <w:tcPr>
            <w:tcW w:w="616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387597" w:rsidRPr="009D4097" w:rsidRDefault="00387597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87597" w:rsidRDefault="00387597">
            <w:r w:rsidRPr="00C3656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87597" w:rsidRDefault="00387597" w:rsidP="00DB4C49">
            <w:r w:rsidRPr="00BD266B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387597" w:rsidRDefault="00387597" w:rsidP="00DB4C49"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387597" w:rsidRDefault="00387597">
            <w:r w:rsidRPr="00CC3EB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387597" w:rsidRPr="009D4097" w:rsidRDefault="00387597" w:rsidP="00DB4C49">
            <w:r w:rsidRPr="009D4097">
              <w:rPr>
                <w:iCs/>
                <w:color w:val="auto"/>
              </w:rPr>
              <w:t>N/A</w:t>
            </w:r>
          </w:p>
        </w:tc>
      </w:tr>
      <w:tr w:rsidR="00387597" w:rsidTr="00865E15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87597" w:rsidRPr="009D4097" w:rsidRDefault="00387597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87597" w:rsidRPr="009D4097" w:rsidRDefault="00387597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Cargo do Cônjuge</w:t>
            </w:r>
          </w:p>
        </w:tc>
        <w:tc>
          <w:tcPr>
            <w:tcW w:w="811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100/A</w:t>
            </w:r>
          </w:p>
        </w:tc>
        <w:tc>
          <w:tcPr>
            <w:tcW w:w="616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387597" w:rsidRPr="009D4097" w:rsidRDefault="00387597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87597" w:rsidRDefault="00387597">
            <w:r w:rsidRPr="00C3656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87597" w:rsidRDefault="00387597" w:rsidP="00DB4C49">
            <w:r w:rsidRPr="00BD266B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387597" w:rsidRDefault="00387597" w:rsidP="00DB4C49"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387597" w:rsidRDefault="00387597">
            <w:r w:rsidRPr="00CC3EB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387597" w:rsidRPr="009D4097" w:rsidRDefault="00387597" w:rsidP="00DB4C49">
            <w:r w:rsidRPr="009D4097">
              <w:rPr>
                <w:iCs/>
                <w:color w:val="auto"/>
              </w:rPr>
              <w:t>N/A</w:t>
            </w:r>
          </w:p>
        </w:tc>
      </w:tr>
      <w:tr w:rsidR="00387597" w:rsidTr="00865E15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87597" w:rsidRPr="009D4097" w:rsidRDefault="00387597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87597" w:rsidRPr="009D4097" w:rsidRDefault="00387597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Órgão do Cônjuge</w:t>
            </w:r>
          </w:p>
        </w:tc>
        <w:tc>
          <w:tcPr>
            <w:tcW w:w="811" w:type="dxa"/>
            <w:vAlign w:val="center"/>
          </w:tcPr>
          <w:p w:rsidR="00387597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387597" w:rsidRPr="009D4097" w:rsidRDefault="00387597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87597" w:rsidRDefault="00387597">
            <w:r w:rsidRPr="00C3656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87597" w:rsidRDefault="00387597" w:rsidP="00DB4C49">
            <w:r w:rsidRPr="00BD266B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387597" w:rsidRDefault="00387597" w:rsidP="00DB4C49"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387597" w:rsidRDefault="00387597">
            <w:r w:rsidRPr="00CC3EB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387597" w:rsidRPr="009D4097" w:rsidRDefault="00387597" w:rsidP="00DB4C49">
            <w:r w:rsidRPr="009D4097">
              <w:rPr>
                <w:iCs/>
                <w:color w:val="auto"/>
              </w:rPr>
              <w:t>N/A</w:t>
            </w:r>
          </w:p>
        </w:tc>
      </w:tr>
      <w:tr w:rsidR="00387597" w:rsidTr="00865E15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87597" w:rsidRPr="009D4097" w:rsidRDefault="00387597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87597" w:rsidRPr="009D4097" w:rsidRDefault="00387597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Endereço</w:t>
            </w:r>
          </w:p>
        </w:tc>
        <w:tc>
          <w:tcPr>
            <w:tcW w:w="811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72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616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387597" w:rsidRPr="009D4097" w:rsidRDefault="00387597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87597" w:rsidRDefault="00387597">
            <w:r w:rsidRPr="00C3656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87597" w:rsidRDefault="00387597" w:rsidP="00DB4C49">
            <w:r w:rsidRPr="00463E16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387597" w:rsidRDefault="00387597" w:rsidP="00DB4C49"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387597" w:rsidRDefault="00387597">
            <w:r w:rsidRPr="00CC3EB8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387597" w:rsidRPr="009D4097" w:rsidRDefault="00387597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387597" w:rsidRPr="009D4097" w:rsidRDefault="00387597" w:rsidP="00DB4C49">
            <w:r w:rsidRPr="009D4097">
              <w:rPr>
                <w:iCs/>
                <w:color w:val="auto"/>
              </w:rPr>
              <w:t>N/A</w:t>
            </w:r>
          </w:p>
        </w:tc>
      </w:tr>
      <w:tr w:rsidR="00CD5263" w:rsidTr="00504C8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D5263" w:rsidRPr="009D4097" w:rsidRDefault="00CD5263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CD5263" w:rsidRPr="009D4097" w:rsidRDefault="00CD5263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Complemento</w:t>
            </w:r>
          </w:p>
        </w:tc>
        <w:tc>
          <w:tcPr>
            <w:tcW w:w="811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72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616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CD5263" w:rsidRDefault="00CD5263">
            <w:r w:rsidRPr="0065017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CD5263" w:rsidRDefault="00CD5263" w:rsidP="00DB4C49">
            <w:r w:rsidRPr="00463E16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CD5263" w:rsidRDefault="00CD5263" w:rsidP="00DB4C49"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CD5263" w:rsidRDefault="00CD5263">
            <w:r w:rsidRPr="00115CA2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N/A</w:t>
            </w:r>
          </w:p>
        </w:tc>
      </w:tr>
      <w:tr w:rsidR="00CD5263" w:rsidTr="00504C8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D5263" w:rsidRPr="009D4097" w:rsidRDefault="00CD5263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CD5263" w:rsidRPr="009D4097" w:rsidRDefault="00CD5263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Bairro</w:t>
            </w:r>
          </w:p>
        </w:tc>
        <w:tc>
          <w:tcPr>
            <w:tcW w:w="811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50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616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CD5263" w:rsidRDefault="00CD5263">
            <w:r w:rsidRPr="0065017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CD5263" w:rsidRDefault="00CD5263" w:rsidP="00DB4C49">
            <w:r w:rsidRPr="00463E16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CD5263" w:rsidRDefault="00CD5263" w:rsidP="00DB4C49"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CD5263" w:rsidRDefault="00CD5263">
            <w:r w:rsidRPr="00115CA2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N/A</w:t>
            </w:r>
          </w:p>
        </w:tc>
      </w:tr>
      <w:tr w:rsidR="00CD5263" w:rsidTr="00504C8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D5263" w:rsidRPr="009D4097" w:rsidRDefault="00CD5263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CD5263" w:rsidRPr="009D4097" w:rsidRDefault="00CD5263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UF</w:t>
            </w:r>
          </w:p>
        </w:tc>
        <w:tc>
          <w:tcPr>
            <w:tcW w:w="811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</w:t>
            </w:r>
          </w:p>
        </w:tc>
        <w:tc>
          <w:tcPr>
            <w:tcW w:w="616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CD5263" w:rsidRDefault="00CD5263">
            <w:r w:rsidRPr="0065017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CD5263" w:rsidRDefault="00CD5263" w:rsidP="00DB4C49">
            <w:r w:rsidRPr="00463E16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CD5263" w:rsidRDefault="00CD5263">
            <w:r w:rsidRPr="00115CA2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N/A</w:t>
            </w:r>
          </w:p>
        </w:tc>
      </w:tr>
      <w:tr w:rsidR="00CD5263" w:rsidTr="00504C8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D5263" w:rsidRPr="009D4097" w:rsidRDefault="00CD5263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CD5263" w:rsidRPr="009D4097" w:rsidRDefault="00CD5263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Cidade</w:t>
            </w:r>
          </w:p>
        </w:tc>
        <w:tc>
          <w:tcPr>
            <w:tcW w:w="811" w:type="dxa"/>
            <w:vAlign w:val="center"/>
          </w:tcPr>
          <w:p w:rsidR="00CD5263" w:rsidRPr="009D4097" w:rsidRDefault="00CD5263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100/A</w:t>
            </w:r>
          </w:p>
        </w:tc>
        <w:tc>
          <w:tcPr>
            <w:tcW w:w="616" w:type="dxa"/>
            <w:vAlign w:val="center"/>
          </w:tcPr>
          <w:p w:rsidR="00CD5263" w:rsidRPr="009D4097" w:rsidRDefault="00CD5263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CD5263" w:rsidRPr="009D4097" w:rsidRDefault="00CD5263" w:rsidP="00050A9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CD5263" w:rsidRDefault="00CD5263">
            <w:r w:rsidRPr="0065017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CD5263" w:rsidRDefault="00CD5263" w:rsidP="00050A91">
            <w:r w:rsidRPr="00463E16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CD5263" w:rsidRDefault="00CD5263" w:rsidP="00050A91"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CD5263" w:rsidRDefault="00CD5263">
            <w:r w:rsidRPr="00115CA2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CD5263" w:rsidRPr="009D4097" w:rsidRDefault="00CD5263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CD5263" w:rsidRPr="009D4097" w:rsidRDefault="00CD5263" w:rsidP="00050A91">
            <w:r w:rsidRPr="009D4097">
              <w:rPr>
                <w:iCs/>
                <w:color w:val="auto"/>
              </w:rPr>
              <w:t>N/A</w:t>
            </w:r>
          </w:p>
        </w:tc>
      </w:tr>
      <w:tr w:rsidR="00CD5263" w:rsidTr="00504C8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D5263" w:rsidRPr="009D4097" w:rsidRDefault="00CD5263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CD5263" w:rsidRPr="009D4097" w:rsidRDefault="00CD5263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CEP</w:t>
            </w:r>
          </w:p>
        </w:tc>
        <w:tc>
          <w:tcPr>
            <w:tcW w:w="811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8</w:t>
            </w:r>
            <w:r w:rsidRPr="009D4097">
              <w:rPr>
                <w:iCs/>
                <w:color w:val="auto"/>
              </w:rPr>
              <w:t>/N</w:t>
            </w:r>
          </w:p>
        </w:tc>
        <w:tc>
          <w:tcPr>
            <w:tcW w:w="616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XX.XXX-XXX</w:t>
            </w:r>
          </w:p>
        </w:tc>
        <w:tc>
          <w:tcPr>
            <w:tcW w:w="4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CD5263" w:rsidRDefault="00CD5263">
            <w:r w:rsidRPr="0065017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CD5263" w:rsidRDefault="00CD5263" w:rsidP="00DB4C49">
            <w:r w:rsidRPr="00463E16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CD5263" w:rsidRDefault="00CD5263" w:rsidP="00DB4C49">
            <w:r w:rsidRPr="004611C6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CD5263" w:rsidRDefault="00CD5263">
            <w:r w:rsidRPr="00115CA2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N/A</w:t>
            </w:r>
          </w:p>
        </w:tc>
      </w:tr>
      <w:tr w:rsidR="00CD5263" w:rsidTr="00504C8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D5263" w:rsidRPr="009D4097" w:rsidRDefault="00CD5263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CD5263" w:rsidRPr="009D4097" w:rsidRDefault="00CD5263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Telefone Residencial</w:t>
            </w:r>
          </w:p>
        </w:tc>
        <w:tc>
          <w:tcPr>
            <w:tcW w:w="811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</w:t>
            </w:r>
            <w:r w:rsidRPr="009D4097">
              <w:rPr>
                <w:iCs/>
                <w:color w:val="auto"/>
              </w:rPr>
              <w:t>/</w:t>
            </w:r>
            <w:r>
              <w:rPr>
                <w:iCs/>
                <w:color w:val="auto"/>
              </w:rPr>
              <w:t>A</w:t>
            </w:r>
          </w:p>
        </w:tc>
        <w:tc>
          <w:tcPr>
            <w:tcW w:w="616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(XX)XXXX-XXXX</w:t>
            </w:r>
          </w:p>
        </w:tc>
        <w:tc>
          <w:tcPr>
            <w:tcW w:w="4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CD5263" w:rsidRDefault="00CD5263">
            <w:r w:rsidRPr="0065017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CD5263" w:rsidRDefault="00CD5263" w:rsidP="00DB4C49">
            <w:r w:rsidRPr="00463E16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CD5263" w:rsidRDefault="00CD5263" w:rsidP="00DB4C49">
            <w:r w:rsidRPr="004611C6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CD5263" w:rsidRDefault="00CD5263">
            <w:r w:rsidRPr="00115CA2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N/A</w:t>
            </w:r>
          </w:p>
        </w:tc>
      </w:tr>
      <w:tr w:rsidR="00CD5263" w:rsidTr="00504C8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D5263" w:rsidRPr="009D4097" w:rsidRDefault="00CD5263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CD5263" w:rsidRPr="009D4097" w:rsidRDefault="00CD5263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Telefone Celular</w:t>
            </w:r>
          </w:p>
        </w:tc>
        <w:tc>
          <w:tcPr>
            <w:tcW w:w="811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</w:t>
            </w:r>
            <w:r w:rsidRPr="009D4097">
              <w:rPr>
                <w:iCs/>
                <w:color w:val="auto"/>
              </w:rPr>
              <w:t>/</w:t>
            </w:r>
            <w:r>
              <w:rPr>
                <w:iCs/>
                <w:color w:val="auto"/>
              </w:rPr>
              <w:t>A</w:t>
            </w:r>
          </w:p>
        </w:tc>
        <w:tc>
          <w:tcPr>
            <w:tcW w:w="616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(XX)XXXX-XXXXX</w:t>
            </w:r>
          </w:p>
        </w:tc>
        <w:tc>
          <w:tcPr>
            <w:tcW w:w="4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CD5263" w:rsidRDefault="00CD5263">
            <w:r w:rsidRPr="0065017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CD5263" w:rsidRDefault="00CD5263" w:rsidP="00DB4C49">
            <w:r w:rsidRPr="00821018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CD5263" w:rsidRDefault="00CD5263" w:rsidP="00DB4C49">
            <w:r w:rsidRPr="004611C6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CD5263" w:rsidRDefault="00CD5263">
            <w:r w:rsidRPr="00115CA2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N/A</w:t>
            </w:r>
          </w:p>
        </w:tc>
      </w:tr>
      <w:tr w:rsidR="00CD5263" w:rsidTr="00504C8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D5263" w:rsidRPr="009D4097" w:rsidRDefault="00CD5263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CD5263" w:rsidRPr="009D4097" w:rsidRDefault="00CD5263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Endereço de Rede Social</w:t>
            </w:r>
          </w:p>
        </w:tc>
        <w:tc>
          <w:tcPr>
            <w:tcW w:w="811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200/A</w:t>
            </w:r>
          </w:p>
        </w:tc>
        <w:tc>
          <w:tcPr>
            <w:tcW w:w="616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URL</w:t>
            </w:r>
          </w:p>
        </w:tc>
        <w:tc>
          <w:tcPr>
            <w:tcW w:w="4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CD5263" w:rsidRDefault="00CD5263">
            <w:r w:rsidRPr="0065017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CD5263" w:rsidRDefault="00CD5263" w:rsidP="00DB4C49">
            <w:r w:rsidRPr="00821018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CD5263" w:rsidRDefault="00CD5263" w:rsidP="00DB4C49">
            <w:r w:rsidRPr="004611C6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CD5263" w:rsidRDefault="00CD5263">
            <w:r w:rsidRPr="00115CA2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N/A</w:t>
            </w:r>
          </w:p>
        </w:tc>
      </w:tr>
      <w:tr w:rsidR="00CD5263" w:rsidTr="00504C8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D5263" w:rsidRPr="009D4097" w:rsidRDefault="00CD5263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CD5263" w:rsidRPr="009D4097" w:rsidRDefault="00CD5263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E-mail</w:t>
            </w:r>
          </w:p>
        </w:tc>
        <w:tc>
          <w:tcPr>
            <w:tcW w:w="811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72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616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CD5263" w:rsidRDefault="00CD5263">
            <w:r w:rsidRPr="0065017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CD5263" w:rsidRPr="009D4097" w:rsidRDefault="00CD5263" w:rsidP="00DB4C49">
            <w:r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CD5263" w:rsidRDefault="00CD5263" w:rsidP="00DB4C49">
            <w:r w:rsidRPr="004611C6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CD5263" w:rsidRDefault="00CD5263">
            <w:r w:rsidRPr="00115CA2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N/A</w:t>
            </w:r>
          </w:p>
        </w:tc>
      </w:tr>
      <w:tr w:rsidR="00CD5263" w:rsidTr="00504C8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D5263" w:rsidRPr="009D4097" w:rsidRDefault="00CD5263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CD5263" w:rsidRPr="009D4097" w:rsidRDefault="00CD5263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Etiqueta</w:t>
            </w:r>
          </w:p>
        </w:tc>
        <w:tc>
          <w:tcPr>
            <w:tcW w:w="811" w:type="dxa"/>
            <w:vAlign w:val="center"/>
          </w:tcPr>
          <w:p w:rsidR="00CD5263" w:rsidRPr="009D4097" w:rsidRDefault="00CD5263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200/A</w:t>
            </w:r>
          </w:p>
        </w:tc>
        <w:tc>
          <w:tcPr>
            <w:tcW w:w="616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CD5263" w:rsidRDefault="00CD5263">
            <w:r w:rsidRPr="0065017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CD5263" w:rsidRPr="009D4097" w:rsidRDefault="00CD5263" w:rsidP="00DB4C49">
            <w:r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CD5263" w:rsidRDefault="00CD5263" w:rsidP="00DB4C49">
            <w:r w:rsidRPr="006A402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CD5263" w:rsidRDefault="00CD5263">
            <w:r w:rsidRPr="00115CA2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CD5263" w:rsidRPr="009D4097" w:rsidRDefault="00CD5263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CD5263" w:rsidRPr="009D4097" w:rsidRDefault="00CD5263" w:rsidP="00DB4C49">
            <w:r w:rsidRPr="009D4097">
              <w:rPr>
                <w:iCs/>
                <w:color w:val="auto"/>
              </w:rPr>
              <w:t>N/A</w:t>
            </w:r>
          </w:p>
        </w:tc>
      </w:tr>
      <w:tr w:rsidR="00A10D4D" w:rsidTr="00E77400">
        <w:trPr>
          <w:cantSplit/>
          <w:trHeight w:val="437"/>
          <w:jc w:val="center"/>
        </w:trPr>
        <w:tc>
          <w:tcPr>
            <w:tcW w:w="9804" w:type="dxa"/>
            <w:gridSpan w:val="11"/>
            <w:shd w:val="clear" w:color="auto" w:fill="BFBFBF" w:themeFill="background1" w:themeFillShade="BF"/>
            <w:vAlign w:val="center"/>
          </w:tcPr>
          <w:p w:rsidR="00A10D4D" w:rsidRPr="00E77400" w:rsidRDefault="00A10D4D" w:rsidP="00E77400">
            <w:pPr>
              <w:jc w:val="center"/>
              <w:rPr>
                <w:b/>
                <w:iCs/>
                <w:color w:val="auto"/>
              </w:rPr>
            </w:pPr>
            <w:r>
              <w:rPr>
                <w:b/>
                <w:iCs/>
                <w:color w:val="auto"/>
              </w:rPr>
              <w:t>Observação</w:t>
            </w:r>
          </w:p>
        </w:tc>
      </w:tr>
      <w:tr w:rsidR="005519F1" w:rsidTr="00D01A1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5519F1" w:rsidRPr="009D4097" w:rsidRDefault="005519F1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5519F1" w:rsidRPr="009D4097" w:rsidRDefault="005519F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Observação</w:t>
            </w:r>
          </w:p>
        </w:tc>
        <w:tc>
          <w:tcPr>
            <w:tcW w:w="811" w:type="dxa"/>
            <w:vAlign w:val="center"/>
          </w:tcPr>
          <w:p w:rsidR="005519F1" w:rsidRPr="009D4097" w:rsidRDefault="005519F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500/A</w:t>
            </w:r>
          </w:p>
        </w:tc>
        <w:tc>
          <w:tcPr>
            <w:tcW w:w="616" w:type="dxa"/>
            <w:vAlign w:val="center"/>
          </w:tcPr>
          <w:p w:rsidR="005519F1" w:rsidRPr="009D4097" w:rsidRDefault="005519F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5519F1" w:rsidRPr="009D4097" w:rsidRDefault="005519F1" w:rsidP="007C01CA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5519F1" w:rsidRPr="009D4097" w:rsidRDefault="005519F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5519F1" w:rsidRPr="009D4097" w:rsidRDefault="005519F1" w:rsidP="007C01CA">
            <w:r>
              <w:rPr>
                <w:iCs/>
                <w:color w:val="auto"/>
              </w:rPr>
              <w:t>S</w:t>
            </w:r>
          </w:p>
        </w:tc>
        <w:tc>
          <w:tcPr>
            <w:tcW w:w="952" w:type="dxa"/>
            <w:vAlign w:val="center"/>
          </w:tcPr>
          <w:p w:rsidR="005519F1" w:rsidRPr="009D4097" w:rsidRDefault="005519F1" w:rsidP="007C01CA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5519F1" w:rsidRDefault="005519F1">
            <w:r w:rsidRPr="005450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5519F1" w:rsidRPr="009D4097" w:rsidRDefault="005519F1" w:rsidP="007C01C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5519F1" w:rsidRPr="009D4097" w:rsidRDefault="005519F1" w:rsidP="007C01CA">
            <w:r w:rsidRPr="009D4097">
              <w:rPr>
                <w:iCs/>
                <w:color w:val="auto"/>
              </w:rPr>
              <w:t>N/A</w:t>
            </w:r>
          </w:p>
        </w:tc>
      </w:tr>
      <w:tr w:rsidR="005519F1" w:rsidTr="00D01A1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5519F1" w:rsidRPr="009D4097" w:rsidRDefault="005519F1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Salvar</w:t>
            </w:r>
          </w:p>
        </w:tc>
        <w:tc>
          <w:tcPr>
            <w:tcW w:w="811" w:type="dxa"/>
          </w:tcPr>
          <w:p w:rsidR="005519F1" w:rsidRDefault="005519F1">
            <w:r w:rsidRPr="00A17163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</w:tcPr>
          <w:p w:rsidR="005519F1" w:rsidRDefault="005519F1">
            <w:r w:rsidRPr="00107DB8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5519F1" w:rsidRDefault="005519F1">
            <w:r w:rsidRPr="00AC24F7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5519F1" w:rsidRDefault="005519F1">
            <w:r w:rsidRPr="005450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Salva o registro</w:t>
            </w:r>
          </w:p>
        </w:tc>
      </w:tr>
      <w:tr w:rsidR="005519F1" w:rsidTr="00D01A1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5519F1" w:rsidRPr="009D4097" w:rsidRDefault="005519F1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Limpar</w:t>
            </w:r>
          </w:p>
        </w:tc>
        <w:tc>
          <w:tcPr>
            <w:tcW w:w="811" w:type="dxa"/>
          </w:tcPr>
          <w:p w:rsidR="005519F1" w:rsidRDefault="005519F1">
            <w:r w:rsidRPr="00A17163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</w:tcPr>
          <w:p w:rsidR="005519F1" w:rsidRDefault="005519F1">
            <w:r w:rsidRPr="00107DB8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5519F1" w:rsidRDefault="005519F1">
            <w:r w:rsidRPr="00AC24F7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5519F1" w:rsidRDefault="005519F1">
            <w:r w:rsidRPr="005450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Limpa os dados informados</w:t>
            </w:r>
          </w:p>
        </w:tc>
      </w:tr>
      <w:tr w:rsidR="005519F1" w:rsidTr="00D01A1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5519F1" w:rsidRPr="009D4097" w:rsidRDefault="005519F1" w:rsidP="00FD7E12">
            <w:pPr>
              <w:pStyle w:val="PargrafodaLista"/>
              <w:numPr>
                <w:ilvl w:val="0"/>
                <w:numId w:val="26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5519F1" w:rsidRDefault="005519F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Cancelar</w:t>
            </w:r>
          </w:p>
        </w:tc>
        <w:tc>
          <w:tcPr>
            <w:tcW w:w="811" w:type="dxa"/>
          </w:tcPr>
          <w:p w:rsidR="005519F1" w:rsidRDefault="005519F1">
            <w:r w:rsidRPr="00A17163">
              <w:rPr>
                <w:iCs/>
                <w:color w:val="auto"/>
              </w:rPr>
              <w:t>N/A</w:t>
            </w:r>
          </w:p>
        </w:tc>
        <w:tc>
          <w:tcPr>
            <w:tcW w:w="616" w:type="dxa"/>
          </w:tcPr>
          <w:p w:rsidR="005519F1" w:rsidRDefault="005519F1">
            <w:r w:rsidRPr="00107DB8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5519F1" w:rsidRDefault="005519F1">
            <w:r w:rsidRPr="00AC24F7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5519F1" w:rsidRDefault="005519F1">
            <w:r w:rsidRPr="005450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5519F1" w:rsidRPr="009D4097" w:rsidRDefault="005519F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Retorna para  a tela de pesquisa de convidados</w:t>
            </w:r>
          </w:p>
        </w:tc>
      </w:tr>
      <w:tr w:rsidR="00A10D4D" w:rsidTr="007C01CA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A10D4D" w:rsidRDefault="00A10D4D" w:rsidP="007C01CA">
            <w:pPr>
              <w:rPr>
                <w:sz w:val="22"/>
              </w:rPr>
            </w:pPr>
          </w:p>
          <w:p w:rsidR="00A10D4D" w:rsidRPr="007E5E04" w:rsidRDefault="00A10D4D" w:rsidP="007C01CA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      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A10D4D" w:rsidRPr="007E5E04" w:rsidRDefault="00A10D4D" w:rsidP="007C01CA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A10D4D" w:rsidRPr="007E5E04" w:rsidRDefault="00A10D4D" w:rsidP="007C01CA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A10D4D" w:rsidRPr="007E5E04" w:rsidRDefault="00A10D4D" w:rsidP="007C01CA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 xml:space="preserve">ValoresInteiros,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A10D4D" w:rsidRPr="007E5E04" w:rsidRDefault="00A10D4D" w:rsidP="007C01CA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Pr="007E5E04">
              <w:rPr>
                <w:sz w:val="16"/>
                <w:szCs w:val="16"/>
              </w:rPr>
              <w:t xml:space="preserve">Data 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A10D4D" w:rsidRPr="007E5E04" w:rsidRDefault="00A10D4D" w:rsidP="007C01CA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A10D4D" w:rsidRPr="007E5E04" w:rsidRDefault="00A10D4D" w:rsidP="007C01CA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A10D4D" w:rsidRPr="007E5E04" w:rsidRDefault="00A10D4D" w:rsidP="007C01CA">
            <w:pPr>
              <w:rPr>
                <w:sz w:val="16"/>
                <w:szCs w:val="16"/>
              </w:rPr>
            </w:pPr>
          </w:p>
          <w:p w:rsidR="00A10D4D" w:rsidRPr="007E5E04" w:rsidRDefault="00A10D4D" w:rsidP="007C01CA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A10D4D" w:rsidRPr="007E5E04" w:rsidRDefault="00A10D4D" w:rsidP="007C01CA">
            <w:pPr>
              <w:ind w:left="1093" w:hanging="1093"/>
              <w:rPr>
                <w:sz w:val="16"/>
                <w:szCs w:val="16"/>
              </w:rPr>
            </w:pPr>
          </w:p>
          <w:p w:rsidR="00A10D4D" w:rsidRDefault="00A10D4D" w:rsidP="007C01CA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AC3C95" w:rsidRDefault="00AC3C95" w:rsidP="00AC3C95">
      <w:pPr>
        <w:pStyle w:val="Rodap"/>
        <w:tabs>
          <w:tab w:val="clear" w:pos="4320"/>
          <w:tab w:val="clear" w:pos="8640"/>
        </w:tabs>
      </w:pPr>
    </w:p>
    <w:p w:rsidR="00AC3C95" w:rsidRDefault="00AC3C95" w:rsidP="00AC3C95"/>
    <w:p w:rsidR="004D5521" w:rsidRPr="00A37F98" w:rsidRDefault="00290B86" w:rsidP="00477C0F">
      <w:pPr>
        <w:pStyle w:val="STJNivel3"/>
        <w:rPr>
          <w:i/>
        </w:rPr>
      </w:pPr>
      <w:bookmarkStart w:id="9" w:name="_Toc394596721"/>
      <w:r>
        <w:lastRenderedPageBreak/>
        <w:t>2.2.3</w:t>
      </w:r>
      <w:r w:rsidR="004D5521">
        <w:t>. Tela Alterar</w:t>
      </w:r>
      <w:r w:rsidR="000E7532">
        <w:t xml:space="preserve"> Participante</w:t>
      </w:r>
      <w:bookmarkEnd w:id="9"/>
    </w:p>
    <w:p w:rsidR="004D5521" w:rsidRDefault="00D65E97" w:rsidP="004D5521">
      <w:pPr>
        <w:pStyle w:val="Instru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876800" cy="8116631"/>
            <wp:effectExtent l="19050" t="0" r="0" b="0"/>
            <wp:docPr id="9" name="Imagem 3" descr="C:\Users\rayanne.felicio\Pictures\ALTERAR PARTICIPAN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yanne.felicio\Pictures\ALTERAR PARTICIPANTE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70" cy="812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521" w:rsidRPr="008D188E" w:rsidRDefault="004D5521" w:rsidP="004D5521">
      <w:pPr>
        <w:pStyle w:val="Instruo"/>
        <w:jc w:val="center"/>
        <w:rPr>
          <w:i w:val="0"/>
          <w:color w:val="auto"/>
        </w:rPr>
      </w:pPr>
      <w:r w:rsidRPr="008D188E">
        <w:rPr>
          <w:i w:val="0"/>
          <w:color w:val="auto"/>
        </w:rPr>
        <w:t xml:space="preserve">Figura </w:t>
      </w:r>
      <w:r w:rsidR="00D147AC">
        <w:rPr>
          <w:i w:val="0"/>
          <w:color w:val="auto"/>
        </w:rPr>
        <w:t>3</w:t>
      </w:r>
      <w:r w:rsidRPr="008D188E">
        <w:rPr>
          <w:i w:val="0"/>
          <w:color w:val="auto"/>
        </w:rPr>
        <w:t xml:space="preserve"> - Te</w:t>
      </w:r>
      <w:r>
        <w:rPr>
          <w:i w:val="0"/>
          <w:color w:val="auto"/>
        </w:rPr>
        <w:t>la de Alteração</w:t>
      </w:r>
      <w:r w:rsidR="000E7532">
        <w:rPr>
          <w:i w:val="0"/>
          <w:color w:val="auto"/>
        </w:rPr>
        <w:t xml:space="preserve"> de Participante</w:t>
      </w:r>
      <w:r w:rsidRPr="008D188E">
        <w:rPr>
          <w:i w:val="0"/>
          <w:color w:val="auto"/>
        </w:rPr>
        <w:t>.</w:t>
      </w:r>
    </w:p>
    <w:p w:rsidR="004D5521" w:rsidRDefault="0079257A" w:rsidP="004D5521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lastRenderedPageBreak/>
        <w:t>2.2.3</w:t>
      </w:r>
      <w:r w:rsidR="004D5521">
        <w:rPr>
          <w:sz w:val="20"/>
        </w:rPr>
        <w:t>.1. Regras de Apresentação</w:t>
      </w:r>
    </w:p>
    <w:p w:rsidR="004D5521" w:rsidRPr="003E25B3" w:rsidRDefault="004D5521" w:rsidP="004D5521">
      <w:pPr>
        <w:pStyle w:val="Instruo"/>
        <w:numPr>
          <w:ilvl w:val="0"/>
          <w:numId w:val="18"/>
        </w:numPr>
        <w:jc w:val="both"/>
        <w:rPr>
          <w:i w:val="0"/>
          <w:color w:val="auto"/>
        </w:rPr>
      </w:pPr>
      <w:r w:rsidRPr="003E25B3">
        <w:rPr>
          <w:i w:val="0"/>
          <w:color w:val="auto"/>
        </w:rPr>
        <w:t xml:space="preserve">Ao clicar </w:t>
      </w:r>
      <w:r>
        <w:rPr>
          <w:i w:val="0"/>
          <w:color w:val="auto"/>
        </w:rPr>
        <w:t>o botão Salvar, o sistema irá salvar os campos informados</w:t>
      </w:r>
      <w:r w:rsidRPr="003E25B3">
        <w:rPr>
          <w:i w:val="0"/>
          <w:color w:val="auto"/>
        </w:rPr>
        <w:t>.</w:t>
      </w:r>
    </w:p>
    <w:p w:rsidR="004D5521" w:rsidRPr="003E25B3" w:rsidRDefault="004D5521" w:rsidP="004D5521">
      <w:pPr>
        <w:pStyle w:val="Instruo"/>
        <w:numPr>
          <w:ilvl w:val="0"/>
          <w:numId w:val="18"/>
        </w:numPr>
        <w:jc w:val="both"/>
        <w:rPr>
          <w:i w:val="0"/>
          <w:color w:val="auto"/>
        </w:rPr>
      </w:pPr>
      <w:r w:rsidRPr="003E25B3">
        <w:rPr>
          <w:i w:val="0"/>
          <w:color w:val="auto"/>
        </w:rPr>
        <w:t xml:space="preserve">Ao clicar o botão Limpar, o sistema limpará o(s) </w:t>
      </w:r>
      <w:r>
        <w:rPr>
          <w:i w:val="0"/>
          <w:color w:val="auto"/>
        </w:rPr>
        <w:t>campo</w:t>
      </w:r>
      <w:r w:rsidRPr="003E25B3">
        <w:rPr>
          <w:i w:val="0"/>
          <w:color w:val="auto"/>
        </w:rPr>
        <w:t>(s) informado(s).</w:t>
      </w:r>
    </w:p>
    <w:p w:rsidR="004D5521" w:rsidRDefault="004D5521" w:rsidP="004D5521">
      <w:pPr>
        <w:pStyle w:val="PargrafodaLista"/>
        <w:numPr>
          <w:ilvl w:val="0"/>
          <w:numId w:val="18"/>
        </w:numPr>
        <w:rPr>
          <w:color w:val="auto"/>
        </w:rPr>
      </w:pPr>
      <w:r w:rsidRPr="003E25B3">
        <w:rPr>
          <w:color w:val="auto"/>
        </w:rPr>
        <w:t>Ao clicar o botão Cancelar, o sistema retornará para a pesquisa inicial</w:t>
      </w:r>
      <w:r w:rsidR="000E7532">
        <w:rPr>
          <w:color w:val="auto"/>
        </w:rPr>
        <w:t xml:space="preserve"> de convidados</w:t>
      </w:r>
      <w:r w:rsidRPr="003E25B3">
        <w:rPr>
          <w:color w:val="auto"/>
        </w:rPr>
        <w:t>.</w:t>
      </w:r>
    </w:p>
    <w:p w:rsidR="000D4CFC" w:rsidRDefault="000D4CFC" w:rsidP="000D4CFC">
      <w:pPr>
        <w:pStyle w:val="PargrafodaLista"/>
        <w:numPr>
          <w:ilvl w:val="0"/>
          <w:numId w:val="18"/>
        </w:numPr>
        <w:rPr>
          <w:color w:val="auto"/>
        </w:rPr>
      </w:pPr>
      <w:r>
        <w:rPr>
          <w:color w:val="auto"/>
        </w:rPr>
        <w:t>Ao clicar o botão Vincular Cargo/Órgão, a tela de Vincular Cargo/Órgão será chamada.</w:t>
      </w:r>
    </w:p>
    <w:p w:rsidR="000D4CFC" w:rsidRDefault="000D4CFC" w:rsidP="000D4CFC">
      <w:pPr>
        <w:pStyle w:val="PargrafodaLista"/>
        <w:numPr>
          <w:ilvl w:val="0"/>
          <w:numId w:val="18"/>
        </w:numPr>
        <w:rPr>
          <w:color w:val="auto"/>
        </w:rPr>
      </w:pPr>
      <w:r>
        <w:rPr>
          <w:color w:val="auto"/>
        </w:rPr>
        <w:t>Ao clicar o botão Incluir foto, o sistema apresentará as opções de upload de foto.</w:t>
      </w:r>
    </w:p>
    <w:p w:rsidR="00AD07C8" w:rsidRDefault="00AD07C8" w:rsidP="00AD07C8">
      <w:pPr>
        <w:pStyle w:val="PargrafodaLista"/>
        <w:numPr>
          <w:ilvl w:val="0"/>
          <w:numId w:val="18"/>
        </w:numPr>
        <w:rPr>
          <w:color w:val="auto"/>
        </w:rPr>
      </w:pPr>
      <w:r>
        <w:rPr>
          <w:color w:val="auto"/>
        </w:rPr>
        <w:t>Ao clicar o ícone Visualizar cargo/órgão, o sistema apresentará a tela de Visualizar cargo/órgão</w:t>
      </w:r>
      <w:r w:rsidR="00097471">
        <w:rPr>
          <w:color w:val="auto"/>
        </w:rPr>
        <w:t>.</w:t>
      </w:r>
    </w:p>
    <w:p w:rsidR="00AD07C8" w:rsidRDefault="00AD07C8" w:rsidP="00AD07C8">
      <w:pPr>
        <w:pStyle w:val="PargrafodaLista"/>
        <w:numPr>
          <w:ilvl w:val="0"/>
          <w:numId w:val="18"/>
        </w:numPr>
        <w:rPr>
          <w:color w:val="auto"/>
        </w:rPr>
      </w:pPr>
      <w:r>
        <w:rPr>
          <w:color w:val="auto"/>
        </w:rPr>
        <w:t>Ao clicar o ícone de Alterar cargo/órgão, o sistema apresentará a tela de Alterar cargo/órgão</w:t>
      </w:r>
      <w:r w:rsidR="00097471">
        <w:rPr>
          <w:color w:val="auto"/>
        </w:rPr>
        <w:t>.</w:t>
      </w:r>
    </w:p>
    <w:p w:rsidR="00AD07C8" w:rsidRDefault="00AD07C8" w:rsidP="00AD07C8">
      <w:pPr>
        <w:pStyle w:val="PargrafodaLista"/>
        <w:numPr>
          <w:ilvl w:val="0"/>
          <w:numId w:val="18"/>
        </w:numPr>
        <w:rPr>
          <w:color w:val="auto"/>
        </w:rPr>
      </w:pPr>
      <w:r>
        <w:rPr>
          <w:color w:val="auto"/>
        </w:rPr>
        <w:t>Ao clicar o ícone de Excluir cargo/órgão, o sistema apresentará a tela de Excluir cargo/órgão</w:t>
      </w:r>
      <w:r w:rsidR="00097471">
        <w:rPr>
          <w:color w:val="auto"/>
        </w:rPr>
        <w:t>.</w:t>
      </w:r>
    </w:p>
    <w:p w:rsidR="00097471" w:rsidRDefault="00097471" w:rsidP="00097471">
      <w:pPr>
        <w:pStyle w:val="PargrafodaLista"/>
        <w:numPr>
          <w:ilvl w:val="0"/>
          <w:numId w:val="18"/>
        </w:numPr>
        <w:rPr>
          <w:color w:val="auto"/>
        </w:rPr>
      </w:pPr>
      <w:r>
        <w:rPr>
          <w:color w:val="auto"/>
        </w:rPr>
        <w:t>Ao clicar o botão salvar, o sistema irá destacar os campos obrigatórios que não foram preenchidos.</w:t>
      </w:r>
    </w:p>
    <w:p w:rsidR="00A73594" w:rsidRPr="00A73594" w:rsidRDefault="00A73594" w:rsidP="00A73594">
      <w:pPr>
        <w:pStyle w:val="PargrafodaLista"/>
        <w:numPr>
          <w:ilvl w:val="0"/>
          <w:numId w:val="18"/>
        </w:numPr>
        <w:rPr>
          <w:color w:val="auto"/>
        </w:rPr>
      </w:pPr>
      <w:r>
        <w:rPr>
          <w:color w:val="auto"/>
        </w:rPr>
        <w:t>Caso o usuário selecione a opção “Sim” no campo O Cônjuge é uma autoridade?, serão habilitados os seguintes campos: Título do Cônjuge, Cargo do Cônjuge e Órgão do Cônjuge.</w:t>
      </w:r>
    </w:p>
    <w:p w:rsidR="000D4CFC" w:rsidRPr="00AD07C8" w:rsidRDefault="000D4CFC" w:rsidP="00AD07C8">
      <w:pPr>
        <w:rPr>
          <w:color w:val="auto"/>
        </w:rPr>
      </w:pPr>
    </w:p>
    <w:p w:rsidR="004D5521" w:rsidRDefault="0079257A" w:rsidP="004D5521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2.2.3</w:t>
      </w:r>
      <w:r w:rsidR="004D5521">
        <w:rPr>
          <w:sz w:val="20"/>
        </w:rPr>
        <w:t>.2. Exceções</w:t>
      </w:r>
    </w:p>
    <w:p w:rsidR="004D5521" w:rsidRPr="008D188E" w:rsidRDefault="004D5521" w:rsidP="004D5521">
      <w:pPr>
        <w:pStyle w:val="Instruo"/>
        <w:ind w:left="720"/>
        <w:jc w:val="both"/>
        <w:rPr>
          <w:i w:val="0"/>
          <w:color w:val="auto"/>
        </w:rPr>
      </w:pPr>
      <w:r w:rsidRPr="008D188E">
        <w:rPr>
          <w:i w:val="0"/>
          <w:color w:val="auto"/>
        </w:rPr>
        <w:t>Não se aplica.</w:t>
      </w:r>
    </w:p>
    <w:p w:rsidR="004D5521" w:rsidRDefault="0079257A" w:rsidP="004D5521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2.2.3</w:t>
      </w:r>
      <w:r w:rsidR="004D5521">
        <w:rPr>
          <w:rFonts w:cs="Arial"/>
          <w:sz w:val="20"/>
        </w:rPr>
        <w:t>.3. 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435"/>
        <w:gridCol w:w="496"/>
        <w:gridCol w:w="589"/>
        <w:gridCol w:w="425"/>
        <w:gridCol w:w="952"/>
        <w:gridCol w:w="360"/>
        <w:gridCol w:w="985"/>
        <w:gridCol w:w="1896"/>
      </w:tblGrid>
      <w:tr w:rsidR="003C33A2" w:rsidTr="00227A02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3C33A2" w:rsidRPr="009D4097" w:rsidRDefault="003C33A2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3C33A2" w:rsidRPr="009D4097" w:rsidRDefault="003C33A2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3C33A2" w:rsidRPr="009D4097" w:rsidRDefault="003C33A2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Informação BD</w:t>
            </w:r>
          </w:p>
        </w:tc>
        <w:tc>
          <w:tcPr>
            <w:tcW w:w="435" w:type="dxa"/>
            <w:shd w:val="pct25" w:color="auto" w:fill="auto"/>
            <w:textDirection w:val="btLr"/>
            <w:vAlign w:val="center"/>
          </w:tcPr>
          <w:p w:rsidR="003C33A2" w:rsidRPr="009D4097" w:rsidRDefault="003C33A2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3C33A2" w:rsidRPr="009D4097" w:rsidRDefault="003C33A2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Obrigatório</w:t>
            </w:r>
          </w:p>
        </w:tc>
        <w:tc>
          <w:tcPr>
            <w:tcW w:w="589" w:type="dxa"/>
            <w:shd w:val="pct25" w:color="auto" w:fill="auto"/>
            <w:textDirection w:val="btLr"/>
            <w:vAlign w:val="center"/>
          </w:tcPr>
          <w:p w:rsidR="003C33A2" w:rsidRPr="009D4097" w:rsidRDefault="003C33A2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Valor Padrão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3C33A2" w:rsidRPr="009D4097" w:rsidRDefault="003C33A2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Editável</w:t>
            </w:r>
          </w:p>
        </w:tc>
        <w:tc>
          <w:tcPr>
            <w:tcW w:w="952" w:type="dxa"/>
            <w:shd w:val="pct25" w:color="auto" w:fill="auto"/>
            <w:textDirection w:val="btLr"/>
            <w:vAlign w:val="center"/>
          </w:tcPr>
          <w:p w:rsidR="003C33A2" w:rsidRPr="009D4097" w:rsidRDefault="003C33A2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Domínio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3C33A2" w:rsidRPr="009D4097" w:rsidRDefault="003C33A2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3C33A2" w:rsidRPr="009D4097" w:rsidRDefault="003C33A2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3C33A2" w:rsidRPr="009D4097" w:rsidRDefault="003C33A2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Ação</w:t>
            </w:r>
          </w:p>
        </w:tc>
      </w:tr>
      <w:tr w:rsidR="003C33A2" w:rsidTr="00227A02">
        <w:trPr>
          <w:cantSplit/>
          <w:trHeight w:val="453"/>
          <w:jc w:val="center"/>
        </w:trPr>
        <w:tc>
          <w:tcPr>
            <w:tcW w:w="9804" w:type="dxa"/>
            <w:gridSpan w:val="11"/>
            <w:shd w:val="clear" w:color="auto" w:fill="D9D9D9" w:themeFill="background1" w:themeFillShade="D9"/>
            <w:vAlign w:val="center"/>
          </w:tcPr>
          <w:p w:rsidR="003C33A2" w:rsidRPr="009D4097" w:rsidRDefault="003C33A2" w:rsidP="00227A02">
            <w:pPr>
              <w:jc w:val="center"/>
              <w:rPr>
                <w:iCs/>
                <w:color w:val="auto"/>
              </w:rPr>
            </w:pPr>
            <w:r w:rsidRPr="00E77400">
              <w:rPr>
                <w:b/>
                <w:iCs/>
                <w:color w:val="auto"/>
              </w:rPr>
              <w:t>Dados Básicos do Participante</w:t>
            </w:r>
          </w:p>
        </w:tc>
      </w:tr>
      <w:tr w:rsidR="00D56B91" w:rsidTr="004F6738">
        <w:trPr>
          <w:cantSplit/>
          <w:jc w:val="center"/>
        </w:trPr>
        <w:tc>
          <w:tcPr>
            <w:tcW w:w="554" w:type="dxa"/>
            <w:vAlign w:val="center"/>
          </w:tcPr>
          <w:p w:rsidR="00D56B91" w:rsidRPr="009D4097" w:rsidRDefault="00D56B91" w:rsidP="00882A3D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do Participante</w:t>
            </w:r>
          </w:p>
        </w:tc>
        <w:tc>
          <w:tcPr>
            <w:tcW w:w="992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150/A</w:t>
            </w:r>
          </w:p>
        </w:tc>
        <w:tc>
          <w:tcPr>
            <w:tcW w:w="43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</w:t>
            </w:r>
          </w:p>
          <w:p w:rsidR="00D56B91" w:rsidRPr="009D4097" w:rsidRDefault="00D56B91" w:rsidP="00227A02">
            <w:pPr>
              <w:rPr>
                <w:iCs/>
                <w:color w:val="auto"/>
              </w:rPr>
            </w:pPr>
          </w:p>
        </w:tc>
        <w:tc>
          <w:tcPr>
            <w:tcW w:w="589" w:type="dxa"/>
          </w:tcPr>
          <w:p w:rsidR="00D56B91" w:rsidRDefault="00D56B91">
            <w:r w:rsidRPr="00E27899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D56B91" w:rsidRDefault="00D56B91" w:rsidP="00227A02">
            <w:r w:rsidRPr="00ED6991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D56B91" w:rsidRDefault="00D56B91">
            <w:r w:rsidRPr="008F110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D56B91" w:rsidTr="004F6738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D56B91" w:rsidRPr="009D4097" w:rsidRDefault="00D56B91" w:rsidP="00882A3D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Título</w:t>
            </w:r>
          </w:p>
        </w:tc>
        <w:tc>
          <w:tcPr>
            <w:tcW w:w="992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72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3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D56B91" w:rsidRDefault="00D56B91">
            <w:r w:rsidRPr="00E27899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D56B91" w:rsidRDefault="00D56B91" w:rsidP="00227A02">
            <w:r w:rsidRPr="00ED6991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D56B91" w:rsidRDefault="00D56B91">
            <w:r w:rsidRPr="008F110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D56B91" w:rsidTr="004F673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6B91" w:rsidRPr="009D4097" w:rsidRDefault="00D56B91" w:rsidP="00882A3D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Situação</w:t>
            </w:r>
          </w:p>
        </w:tc>
        <w:tc>
          <w:tcPr>
            <w:tcW w:w="992" w:type="dxa"/>
          </w:tcPr>
          <w:p w:rsidR="00D56B91" w:rsidRDefault="00D56B91">
            <w:r w:rsidRPr="00534EE6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D56B91" w:rsidRDefault="00D56B91">
            <w:r w:rsidRPr="00E27899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D56B91" w:rsidRDefault="00D56B91" w:rsidP="00227A02">
            <w:r w:rsidRPr="00ED6991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Ativo / Aposentado</w:t>
            </w:r>
          </w:p>
        </w:tc>
        <w:tc>
          <w:tcPr>
            <w:tcW w:w="360" w:type="dxa"/>
          </w:tcPr>
          <w:p w:rsidR="00D56B91" w:rsidRDefault="00D56B91">
            <w:r w:rsidRPr="008F110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Selecionar</w:t>
            </w:r>
          </w:p>
        </w:tc>
        <w:tc>
          <w:tcPr>
            <w:tcW w:w="1896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D56B91" w:rsidTr="004F673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6B91" w:rsidRPr="009D4097" w:rsidRDefault="00D56B91" w:rsidP="00882A3D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Incluir Foto</w:t>
            </w:r>
          </w:p>
        </w:tc>
        <w:tc>
          <w:tcPr>
            <w:tcW w:w="992" w:type="dxa"/>
          </w:tcPr>
          <w:p w:rsidR="00D56B91" w:rsidRDefault="00D56B91">
            <w:r w:rsidRPr="00534EE6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</w:tcPr>
          <w:p w:rsidR="00D56B91" w:rsidRDefault="00D56B91">
            <w:r w:rsidRPr="007C0EA9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D56B91" w:rsidRDefault="00D56B91">
            <w:r w:rsidRPr="007C0EA9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D56B91" w:rsidRDefault="00D56B91">
            <w:r w:rsidRPr="008F110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Direciona para as opções de upload de foto</w:t>
            </w:r>
          </w:p>
        </w:tc>
      </w:tr>
      <w:tr w:rsidR="00D56B91" w:rsidTr="004F673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6B91" w:rsidRPr="009D4097" w:rsidRDefault="00D56B91" w:rsidP="00882A3D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Vincular Cargo/Órgão</w:t>
            </w:r>
          </w:p>
        </w:tc>
        <w:tc>
          <w:tcPr>
            <w:tcW w:w="992" w:type="dxa"/>
          </w:tcPr>
          <w:p w:rsidR="00D56B91" w:rsidRDefault="00D56B91">
            <w:r w:rsidRPr="00534EE6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</w:tcPr>
          <w:p w:rsidR="00D56B91" w:rsidRDefault="00D56B91">
            <w:r w:rsidRPr="007C0EA9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D56B91" w:rsidRDefault="00D56B91">
            <w:r w:rsidRPr="007C0EA9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D56B91" w:rsidRDefault="00D56B91">
            <w:r w:rsidRPr="008F110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Direciona para a tela de vincular cargo/órgão</w:t>
            </w:r>
          </w:p>
        </w:tc>
      </w:tr>
      <w:tr w:rsidR="003C33A2" w:rsidTr="00227A02">
        <w:trPr>
          <w:cantSplit/>
          <w:trHeight w:val="495"/>
          <w:jc w:val="center"/>
        </w:trPr>
        <w:tc>
          <w:tcPr>
            <w:tcW w:w="9804" w:type="dxa"/>
            <w:gridSpan w:val="11"/>
            <w:shd w:val="clear" w:color="auto" w:fill="D9D9D9" w:themeFill="background1" w:themeFillShade="D9"/>
            <w:vAlign w:val="center"/>
          </w:tcPr>
          <w:p w:rsidR="003C33A2" w:rsidRPr="00F52E4A" w:rsidRDefault="003C33A2" w:rsidP="00227A02">
            <w:pPr>
              <w:jc w:val="center"/>
              <w:rPr>
                <w:b/>
                <w:iCs/>
                <w:color w:val="auto"/>
              </w:rPr>
            </w:pPr>
            <w:r w:rsidRPr="00F52E4A">
              <w:rPr>
                <w:b/>
                <w:iCs/>
                <w:color w:val="auto"/>
              </w:rPr>
              <w:t>Lista de Órgãos/Cargos</w:t>
            </w:r>
          </w:p>
        </w:tc>
      </w:tr>
      <w:tr w:rsidR="00D56B91" w:rsidTr="003F045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6B91" w:rsidRPr="009D4097" w:rsidRDefault="00D56B91" w:rsidP="00882A3D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Cargo</w:t>
            </w:r>
          </w:p>
        </w:tc>
        <w:tc>
          <w:tcPr>
            <w:tcW w:w="992" w:type="dxa"/>
          </w:tcPr>
          <w:p w:rsidR="00D56B91" w:rsidRDefault="00D56B91">
            <w:r w:rsidRPr="00435B8A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D56B91" w:rsidRDefault="00D56B91">
            <w:r w:rsidRPr="00512A7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D56B91" w:rsidRPr="009D4097" w:rsidRDefault="00D56B91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cargos</w:t>
            </w:r>
          </w:p>
        </w:tc>
        <w:tc>
          <w:tcPr>
            <w:tcW w:w="360" w:type="dxa"/>
          </w:tcPr>
          <w:p w:rsidR="00D56B91" w:rsidRDefault="00D56B91">
            <w:r w:rsidRPr="00E84432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D56B91" w:rsidTr="003F045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6B91" w:rsidRPr="009D4097" w:rsidRDefault="00D56B91" w:rsidP="00882A3D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do Órgão</w:t>
            </w:r>
          </w:p>
        </w:tc>
        <w:tc>
          <w:tcPr>
            <w:tcW w:w="992" w:type="dxa"/>
          </w:tcPr>
          <w:p w:rsidR="00D56B91" w:rsidRDefault="00D56B91">
            <w:r w:rsidRPr="00435B8A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D56B91" w:rsidRDefault="00D56B91">
            <w:r w:rsidRPr="00512A7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D56B91" w:rsidRPr="009D4097" w:rsidRDefault="00D56B91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órgãos</w:t>
            </w:r>
          </w:p>
        </w:tc>
        <w:tc>
          <w:tcPr>
            <w:tcW w:w="360" w:type="dxa"/>
          </w:tcPr>
          <w:p w:rsidR="00D56B91" w:rsidRDefault="00D56B91">
            <w:r w:rsidRPr="00E84432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D56B91" w:rsidRDefault="00D56B91">
            <w:r w:rsidRPr="00FB1715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D56B91" w:rsidTr="003F045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6B91" w:rsidRPr="009D4097" w:rsidRDefault="00D56B91" w:rsidP="00882A3D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Sigla do Órgão</w:t>
            </w:r>
          </w:p>
        </w:tc>
        <w:tc>
          <w:tcPr>
            <w:tcW w:w="992" w:type="dxa"/>
          </w:tcPr>
          <w:p w:rsidR="00D56B91" w:rsidRDefault="00D56B91">
            <w:r w:rsidRPr="00435B8A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D56B91" w:rsidRDefault="00D56B91">
            <w:r w:rsidRPr="00512A7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D56B91" w:rsidRPr="009D4097" w:rsidRDefault="00D56B91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Habilitado conforme o órgão selecionado</w:t>
            </w:r>
          </w:p>
        </w:tc>
        <w:tc>
          <w:tcPr>
            <w:tcW w:w="360" w:type="dxa"/>
          </w:tcPr>
          <w:p w:rsidR="00D56B91" w:rsidRDefault="00D56B91">
            <w:r w:rsidRPr="00E84432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D56B91" w:rsidRDefault="00D56B91">
            <w:r w:rsidRPr="00FB1715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D56B91" w:rsidTr="003F045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6B91" w:rsidRPr="009D4097" w:rsidRDefault="00D56B91" w:rsidP="00882A3D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Tipo de Órgão</w:t>
            </w:r>
          </w:p>
        </w:tc>
        <w:tc>
          <w:tcPr>
            <w:tcW w:w="992" w:type="dxa"/>
          </w:tcPr>
          <w:p w:rsidR="00D56B91" w:rsidRDefault="00D56B91">
            <w:r w:rsidRPr="00435B8A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D56B91" w:rsidRPr="009D4097" w:rsidRDefault="00D56B91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D56B91" w:rsidRDefault="00D56B91">
            <w:r w:rsidRPr="00512A7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D56B91" w:rsidRPr="009D4097" w:rsidRDefault="00D56B91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Lista de</w:t>
            </w:r>
            <w:r>
              <w:rPr>
                <w:iCs/>
                <w:color w:val="auto"/>
              </w:rPr>
              <w:t xml:space="preserve"> tipos de</w:t>
            </w:r>
            <w:r w:rsidRPr="009D4097">
              <w:rPr>
                <w:iCs/>
                <w:color w:val="auto"/>
              </w:rPr>
              <w:t xml:space="preserve"> órgãos</w:t>
            </w:r>
          </w:p>
        </w:tc>
        <w:tc>
          <w:tcPr>
            <w:tcW w:w="360" w:type="dxa"/>
          </w:tcPr>
          <w:p w:rsidR="00D56B91" w:rsidRDefault="00D56B91">
            <w:r w:rsidRPr="00E84432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D56B91" w:rsidRDefault="00D56B91">
            <w:r w:rsidRPr="00FB1715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D56B91" w:rsidRPr="009D4097" w:rsidRDefault="00D56B91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D56B91" w:rsidTr="00925DA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6B91" w:rsidRDefault="00D56B91" w:rsidP="00882A3D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Poder/Área</w:t>
            </w:r>
          </w:p>
        </w:tc>
        <w:tc>
          <w:tcPr>
            <w:tcW w:w="992" w:type="dxa"/>
          </w:tcPr>
          <w:p w:rsidR="00D56B91" w:rsidRDefault="00D56B91">
            <w:r w:rsidRPr="00BC3F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D56B91" w:rsidRPr="009D4097" w:rsidRDefault="00D56B91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D56B91" w:rsidRDefault="00D56B91">
            <w:r w:rsidRPr="00803246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D56B91" w:rsidRPr="009D4097" w:rsidRDefault="00D56B91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D56B91" w:rsidRPr="009D4097" w:rsidRDefault="00D56B91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Lista de Poder/Área</w:t>
            </w:r>
          </w:p>
        </w:tc>
        <w:tc>
          <w:tcPr>
            <w:tcW w:w="360" w:type="dxa"/>
          </w:tcPr>
          <w:p w:rsidR="00D56B91" w:rsidRDefault="00D56B91">
            <w:r w:rsidRPr="00E6179C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D56B91" w:rsidRDefault="00D56B91">
            <w:r w:rsidRPr="00FB1715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D56B91" w:rsidRPr="009D4097" w:rsidRDefault="00D56B91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D56B91" w:rsidTr="00925DA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6B91" w:rsidRDefault="00D56B91" w:rsidP="00882A3D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Esfera</w:t>
            </w:r>
          </w:p>
        </w:tc>
        <w:tc>
          <w:tcPr>
            <w:tcW w:w="992" w:type="dxa"/>
          </w:tcPr>
          <w:p w:rsidR="00D56B91" w:rsidRDefault="00D56B91">
            <w:r w:rsidRPr="00BC3F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D56B91" w:rsidRDefault="00D56B91">
            <w:r w:rsidRPr="00803246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D56B91" w:rsidRPr="009D4097" w:rsidRDefault="00D56B91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D56B91" w:rsidRPr="009D4097" w:rsidRDefault="00D56B91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Municipal/Estadual/Federal/Internacional/Outros</w:t>
            </w:r>
          </w:p>
        </w:tc>
        <w:tc>
          <w:tcPr>
            <w:tcW w:w="360" w:type="dxa"/>
          </w:tcPr>
          <w:p w:rsidR="00D56B91" w:rsidRDefault="00D56B91">
            <w:r w:rsidRPr="00E6179C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D56B91" w:rsidRPr="009D4097" w:rsidRDefault="00D56B91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D56B91" w:rsidTr="00925DA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6B91" w:rsidRDefault="00D56B91" w:rsidP="00882A3D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Ações</w:t>
            </w:r>
          </w:p>
        </w:tc>
        <w:tc>
          <w:tcPr>
            <w:tcW w:w="992" w:type="dxa"/>
          </w:tcPr>
          <w:p w:rsidR="00D56B91" w:rsidRDefault="00D56B91">
            <w:r w:rsidRPr="00BC3F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D56B91" w:rsidRDefault="00D56B91">
            <w:r w:rsidRPr="00803246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D56B91" w:rsidRPr="009D4097" w:rsidRDefault="00D56B91" w:rsidP="00227A02">
            <w:r>
              <w:t>N</w:t>
            </w:r>
          </w:p>
        </w:tc>
        <w:tc>
          <w:tcPr>
            <w:tcW w:w="952" w:type="dxa"/>
          </w:tcPr>
          <w:p w:rsidR="00D56B91" w:rsidRDefault="00D56B91">
            <w:r w:rsidRPr="00F662B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D56B91" w:rsidRDefault="00D56B91">
            <w:r w:rsidRPr="00E6179C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</w:tr>
      <w:tr w:rsidR="00D56B91" w:rsidTr="00925DA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6B91" w:rsidRDefault="00D56B91" w:rsidP="00882A3D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Ícone Visualizar cargo/órgão</w:t>
            </w:r>
          </w:p>
        </w:tc>
        <w:tc>
          <w:tcPr>
            <w:tcW w:w="992" w:type="dxa"/>
          </w:tcPr>
          <w:p w:rsidR="00D56B91" w:rsidRDefault="00D56B91">
            <w:r w:rsidRPr="00BC3F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D56B91" w:rsidRDefault="00D56B91">
            <w:r w:rsidRPr="00803246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D56B91" w:rsidRDefault="00D56B91" w:rsidP="00227A02">
            <w:r>
              <w:t>N</w:t>
            </w:r>
          </w:p>
        </w:tc>
        <w:tc>
          <w:tcPr>
            <w:tcW w:w="952" w:type="dxa"/>
          </w:tcPr>
          <w:p w:rsidR="00D56B91" w:rsidRDefault="00D56B91">
            <w:r w:rsidRPr="00F662B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D56B91" w:rsidRDefault="00D56B91">
            <w:r w:rsidRPr="00E6179C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Direciona para a tela de Visualizar Cargo/Órgão vinculado ao participante</w:t>
            </w:r>
          </w:p>
        </w:tc>
      </w:tr>
      <w:tr w:rsidR="00D56B91" w:rsidTr="00925DA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6B91" w:rsidRDefault="00D56B91" w:rsidP="00882A3D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br/>
              <w:t>Ícone Alterar cargo/órgão</w:t>
            </w:r>
          </w:p>
        </w:tc>
        <w:tc>
          <w:tcPr>
            <w:tcW w:w="992" w:type="dxa"/>
          </w:tcPr>
          <w:p w:rsidR="00D56B91" w:rsidRDefault="00D56B91">
            <w:r w:rsidRPr="00BC3F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D56B91" w:rsidRDefault="00D56B91">
            <w:r w:rsidRPr="00803246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D56B91" w:rsidRDefault="00D56B91" w:rsidP="00227A02">
            <w:r>
              <w:t>N</w:t>
            </w:r>
          </w:p>
        </w:tc>
        <w:tc>
          <w:tcPr>
            <w:tcW w:w="952" w:type="dxa"/>
          </w:tcPr>
          <w:p w:rsidR="00D56B91" w:rsidRDefault="00D56B91">
            <w:r w:rsidRPr="00F662B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D56B91" w:rsidRDefault="00D56B91">
            <w:r w:rsidRPr="00E6179C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Direciona para a tela de Alterar Cargo/Órgão vinculado ao participante</w:t>
            </w:r>
          </w:p>
        </w:tc>
      </w:tr>
      <w:tr w:rsidR="00D56B91" w:rsidTr="00925DA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6B91" w:rsidRDefault="00D56B91" w:rsidP="00882A3D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Ícone Excluir cargo/órgão</w:t>
            </w:r>
          </w:p>
        </w:tc>
        <w:tc>
          <w:tcPr>
            <w:tcW w:w="992" w:type="dxa"/>
          </w:tcPr>
          <w:p w:rsidR="00D56B91" w:rsidRDefault="00D56B91">
            <w:r w:rsidRPr="00BC3F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D56B91" w:rsidRPr="009D4097" w:rsidRDefault="00D56B9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D56B91" w:rsidRDefault="00D56B91">
            <w:r w:rsidRPr="00803246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D56B91" w:rsidRDefault="00D56B91" w:rsidP="00227A02">
            <w:r>
              <w:t>N</w:t>
            </w:r>
          </w:p>
        </w:tc>
        <w:tc>
          <w:tcPr>
            <w:tcW w:w="952" w:type="dxa"/>
          </w:tcPr>
          <w:p w:rsidR="00D56B91" w:rsidRDefault="00D56B91">
            <w:r w:rsidRPr="00F662B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D56B91" w:rsidRDefault="00D56B91">
            <w:r w:rsidRPr="00E6179C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D56B91" w:rsidRDefault="00D56B9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Direciona para a tela de Excluir Cargo/Órgão vinculado ao participante</w:t>
            </w:r>
          </w:p>
        </w:tc>
      </w:tr>
      <w:tr w:rsidR="003C33A2" w:rsidTr="00227A02">
        <w:trPr>
          <w:cantSplit/>
          <w:trHeight w:val="381"/>
          <w:jc w:val="center"/>
        </w:trPr>
        <w:tc>
          <w:tcPr>
            <w:tcW w:w="9804" w:type="dxa"/>
            <w:gridSpan w:val="11"/>
            <w:shd w:val="clear" w:color="auto" w:fill="BFBFBF" w:themeFill="background1" w:themeFillShade="BF"/>
            <w:vAlign w:val="center"/>
          </w:tcPr>
          <w:p w:rsidR="003C33A2" w:rsidRPr="00E77400" w:rsidRDefault="003C33A2" w:rsidP="00227A02">
            <w:pPr>
              <w:jc w:val="center"/>
              <w:rPr>
                <w:b/>
                <w:iCs/>
                <w:color w:val="auto"/>
              </w:rPr>
            </w:pPr>
            <w:r w:rsidRPr="00E77400">
              <w:rPr>
                <w:b/>
                <w:iCs/>
                <w:color w:val="auto"/>
              </w:rPr>
              <w:t>Dados Pessoais do Participante</w:t>
            </w:r>
          </w:p>
        </w:tc>
      </w:tr>
      <w:tr w:rsidR="00007A3E" w:rsidTr="00ED7B6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007A3E" w:rsidRPr="009D4097" w:rsidRDefault="00007A3E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007A3E" w:rsidRPr="009D4097" w:rsidRDefault="00007A3E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Sexo</w:t>
            </w:r>
          </w:p>
        </w:tc>
        <w:tc>
          <w:tcPr>
            <w:tcW w:w="992" w:type="dxa"/>
            <w:vAlign w:val="center"/>
          </w:tcPr>
          <w:p w:rsidR="00007A3E" w:rsidRPr="009D4097" w:rsidRDefault="00007A3E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</w:t>
            </w:r>
          </w:p>
        </w:tc>
        <w:tc>
          <w:tcPr>
            <w:tcW w:w="435" w:type="dxa"/>
            <w:vAlign w:val="center"/>
          </w:tcPr>
          <w:p w:rsidR="00007A3E" w:rsidRPr="009D4097" w:rsidRDefault="00007A3E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007A3E" w:rsidRPr="009D4097" w:rsidRDefault="00007A3E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007A3E" w:rsidRDefault="00007A3E">
            <w:r w:rsidRPr="00BB523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007A3E" w:rsidRPr="00BD266B" w:rsidRDefault="00007A3E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007A3E" w:rsidRDefault="00007A3E" w:rsidP="00DB4C49">
            <w:r>
              <w:rPr>
                <w:iCs/>
                <w:color w:val="auto"/>
              </w:rPr>
              <w:t>Feminino / Masculino</w:t>
            </w:r>
          </w:p>
        </w:tc>
        <w:tc>
          <w:tcPr>
            <w:tcW w:w="360" w:type="dxa"/>
          </w:tcPr>
          <w:p w:rsidR="00007A3E" w:rsidRDefault="00007A3E">
            <w:r w:rsidRPr="00A8741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007A3E" w:rsidRPr="009D4097" w:rsidRDefault="00007A3E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br/>
              <w:t>Selecionar</w:t>
            </w:r>
          </w:p>
        </w:tc>
        <w:tc>
          <w:tcPr>
            <w:tcW w:w="1896" w:type="dxa"/>
            <w:vAlign w:val="center"/>
          </w:tcPr>
          <w:p w:rsidR="00007A3E" w:rsidRPr="009D4097" w:rsidRDefault="00007A3E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007A3E" w:rsidTr="00ED7B6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007A3E" w:rsidRPr="009D4097" w:rsidRDefault="00007A3E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Tratamento</w:t>
            </w:r>
          </w:p>
        </w:tc>
        <w:tc>
          <w:tcPr>
            <w:tcW w:w="992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100/A</w:t>
            </w:r>
          </w:p>
        </w:tc>
        <w:tc>
          <w:tcPr>
            <w:tcW w:w="43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007A3E" w:rsidRDefault="00007A3E">
            <w:r w:rsidRPr="00BB523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007A3E" w:rsidRDefault="00007A3E" w:rsidP="00227A02">
            <w:r w:rsidRPr="00BD266B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007A3E" w:rsidRDefault="00007A3E">
            <w:r w:rsidRPr="0005239F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007A3E" w:rsidRDefault="00007A3E">
            <w:r w:rsidRPr="00A8741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br/>
              <w:t>Selecionar</w:t>
            </w:r>
          </w:p>
        </w:tc>
        <w:tc>
          <w:tcPr>
            <w:tcW w:w="1896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007A3E" w:rsidTr="00ED7B6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007A3E" w:rsidRPr="009D4097" w:rsidRDefault="00007A3E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Nascimento</w:t>
            </w:r>
          </w:p>
        </w:tc>
        <w:tc>
          <w:tcPr>
            <w:tcW w:w="992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DT</w:t>
            </w:r>
          </w:p>
        </w:tc>
        <w:tc>
          <w:tcPr>
            <w:tcW w:w="43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DT</w:t>
            </w:r>
          </w:p>
        </w:tc>
        <w:tc>
          <w:tcPr>
            <w:tcW w:w="4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007A3E" w:rsidRDefault="00007A3E">
            <w:r w:rsidRPr="00BB523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007A3E" w:rsidRDefault="00007A3E" w:rsidP="00227A02">
            <w:r w:rsidRPr="00BD266B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007A3E" w:rsidRDefault="00007A3E">
            <w:r w:rsidRPr="0005239F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007A3E" w:rsidRDefault="00007A3E">
            <w:r w:rsidRPr="00A8741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007A3E" w:rsidTr="00ED7B6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007A3E" w:rsidRPr="009D4097" w:rsidRDefault="00007A3E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Cônjuge</w:t>
            </w:r>
          </w:p>
        </w:tc>
        <w:tc>
          <w:tcPr>
            <w:tcW w:w="992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150/A</w:t>
            </w:r>
          </w:p>
        </w:tc>
        <w:tc>
          <w:tcPr>
            <w:tcW w:w="43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007A3E" w:rsidRDefault="00007A3E">
            <w:r w:rsidRPr="00BB523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007A3E" w:rsidRDefault="00007A3E" w:rsidP="00227A02">
            <w:r w:rsidRPr="00BD266B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007A3E" w:rsidRDefault="00007A3E">
            <w:r w:rsidRPr="0005239F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007A3E" w:rsidRDefault="00007A3E">
            <w:r w:rsidRPr="00A8741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007A3E" w:rsidTr="00ED7B6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007A3E" w:rsidRPr="009D4097" w:rsidRDefault="00007A3E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O Cônjuge é uma autoridade?</w:t>
            </w:r>
          </w:p>
        </w:tc>
        <w:tc>
          <w:tcPr>
            <w:tcW w:w="992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007A3E" w:rsidRDefault="00007A3E">
            <w:r w:rsidRPr="00BB523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007A3E" w:rsidRDefault="00007A3E" w:rsidP="00227A02">
            <w:r w:rsidRPr="00BD266B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Sim / Não</w:t>
            </w:r>
          </w:p>
        </w:tc>
        <w:tc>
          <w:tcPr>
            <w:tcW w:w="360" w:type="dxa"/>
          </w:tcPr>
          <w:p w:rsidR="00007A3E" w:rsidRDefault="00007A3E">
            <w:r w:rsidRPr="00A8741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Selecionar</w:t>
            </w:r>
          </w:p>
        </w:tc>
        <w:tc>
          <w:tcPr>
            <w:tcW w:w="1896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007A3E" w:rsidTr="00ED7B6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007A3E" w:rsidRPr="009D4097" w:rsidRDefault="00007A3E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Título do Cônjuge</w:t>
            </w:r>
          </w:p>
        </w:tc>
        <w:tc>
          <w:tcPr>
            <w:tcW w:w="992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100/A</w:t>
            </w:r>
          </w:p>
        </w:tc>
        <w:tc>
          <w:tcPr>
            <w:tcW w:w="43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007A3E" w:rsidRDefault="00007A3E">
            <w:r w:rsidRPr="00BB523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007A3E" w:rsidRDefault="00007A3E" w:rsidP="00227A02">
            <w:r w:rsidRPr="00BD266B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007A3E" w:rsidRDefault="00007A3E"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007A3E" w:rsidRDefault="00007A3E">
            <w:r w:rsidRPr="00A8741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007A3E" w:rsidTr="00ED7B6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007A3E" w:rsidRPr="009D4097" w:rsidRDefault="00007A3E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Cargo do Cônjuge</w:t>
            </w:r>
          </w:p>
        </w:tc>
        <w:tc>
          <w:tcPr>
            <w:tcW w:w="992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100/A</w:t>
            </w:r>
          </w:p>
        </w:tc>
        <w:tc>
          <w:tcPr>
            <w:tcW w:w="43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007A3E" w:rsidRDefault="00007A3E">
            <w:r w:rsidRPr="00BB523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007A3E" w:rsidRDefault="00007A3E" w:rsidP="00227A02">
            <w:r w:rsidRPr="00BD266B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007A3E" w:rsidRDefault="00007A3E"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007A3E" w:rsidRDefault="00007A3E">
            <w:r w:rsidRPr="00A8741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007A3E" w:rsidTr="00ED7B6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007A3E" w:rsidRPr="009D4097" w:rsidRDefault="00007A3E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Órgão do Cônjuge</w:t>
            </w:r>
          </w:p>
        </w:tc>
        <w:tc>
          <w:tcPr>
            <w:tcW w:w="992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007A3E" w:rsidRDefault="00007A3E">
            <w:r w:rsidRPr="00BB523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007A3E" w:rsidRDefault="00007A3E" w:rsidP="00227A02">
            <w:r w:rsidRPr="00BD266B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007A3E" w:rsidRDefault="00007A3E"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007A3E" w:rsidRDefault="00007A3E">
            <w:r w:rsidRPr="00A8741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007A3E" w:rsidRPr="009D4097" w:rsidRDefault="00007A3E" w:rsidP="002737D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007A3E" w:rsidTr="00ED7B6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007A3E" w:rsidRPr="009D4097" w:rsidRDefault="00007A3E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Endereço</w:t>
            </w:r>
          </w:p>
        </w:tc>
        <w:tc>
          <w:tcPr>
            <w:tcW w:w="992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72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3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007A3E" w:rsidRDefault="00007A3E">
            <w:r w:rsidRPr="00BB523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007A3E" w:rsidRDefault="00007A3E" w:rsidP="00227A02">
            <w:r w:rsidRPr="00463E16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007A3E" w:rsidRDefault="00007A3E"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007A3E" w:rsidRDefault="00007A3E">
            <w:r w:rsidRPr="00A8741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007A3E" w:rsidTr="00ED7B6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007A3E" w:rsidRPr="009D4097" w:rsidRDefault="00007A3E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Complemento</w:t>
            </w:r>
          </w:p>
        </w:tc>
        <w:tc>
          <w:tcPr>
            <w:tcW w:w="992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72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3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007A3E" w:rsidRDefault="00007A3E">
            <w:r w:rsidRPr="00BB523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007A3E" w:rsidRDefault="00007A3E" w:rsidP="00227A02">
            <w:r w:rsidRPr="00463E16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007A3E" w:rsidRDefault="00007A3E"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007A3E" w:rsidRDefault="00007A3E">
            <w:r w:rsidRPr="00A8741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007A3E" w:rsidTr="00ED7B6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007A3E" w:rsidRPr="009D4097" w:rsidRDefault="00007A3E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Bairro</w:t>
            </w:r>
          </w:p>
        </w:tc>
        <w:tc>
          <w:tcPr>
            <w:tcW w:w="992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50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3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007A3E" w:rsidRDefault="00007A3E">
            <w:r w:rsidRPr="00BB523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007A3E" w:rsidRDefault="00007A3E" w:rsidP="00227A02">
            <w:r w:rsidRPr="00463E16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007A3E" w:rsidRDefault="00007A3E"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007A3E" w:rsidRDefault="00007A3E">
            <w:r w:rsidRPr="00A8741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007A3E" w:rsidTr="00ED7B6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007A3E" w:rsidRPr="009D4097" w:rsidRDefault="00007A3E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UF</w:t>
            </w:r>
          </w:p>
        </w:tc>
        <w:tc>
          <w:tcPr>
            <w:tcW w:w="992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</w:t>
            </w:r>
          </w:p>
        </w:tc>
        <w:tc>
          <w:tcPr>
            <w:tcW w:w="43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007A3E" w:rsidRDefault="00007A3E">
            <w:r w:rsidRPr="00BB523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007A3E" w:rsidRDefault="00007A3E" w:rsidP="00227A02">
            <w:r w:rsidRPr="00463E16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007A3E" w:rsidRDefault="00007A3E">
            <w:r w:rsidRPr="00A8741D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007A3E" w:rsidRPr="009D4097" w:rsidRDefault="00007A3E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007A3E" w:rsidRPr="009D4097" w:rsidRDefault="00007A3E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4062B" w:rsidTr="00DB5EE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062B" w:rsidRPr="009D4097" w:rsidRDefault="00B4062B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4062B" w:rsidRPr="009D4097" w:rsidRDefault="00B4062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Cidade</w:t>
            </w:r>
          </w:p>
        </w:tc>
        <w:tc>
          <w:tcPr>
            <w:tcW w:w="992" w:type="dxa"/>
            <w:vAlign w:val="center"/>
          </w:tcPr>
          <w:p w:rsidR="00B4062B" w:rsidRPr="009D4097" w:rsidRDefault="00B4062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100/A</w:t>
            </w:r>
          </w:p>
        </w:tc>
        <w:tc>
          <w:tcPr>
            <w:tcW w:w="435" w:type="dxa"/>
            <w:vAlign w:val="center"/>
          </w:tcPr>
          <w:p w:rsidR="00B4062B" w:rsidRPr="009D4097" w:rsidRDefault="00B4062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4062B" w:rsidRPr="009D4097" w:rsidRDefault="00B4062B" w:rsidP="00050A9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4062B" w:rsidRDefault="00B4062B">
            <w:r w:rsidRPr="00C63DCB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4062B" w:rsidRDefault="00B4062B" w:rsidP="00050A91">
            <w:r w:rsidRPr="00463E16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B4062B" w:rsidRDefault="00B4062B" w:rsidP="00050A91">
            <w:r w:rsidRPr="004422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4062B" w:rsidRDefault="00B4062B">
            <w:r w:rsidRPr="00DE6E4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B4062B" w:rsidRPr="009D4097" w:rsidRDefault="00B4062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B4062B" w:rsidRPr="009D4097" w:rsidRDefault="00B4062B" w:rsidP="00050A91">
            <w:r w:rsidRPr="009D4097">
              <w:rPr>
                <w:iCs/>
                <w:color w:val="auto"/>
              </w:rPr>
              <w:t>N/A</w:t>
            </w:r>
          </w:p>
        </w:tc>
      </w:tr>
      <w:tr w:rsidR="00B4062B" w:rsidTr="00DB5EE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062B" w:rsidRPr="009D4097" w:rsidRDefault="00B4062B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CEP</w:t>
            </w:r>
          </w:p>
        </w:tc>
        <w:tc>
          <w:tcPr>
            <w:tcW w:w="992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8</w:t>
            </w:r>
            <w:r w:rsidRPr="009D4097">
              <w:rPr>
                <w:iCs/>
                <w:color w:val="auto"/>
              </w:rPr>
              <w:t>/N</w:t>
            </w:r>
          </w:p>
        </w:tc>
        <w:tc>
          <w:tcPr>
            <w:tcW w:w="435" w:type="dxa"/>
          </w:tcPr>
          <w:p w:rsidR="00B4062B" w:rsidRDefault="00B4062B">
            <w:r w:rsidRPr="00A115DA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4062B" w:rsidRPr="009D4097" w:rsidRDefault="00B4062B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4062B" w:rsidRDefault="00B4062B">
            <w:r w:rsidRPr="00C63DCB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4062B" w:rsidRDefault="00B4062B" w:rsidP="00227A02">
            <w:r w:rsidRPr="00463E16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B4062B" w:rsidRDefault="00B4062B">
            <w:r w:rsidRPr="004611C6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4062B" w:rsidRDefault="00B4062B">
            <w:r w:rsidRPr="00DE6E4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B4062B" w:rsidRPr="009D4097" w:rsidRDefault="00B4062B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4062B" w:rsidTr="00DB5EE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062B" w:rsidRPr="009D4097" w:rsidRDefault="00B4062B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Telefone Residencial</w:t>
            </w:r>
          </w:p>
        </w:tc>
        <w:tc>
          <w:tcPr>
            <w:tcW w:w="992" w:type="dxa"/>
            <w:vAlign w:val="center"/>
          </w:tcPr>
          <w:p w:rsidR="00B4062B" w:rsidRPr="009D4097" w:rsidRDefault="00B4062B" w:rsidP="00397C2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</w:t>
            </w:r>
            <w:r w:rsidRPr="009D4097">
              <w:rPr>
                <w:iCs/>
                <w:color w:val="auto"/>
              </w:rPr>
              <w:t>/</w:t>
            </w:r>
            <w:r>
              <w:rPr>
                <w:iCs/>
                <w:color w:val="auto"/>
              </w:rPr>
              <w:t>A</w:t>
            </w:r>
          </w:p>
        </w:tc>
        <w:tc>
          <w:tcPr>
            <w:tcW w:w="435" w:type="dxa"/>
          </w:tcPr>
          <w:p w:rsidR="00B4062B" w:rsidRDefault="00B4062B">
            <w:r w:rsidRPr="00A115DA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4062B" w:rsidRPr="009D4097" w:rsidRDefault="00B4062B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4062B" w:rsidRDefault="00B4062B">
            <w:r w:rsidRPr="00C63DCB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4062B" w:rsidRDefault="00B4062B" w:rsidP="00227A02">
            <w:r w:rsidRPr="00463E16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B4062B" w:rsidRDefault="00B4062B">
            <w:r w:rsidRPr="004611C6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4062B" w:rsidRDefault="00B4062B">
            <w:r w:rsidRPr="00DE6E4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B4062B" w:rsidRPr="009D4097" w:rsidRDefault="00B4062B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4062B" w:rsidTr="00DB5EE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062B" w:rsidRPr="009D4097" w:rsidRDefault="00B4062B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Telefone Celular</w:t>
            </w:r>
          </w:p>
        </w:tc>
        <w:tc>
          <w:tcPr>
            <w:tcW w:w="992" w:type="dxa"/>
            <w:vAlign w:val="center"/>
          </w:tcPr>
          <w:p w:rsidR="00B4062B" w:rsidRPr="009D4097" w:rsidRDefault="00B4062B" w:rsidP="00397C2F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</w:t>
            </w:r>
            <w:r w:rsidRPr="009D4097">
              <w:rPr>
                <w:iCs/>
                <w:color w:val="auto"/>
              </w:rPr>
              <w:t>/</w:t>
            </w:r>
            <w:r>
              <w:rPr>
                <w:iCs/>
                <w:color w:val="auto"/>
              </w:rPr>
              <w:t>A</w:t>
            </w:r>
          </w:p>
        </w:tc>
        <w:tc>
          <w:tcPr>
            <w:tcW w:w="435" w:type="dxa"/>
          </w:tcPr>
          <w:p w:rsidR="00B4062B" w:rsidRDefault="00B4062B">
            <w:r w:rsidRPr="00A115DA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4062B" w:rsidRPr="009D4097" w:rsidRDefault="00B4062B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4062B" w:rsidRDefault="00B4062B">
            <w:r w:rsidRPr="00C63DCB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4062B" w:rsidRDefault="00B4062B" w:rsidP="00227A02">
            <w:r w:rsidRPr="00821018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B4062B" w:rsidRDefault="00B4062B">
            <w:r w:rsidRPr="004611C6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4062B" w:rsidRDefault="00B4062B">
            <w:r w:rsidRPr="00DE6E4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B4062B" w:rsidRPr="009D4097" w:rsidRDefault="00B4062B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4062B" w:rsidTr="00DB5EE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062B" w:rsidRPr="009D4097" w:rsidRDefault="00B4062B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Endereço de Rede Social</w:t>
            </w:r>
          </w:p>
        </w:tc>
        <w:tc>
          <w:tcPr>
            <w:tcW w:w="992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200/A</w:t>
            </w:r>
          </w:p>
        </w:tc>
        <w:tc>
          <w:tcPr>
            <w:tcW w:w="435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URL</w:t>
            </w:r>
          </w:p>
        </w:tc>
        <w:tc>
          <w:tcPr>
            <w:tcW w:w="496" w:type="dxa"/>
          </w:tcPr>
          <w:p w:rsidR="00B4062B" w:rsidRPr="009D4097" w:rsidRDefault="00B4062B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4062B" w:rsidRDefault="00B4062B">
            <w:r w:rsidRPr="00C63DCB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4062B" w:rsidRDefault="00B4062B" w:rsidP="00227A02">
            <w:r w:rsidRPr="00821018"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B4062B" w:rsidRDefault="00B4062B">
            <w:r w:rsidRPr="004611C6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4062B" w:rsidRDefault="00B4062B">
            <w:r w:rsidRPr="00DE6E4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B4062B" w:rsidRPr="009D4097" w:rsidRDefault="00B4062B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4062B" w:rsidTr="00DB5EE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062B" w:rsidRPr="009D4097" w:rsidRDefault="00B4062B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E-mail</w:t>
            </w:r>
          </w:p>
        </w:tc>
        <w:tc>
          <w:tcPr>
            <w:tcW w:w="992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72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35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4062B" w:rsidRPr="009D4097" w:rsidRDefault="00B4062B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4062B" w:rsidRDefault="00B4062B">
            <w:r w:rsidRPr="00C63DCB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4062B" w:rsidRPr="009D4097" w:rsidRDefault="00B4062B" w:rsidP="00227A02">
            <w:r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B4062B" w:rsidRDefault="00B4062B">
            <w:r w:rsidRPr="004611C6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4062B" w:rsidRDefault="00B4062B">
            <w:r w:rsidRPr="00DE6E4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B4062B" w:rsidRPr="009D4097" w:rsidRDefault="00B4062B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4062B" w:rsidTr="00DB5EE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062B" w:rsidRPr="009D4097" w:rsidRDefault="00B4062B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4062B" w:rsidRPr="009D4097" w:rsidRDefault="00B4062B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Etiqueta</w:t>
            </w:r>
          </w:p>
        </w:tc>
        <w:tc>
          <w:tcPr>
            <w:tcW w:w="992" w:type="dxa"/>
            <w:vAlign w:val="center"/>
          </w:tcPr>
          <w:p w:rsidR="00B4062B" w:rsidRPr="009D4097" w:rsidRDefault="00B4062B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200/A</w:t>
            </w:r>
          </w:p>
        </w:tc>
        <w:tc>
          <w:tcPr>
            <w:tcW w:w="435" w:type="dxa"/>
            <w:vAlign w:val="center"/>
          </w:tcPr>
          <w:p w:rsidR="00B4062B" w:rsidRPr="009D4097" w:rsidRDefault="00B4062B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4062B" w:rsidRPr="009D4097" w:rsidRDefault="00B4062B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4062B" w:rsidRDefault="00B4062B">
            <w:r w:rsidRPr="00C63DCB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4062B" w:rsidRPr="009D4097" w:rsidRDefault="00B4062B" w:rsidP="00DB4C49">
            <w:r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B4062B" w:rsidRDefault="00B4062B" w:rsidP="00DB4C49">
            <w:r w:rsidRPr="006A402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4062B" w:rsidRDefault="00B4062B">
            <w:r w:rsidRPr="00DE6E4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B4062B" w:rsidRPr="009D4097" w:rsidRDefault="00B4062B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B4062B" w:rsidRPr="009D4097" w:rsidRDefault="00B4062B" w:rsidP="00DB4C49">
            <w:r w:rsidRPr="009D4097">
              <w:rPr>
                <w:iCs/>
                <w:color w:val="auto"/>
              </w:rPr>
              <w:t>N/A</w:t>
            </w:r>
          </w:p>
        </w:tc>
      </w:tr>
      <w:tr w:rsidR="00006D4A" w:rsidTr="00227A02">
        <w:trPr>
          <w:cantSplit/>
          <w:trHeight w:val="437"/>
          <w:jc w:val="center"/>
        </w:trPr>
        <w:tc>
          <w:tcPr>
            <w:tcW w:w="9804" w:type="dxa"/>
            <w:gridSpan w:val="11"/>
            <w:shd w:val="clear" w:color="auto" w:fill="BFBFBF" w:themeFill="background1" w:themeFillShade="BF"/>
            <w:vAlign w:val="center"/>
          </w:tcPr>
          <w:p w:rsidR="00006D4A" w:rsidRPr="00E77400" w:rsidRDefault="00006D4A" w:rsidP="00227A02">
            <w:pPr>
              <w:jc w:val="center"/>
              <w:rPr>
                <w:b/>
                <w:iCs/>
                <w:color w:val="auto"/>
              </w:rPr>
            </w:pPr>
            <w:r>
              <w:rPr>
                <w:b/>
                <w:iCs/>
                <w:color w:val="auto"/>
              </w:rPr>
              <w:t>Observação</w:t>
            </w:r>
          </w:p>
        </w:tc>
      </w:tr>
      <w:tr w:rsidR="00B4062B" w:rsidTr="00AE065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062B" w:rsidRPr="009D4097" w:rsidRDefault="00B4062B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Observação</w:t>
            </w:r>
          </w:p>
        </w:tc>
        <w:tc>
          <w:tcPr>
            <w:tcW w:w="992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500/A</w:t>
            </w:r>
          </w:p>
        </w:tc>
        <w:tc>
          <w:tcPr>
            <w:tcW w:w="435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4062B" w:rsidRPr="009D4097" w:rsidRDefault="00B4062B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4062B" w:rsidRPr="009D4097" w:rsidRDefault="00B4062B" w:rsidP="00227A02">
            <w:r>
              <w:rPr>
                <w:iCs/>
                <w:color w:val="auto"/>
              </w:rPr>
              <w:t>S</w:t>
            </w:r>
          </w:p>
        </w:tc>
        <w:tc>
          <w:tcPr>
            <w:tcW w:w="952" w:type="dxa"/>
            <w:vAlign w:val="center"/>
          </w:tcPr>
          <w:p w:rsidR="00B4062B" w:rsidRPr="009D4097" w:rsidRDefault="00B11300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4062B" w:rsidRDefault="00B4062B">
            <w:r w:rsidRPr="002D0A1E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B4062B" w:rsidRPr="009D4097" w:rsidRDefault="00B4062B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4062B" w:rsidTr="00AE065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062B" w:rsidRPr="009D4097" w:rsidRDefault="00B4062B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Salvar</w:t>
            </w:r>
          </w:p>
        </w:tc>
        <w:tc>
          <w:tcPr>
            <w:tcW w:w="992" w:type="dxa"/>
          </w:tcPr>
          <w:p w:rsidR="00B4062B" w:rsidRDefault="00B4062B">
            <w:r w:rsidRPr="007C330D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</w:tcPr>
          <w:p w:rsidR="00B4062B" w:rsidRDefault="00B4062B">
            <w:r w:rsidRPr="00731752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4062B" w:rsidRDefault="00B4062B">
            <w:r w:rsidRPr="003A7031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4062B" w:rsidRDefault="00B4062B">
            <w:r w:rsidRPr="002D0A1E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Salva o registro</w:t>
            </w:r>
          </w:p>
        </w:tc>
      </w:tr>
      <w:tr w:rsidR="00B4062B" w:rsidTr="00AE065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062B" w:rsidRPr="009D4097" w:rsidRDefault="00B4062B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Limpar</w:t>
            </w:r>
          </w:p>
        </w:tc>
        <w:tc>
          <w:tcPr>
            <w:tcW w:w="992" w:type="dxa"/>
          </w:tcPr>
          <w:p w:rsidR="00B4062B" w:rsidRDefault="00B4062B">
            <w:r w:rsidRPr="007C330D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</w:tcPr>
          <w:p w:rsidR="00B4062B" w:rsidRDefault="00B4062B">
            <w:r w:rsidRPr="00731752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4062B" w:rsidRDefault="00B4062B">
            <w:r w:rsidRPr="003A7031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4062B" w:rsidRDefault="00B4062B">
            <w:r w:rsidRPr="002D0A1E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Limpa os dados informados</w:t>
            </w:r>
          </w:p>
        </w:tc>
      </w:tr>
      <w:tr w:rsidR="00B4062B" w:rsidTr="00AE065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062B" w:rsidRPr="009D4097" w:rsidRDefault="00B4062B" w:rsidP="001878C0">
            <w:pPr>
              <w:pStyle w:val="PargrafodaLista"/>
              <w:numPr>
                <w:ilvl w:val="0"/>
                <w:numId w:val="27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4062B" w:rsidRDefault="00B4062B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Cancelar</w:t>
            </w:r>
          </w:p>
        </w:tc>
        <w:tc>
          <w:tcPr>
            <w:tcW w:w="992" w:type="dxa"/>
          </w:tcPr>
          <w:p w:rsidR="00B4062B" w:rsidRDefault="00B4062B">
            <w:r w:rsidRPr="007C330D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</w:tcPr>
          <w:p w:rsidR="00B4062B" w:rsidRDefault="00B4062B">
            <w:r w:rsidRPr="00731752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4062B" w:rsidRDefault="00B4062B">
            <w:r w:rsidRPr="003A7031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4062B" w:rsidRDefault="00B4062B">
            <w:r w:rsidRPr="002D0A1E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B4062B" w:rsidRPr="009D4097" w:rsidRDefault="00B4062B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Retorna para  a tela de pesquisa de convidados</w:t>
            </w:r>
          </w:p>
        </w:tc>
      </w:tr>
      <w:tr w:rsidR="00006D4A" w:rsidTr="00227A02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006D4A" w:rsidRDefault="00006D4A" w:rsidP="00227A02">
            <w:pPr>
              <w:rPr>
                <w:sz w:val="22"/>
              </w:rPr>
            </w:pPr>
          </w:p>
          <w:p w:rsidR="00006D4A" w:rsidRPr="007E5E04" w:rsidRDefault="00006D4A" w:rsidP="00227A02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      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006D4A" w:rsidRPr="007E5E04" w:rsidRDefault="00006D4A" w:rsidP="00227A0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006D4A" w:rsidRPr="007E5E04" w:rsidRDefault="00006D4A" w:rsidP="00227A0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006D4A" w:rsidRPr="007E5E04" w:rsidRDefault="00006D4A" w:rsidP="00227A0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 xml:space="preserve">ValoresInteiros,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006D4A" w:rsidRPr="007E5E04" w:rsidRDefault="00006D4A" w:rsidP="00227A0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Pr="007E5E04">
              <w:rPr>
                <w:sz w:val="16"/>
                <w:szCs w:val="16"/>
              </w:rPr>
              <w:t xml:space="preserve">Data 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006D4A" w:rsidRPr="007E5E04" w:rsidRDefault="00006D4A" w:rsidP="00227A02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006D4A" w:rsidRPr="007E5E04" w:rsidRDefault="00006D4A" w:rsidP="00227A0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006D4A" w:rsidRPr="007E5E04" w:rsidRDefault="00006D4A" w:rsidP="00227A02">
            <w:pPr>
              <w:rPr>
                <w:sz w:val="16"/>
                <w:szCs w:val="16"/>
              </w:rPr>
            </w:pPr>
          </w:p>
          <w:p w:rsidR="00006D4A" w:rsidRPr="007E5E04" w:rsidRDefault="00006D4A" w:rsidP="00227A02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006D4A" w:rsidRPr="007E5E04" w:rsidRDefault="00006D4A" w:rsidP="00227A02">
            <w:pPr>
              <w:ind w:left="1093" w:hanging="1093"/>
              <w:rPr>
                <w:sz w:val="16"/>
                <w:szCs w:val="16"/>
              </w:rPr>
            </w:pPr>
          </w:p>
          <w:p w:rsidR="00006D4A" w:rsidRDefault="00006D4A" w:rsidP="00227A02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4D5521" w:rsidRDefault="004D5521" w:rsidP="004D5521"/>
    <w:p w:rsidR="001F4412" w:rsidRPr="00A37F98" w:rsidRDefault="001F4412" w:rsidP="00477C0F">
      <w:pPr>
        <w:pStyle w:val="STJNivel3"/>
        <w:rPr>
          <w:i/>
        </w:rPr>
      </w:pPr>
      <w:bookmarkStart w:id="10" w:name="_Toc394596722"/>
      <w:r>
        <w:lastRenderedPageBreak/>
        <w:t xml:space="preserve">2.2.4. Tela Excluir </w:t>
      </w:r>
      <w:r w:rsidR="00D831AE">
        <w:t>Participante</w:t>
      </w:r>
      <w:bookmarkEnd w:id="10"/>
    </w:p>
    <w:p w:rsidR="001F4412" w:rsidRDefault="00B4626F" w:rsidP="001F4412">
      <w:pPr>
        <w:pStyle w:val="Instru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799965" cy="7988751"/>
            <wp:effectExtent l="19050" t="0" r="635" b="0"/>
            <wp:docPr id="15" name="Imagem 5" descr="C:\Users\rayanne.felicio\Pictures\EXCLUIR PARTICIPAN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yanne.felicio\Pictures\EXCLUIR PARTICIPANTE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758" cy="798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412" w:rsidRPr="008D188E" w:rsidRDefault="001F4412" w:rsidP="001F4412">
      <w:pPr>
        <w:pStyle w:val="Instruo"/>
        <w:jc w:val="center"/>
        <w:rPr>
          <w:i w:val="0"/>
          <w:color w:val="auto"/>
        </w:rPr>
      </w:pPr>
      <w:r w:rsidRPr="008D188E">
        <w:rPr>
          <w:i w:val="0"/>
          <w:color w:val="auto"/>
        </w:rPr>
        <w:t xml:space="preserve">Figura </w:t>
      </w:r>
      <w:r w:rsidR="00D147AC">
        <w:rPr>
          <w:i w:val="0"/>
          <w:color w:val="auto"/>
        </w:rPr>
        <w:t>4</w:t>
      </w:r>
      <w:r w:rsidRPr="008D188E">
        <w:rPr>
          <w:i w:val="0"/>
          <w:color w:val="auto"/>
        </w:rPr>
        <w:t xml:space="preserve"> - Te</w:t>
      </w:r>
      <w:r>
        <w:rPr>
          <w:i w:val="0"/>
          <w:color w:val="auto"/>
        </w:rPr>
        <w:t>la de Exclusão</w:t>
      </w:r>
      <w:r w:rsidR="008A0981">
        <w:rPr>
          <w:i w:val="0"/>
          <w:color w:val="auto"/>
        </w:rPr>
        <w:t xml:space="preserve"> de Participante</w:t>
      </w:r>
      <w:r w:rsidRPr="008D188E">
        <w:rPr>
          <w:i w:val="0"/>
          <w:color w:val="auto"/>
        </w:rPr>
        <w:t>.</w:t>
      </w:r>
    </w:p>
    <w:p w:rsidR="001F4412" w:rsidRDefault="001F4412" w:rsidP="001F4412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lastRenderedPageBreak/>
        <w:t>2.2.4.1. Regras de Apresentação</w:t>
      </w:r>
    </w:p>
    <w:p w:rsidR="001F4412" w:rsidRPr="003E25B3" w:rsidRDefault="001F4412" w:rsidP="001F4412">
      <w:pPr>
        <w:pStyle w:val="Instruo"/>
        <w:numPr>
          <w:ilvl w:val="0"/>
          <w:numId w:val="19"/>
        </w:numPr>
        <w:jc w:val="both"/>
        <w:rPr>
          <w:i w:val="0"/>
          <w:color w:val="auto"/>
        </w:rPr>
      </w:pPr>
      <w:r w:rsidRPr="003E25B3">
        <w:rPr>
          <w:i w:val="0"/>
          <w:color w:val="auto"/>
        </w:rPr>
        <w:t xml:space="preserve">Ao clicar </w:t>
      </w:r>
      <w:r w:rsidR="00052DBF">
        <w:rPr>
          <w:i w:val="0"/>
          <w:color w:val="auto"/>
        </w:rPr>
        <w:t>o botão Excluir</w:t>
      </w:r>
      <w:r>
        <w:rPr>
          <w:i w:val="0"/>
          <w:color w:val="auto"/>
        </w:rPr>
        <w:t>, o sistema irá excluir o registro selecionado</w:t>
      </w:r>
      <w:r w:rsidRPr="003E25B3">
        <w:rPr>
          <w:i w:val="0"/>
          <w:color w:val="auto"/>
        </w:rPr>
        <w:t>.</w:t>
      </w:r>
    </w:p>
    <w:p w:rsidR="001F4412" w:rsidRPr="003E25B3" w:rsidRDefault="001F4412" w:rsidP="001F4412">
      <w:pPr>
        <w:pStyle w:val="PargrafodaLista"/>
        <w:numPr>
          <w:ilvl w:val="0"/>
          <w:numId w:val="19"/>
        </w:numPr>
        <w:rPr>
          <w:color w:val="auto"/>
        </w:rPr>
      </w:pPr>
      <w:r w:rsidRPr="003E25B3">
        <w:rPr>
          <w:color w:val="auto"/>
        </w:rPr>
        <w:t>Ao clicar o botão Cancelar, o sistema retornará para a pesquisa inicial</w:t>
      </w:r>
      <w:r w:rsidR="00EF53C9">
        <w:rPr>
          <w:color w:val="auto"/>
        </w:rPr>
        <w:t xml:space="preserve"> de convidados</w:t>
      </w:r>
      <w:r w:rsidRPr="003E25B3">
        <w:rPr>
          <w:color w:val="auto"/>
        </w:rPr>
        <w:t>.</w:t>
      </w:r>
    </w:p>
    <w:p w:rsidR="001F4412" w:rsidRDefault="001F4412" w:rsidP="001F4412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2.2.4.2. Exceções</w:t>
      </w:r>
    </w:p>
    <w:p w:rsidR="001F4412" w:rsidRPr="008D188E" w:rsidRDefault="001F4412" w:rsidP="001F4412">
      <w:pPr>
        <w:pStyle w:val="Instruo"/>
        <w:ind w:left="720"/>
        <w:jc w:val="both"/>
        <w:rPr>
          <w:i w:val="0"/>
          <w:color w:val="auto"/>
        </w:rPr>
      </w:pPr>
      <w:r w:rsidRPr="008D188E">
        <w:rPr>
          <w:i w:val="0"/>
          <w:color w:val="auto"/>
        </w:rPr>
        <w:t>Não se aplica.</w:t>
      </w:r>
    </w:p>
    <w:p w:rsidR="001F4412" w:rsidRDefault="001F4412" w:rsidP="001F4412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2.2.4.3. Itens de Controle</w:t>
      </w:r>
    </w:p>
    <w:p w:rsidR="001F4412" w:rsidRDefault="001F4412" w:rsidP="001F4412">
      <w:pPr>
        <w:pStyle w:val="Rodap"/>
        <w:tabs>
          <w:tab w:val="clear" w:pos="4320"/>
          <w:tab w:val="clear" w:pos="8640"/>
        </w:tabs>
      </w:pP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435"/>
        <w:gridCol w:w="496"/>
        <w:gridCol w:w="589"/>
        <w:gridCol w:w="425"/>
        <w:gridCol w:w="952"/>
        <w:gridCol w:w="360"/>
        <w:gridCol w:w="985"/>
        <w:gridCol w:w="1896"/>
      </w:tblGrid>
      <w:tr w:rsidR="00EF53C9" w:rsidTr="00227A02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EF53C9" w:rsidRPr="009D4097" w:rsidRDefault="00EF53C9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EF53C9" w:rsidRPr="009D4097" w:rsidRDefault="00EF53C9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EF53C9" w:rsidRPr="009D4097" w:rsidRDefault="00EF53C9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Informação BD</w:t>
            </w:r>
          </w:p>
        </w:tc>
        <w:tc>
          <w:tcPr>
            <w:tcW w:w="435" w:type="dxa"/>
            <w:shd w:val="pct25" w:color="auto" w:fill="auto"/>
            <w:textDirection w:val="btLr"/>
            <w:vAlign w:val="center"/>
          </w:tcPr>
          <w:p w:rsidR="00EF53C9" w:rsidRPr="009D4097" w:rsidRDefault="00EF53C9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EF53C9" w:rsidRPr="009D4097" w:rsidRDefault="00EF53C9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Obrigatório</w:t>
            </w:r>
          </w:p>
        </w:tc>
        <w:tc>
          <w:tcPr>
            <w:tcW w:w="589" w:type="dxa"/>
            <w:shd w:val="pct25" w:color="auto" w:fill="auto"/>
            <w:textDirection w:val="btLr"/>
            <w:vAlign w:val="center"/>
          </w:tcPr>
          <w:p w:rsidR="00EF53C9" w:rsidRPr="009D4097" w:rsidRDefault="00EF53C9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Valor Padrão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EF53C9" w:rsidRPr="009D4097" w:rsidRDefault="00EF53C9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Editável</w:t>
            </w:r>
          </w:p>
        </w:tc>
        <w:tc>
          <w:tcPr>
            <w:tcW w:w="952" w:type="dxa"/>
            <w:shd w:val="pct25" w:color="auto" w:fill="auto"/>
            <w:textDirection w:val="btLr"/>
            <w:vAlign w:val="center"/>
          </w:tcPr>
          <w:p w:rsidR="00EF53C9" w:rsidRPr="009D4097" w:rsidRDefault="00EF53C9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Domínio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EF53C9" w:rsidRPr="009D4097" w:rsidRDefault="00EF53C9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EF53C9" w:rsidRPr="009D4097" w:rsidRDefault="00EF53C9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EF53C9" w:rsidRPr="009D4097" w:rsidRDefault="00EF53C9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Ação</w:t>
            </w:r>
          </w:p>
        </w:tc>
      </w:tr>
      <w:tr w:rsidR="00EF53C9" w:rsidTr="00227A02">
        <w:trPr>
          <w:cantSplit/>
          <w:trHeight w:val="453"/>
          <w:jc w:val="center"/>
        </w:trPr>
        <w:tc>
          <w:tcPr>
            <w:tcW w:w="9804" w:type="dxa"/>
            <w:gridSpan w:val="11"/>
            <w:shd w:val="clear" w:color="auto" w:fill="D9D9D9" w:themeFill="background1" w:themeFillShade="D9"/>
            <w:vAlign w:val="center"/>
          </w:tcPr>
          <w:p w:rsidR="00EF53C9" w:rsidRPr="009D4097" w:rsidRDefault="00EF53C9" w:rsidP="00227A02">
            <w:pPr>
              <w:jc w:val="center"/>
              <w:rPr>
                <w:iCs/>
                <w:color w:val="auto"/>
              </w:rPr>
            </w:pPr>
            <w:r w:rsidRPr="00E77400">
              <w:rPr>
                <w:b/>
                <w:iCs/>
                <w:color w:val="auto"/>
              </w:rPr>
              <w:t>Dados Básicos do Participante</w:t>
            </w:r>
          </w:p>
        </w:tc>
      </w:tr>
      <w:tr w:rsidR="003F26A1" w:rsidTr="00BD6B5E">
        <w:trPr>
          <w:cantSplit/>
          <w:jc w:val="center"/>
        </w:trPr>
        <w:tc>
          <w:tcPr>
            <w:tcW w:w="554" w:type="dxa"/>
            <w:vAlign w:val="center"/>
          </w:tcPr>
          <w:p w:rsidR="003F26A1" w:rsidRPr="009D4097" w:rsidRDefault="003F26A1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do Participante</w:t>
            </w:r>
          </w:p>
        </w:tc>
        <w:tc>
          <w:tcPr>
            <w:tcW w:w="992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150/A</w:t>
            </w:r>
          </w:p>
        </w:tc>
        <w:tc>
          <w:tcPr>
            <w:tcW w:w="435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3F26A1" w:rsidRDefault="003F26A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  <w:p w:rsidR="003F26A1" w:rsidRPr="009D4097" w:rsidRDefault="003F26A1" w:rsidP="00227A02">
            <w:pPr>
              <w:rPr>
                <w:iCs/>
                <w:color w:val="auto"/>
              </w:rPr>
            </w:pPr>
          </w:p>
        </w:tc>
        <w:tc>
          <w:tcPr>
            <w:tcW w:w="589" w:type="dxa"/>
          </w:tcPr>
          <w:p w:rsidR="003F26A1" w:rsidRDefault="003F26A1">
            <w:r w:rsidRPr="004A2058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F26A1" w:rsidRDefault="003F26A1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3F26A1" w:rsidRDefault="003F26A1">
            <w:r w:rsidRPr="00441D44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3F26A1" w:rsidRDefault="003F26A1">
            <w:r w:rsidRPr="00FC6BE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3F26A1" w:rsidTr="00BD6B5E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3F26A1" w:rsidRPr="009D4097" w:rsidRDefault="003F26A1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Título</w:t>
            </w:r>
          </w:p>
        </w:tc>
        <w:tc>
          <w:tcPr>
            <w:tcW w:w="992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72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35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F26A1" w:rsidRDefault="003F26A1">
            <w:r w:rsidRPr="004A2058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F26A1" w:rsidRDefault="003F26A1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3F26A1" w:rsidRDefault="003F26A1">
            <w:r w:rsidRPr="00441D44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3F26A1" w:rsidRDefault="003F26A1">
            <w:r w:rsidRPr="00FC6BE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3F26A1" w:rsidTr="00BD6B5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F26A1" w:rsidRPr="009D4097" w:rsidRDefault="003F26A1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Situação</w:t>
            </w:r>
          </w:p>
        </w:tc>
        <w:tc>
          <w:tcPr>
            <w:tcW w:w="992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F26A1" w:rsidRDefault="003F26A1">
            <w:r w:rsidRPr="004A2058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F26A1" w:rsidRDefault="003F26A1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Ativo / Aposentado</w:t>
            </w:r>
          </w:p>
        </w:tc>
        <w:tc>
          <w:tcPr>
            <w:tcW w:w="360" w:type="dxa"/>
          </w:tcPr>
          <w:p w:rsidR="003F26A1" w:rsidRDefault="003F26A1">
            <w:r w:rsidRPr="00441D44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3F26A1" w:rsidRDefault="003F26A1">
            <w:r w:rsidRPr="00FC6BE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EF53C9" w:rsidTr="00227A02">
        <w:trPr>
          <w:cantSplit/>
          <w:trHeight w:val="495"/>
          <w:jc w:val="center"/>
        </w:trPr>
        <w:tc>
          <w:tcPr>
            <w:tcW w:w="9804" w:type="dxa"/>
            <w:gridSpan w:val="11"/>
            <w:shd w:val="clear" w:color="auto" w:fill="D9D9D9" w:themeFill="background1" w:themeFillShade="D9"/>
            <w:vAlign w:val="center"/>
          </w:tcPr>
          <w:p w:rsidR="00EF53C9" w:rsidRPr="00F52E4A" w:rsidRDefault="00EF53C9" w:rsidP="00227A02">
            <w:pPr>
              <w:jc w:val="center"/>
              <w:rPr>
                <w:b/>
                <w:iCs/>
                <w:color w:val="auto"/>
              </w:rPr>
            </w:pPr>
            <w:r w:rsidRPr="00F52E4A">
              <w:rPr>
                <w:b/>
                <w:iCs/>
                <w:color w:val="auto"/>
              </w:rPr>
              <w:t>Lista de Órgãos/Cargos</w:t>
            </w:r>
          </w:p>
        </w:tc>
      </w:tr>
      <w:tr w:rsidR="003F26A1" w:rsidTr="00A01B2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F26A1" w:rsidRPr="009D4097" w:rsidRDefault="003F26A1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Cargo</w:t>
            </w:r>
          </w:p>
        </w:tc>
        <w:tc>
          <w:tcPr>
            <w:tcW w:w="992" w:type="dxa"/>
          </w:tcPr>
          <w:p w:rsidR="003F26A1" w:rsidRDefault="003F26A1">
            <w:r w:rsidRPr="006223CB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F26A1" w:rsidRDefault="003F26A1">
            <w:r w:rsidRPr="00E75478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F26A1" w:rsidRPr="009D4097" w:rsidRDefault="003F26A1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3F26A1" w:rsidRPr="009D4097" w:rsidRDefault="003F26A1" w:rsidP="004B3F0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cargos</w:t>
            </w:r>
            <w:r w:rsidR="00104789">
              <w:rPr>
                <w:iCs/>
                <w:color w:val="auto"/>
              </w:rPr>
              <w:t>.</w:t>
            </w:r>
          </w:p>
        </w:tc>
        <w:tc>
          <w:tcPr>
            <w:tcW w:w="360" w:type="dxa"/>
          </w:tcPr>
          <w:p w:rsidR="003F26A1" w:rsidRDefault="003F26A1">
            <w:r w:rsidRPr="0076460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3F26A1" w:rsidRDefault="003F26A1">
            <w:r w:rsidRPr="0072123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3F26A1" w:rsidTr="00A01B2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F26A1" w:rsidRPr="009D4097" w:rsidRDefault="003F26A1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do Órgão</w:t>
            </w:r>
          </w:p>
        </w:tc>
        <w:tc>
          <w:tcPr>
            <w:tcW w:w="992" w:type="dxa"/>
          </w:tcPr>
          <w:p w:rsidR="003F26A1" w:rsidRDefault="003F26A1">
            <w:r w:rsidRPr="006223CB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F26A1" w:rsidRDefault="003F26A1">
            <w:r w:rsidRPr="00E75478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F26A1" w:rsidRPr="009D4097" w:rsidRDefault="003F26A1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3F26A1" w:rsidRPr="009D4097" w:rsidRDefault="003F26A1" w:rsidP="004B3F0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órgãos</w:t>
            </w:r>
            <w:r w:rsidR="00104789">
              <w:rPr>
                <w:iCs/>
                <w:color w:val="auto"/>
              </w:rPr>
              <w:t>.</w:t>
            </w:r>
          </w:p>
        </w:tc>
        <w:tc>
          <w:tcPr>
            <w:tcW w:w="360" w:type="dxa"/>
          </w:tcPr>
          <w:p w:rsidR="003F26A1" w:rsidRDefault="003F26A1">
            <w:r w:rsidRPr="0076460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3F26A1" w:rsidRDefault="003F26A1">
            <w:r w:rsidRPr="0072123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3F26A1" w:rsidTr="00A01B2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F26A1" w:rsidRPr="009D4097" w:rsidRDefault="003F26A1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Sigla do Órgão</w:t>
            </w:r>
          </w:p>
        </w:tc>
        <w:tc>
          <w:tcPr>
            <w:tcW w:w="992" w:type="dxa"/>
          </w:tcPr>
          <w:p w:rsidR="003F26A1" w:rsidRDefault="003F26A1">
            <w:r w:rsidRPr="006223CB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F26A1" w:rsidRDefault="003F26A1">
            <w:r w:rsidRPr="00E75478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F26A1" w:rsidRPr="009D4097" w:rsidRDefault="003F26A1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3F26A1" w:rsidRPr="009D4097" w:rsidRDefault="003F26A1" w:rsidP="004B3F0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Habilitado conforme o órgão selecionado</w:t>
            </w:r>
            <w:r w:rsidR="00104789">
              <w:rPr>
                <w:iCs/>
                <w:color w:val="auto"/>
              </w:rPr>
              <w:t>.</w:t>
            </w:r>
          </w:p>
        </w:tc>
        <w:tc>
          <w:tcPr>
            <w:tcW w:w="360" w:type="dxa"/>
          </w:tcPr>
          <w:p w:rsidR="003F26A1" w:rsidRDefault="003F26A1">
            <w:r w:rsidRPr="0076460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3F26A1" w:rsidRDefault="003F26A1">
            <w:r w:rsidRPr="0072123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3F26A1" w:rsidTr="00A01B2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F26A1" w:rsidRPr="009D4097" w:rsidRDefault="003F26A1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Tipo de Órgão</w:t>
            </w:r>
          </w:p>
        </w:tc>
        <w:tc>
          <w:tcPr>
            <w:tcW w:w="992" w:type="dxa"/>
          </w:tcPr>
          <w:p w:rsidR="003F26A1" w:rsidRDefault="003F26A1">
            <w:r w:rsidRPr="006223CB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3F26A1" w:rsidRPr="009D4097" w:rsidRDefault="003F26A1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F26A1" w:rsidRDefault="003F26A1">
            <w:r w:rsidRPr="00E75478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F26A1" w:rsidRPr="009D4097" w:rsidRDefault="003F26A1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Lista de</w:t>
            </w:r>
            <w:r>
              <w:rPr>
                <w:iCs/>
                <w:color w:val="auto"/>
              </w:rPr>
              <w:t xml:space="preserve"> tipos de</w:t>
            </w:r>
            <w:r w:rsidRPr="009D4097">
              <w:rPr>
                <w:iCs/>
                <w:color w:val="auto"/>
              </w:rPr>
              <w:t xml:space="preserve"> órgãos</w:t>
            </w:r>
            <w:r w:rsidR="00104789">
              <w:rPr>
                <w:iCs/>
                <w:color w:val="auto"/>
              </w:rPr>
              <w:t>.</w:t>
            </w:r>
          </w:p>
        </w:tc>
        <w:tc>
          <w:tcPr>
            <w:tcW w:w="360" w:type="dxa"/>
          </w:tcPr>
          <w:p w:rsidR="003F26A1" w:rsidRDefault="003F26A1">
            <w:r w:rsidRPr="0076460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3F26A1" w:rsidRDefault="003F26A1">
            <w:r w:rsidRPr="0072123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3F26A1" w:rsidRPr="009D4097" w:rsidRDefault="003F26A1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3F26A1" w:rsidTr="00A01B2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F26A1" w:rsidRDefault="003F26A1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F26A1" w:rsidRDefault="003F26A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Poder/Área</w:t>
            </w:r>
          </w:p>
        </w:tc>
        <w:tc>
          <w:tcPr>
            <w:tcW w:w="992" w:type="dxa"/>
          </w:tcPr>
          <w:p w:rsidR="003F26A1" w:rsidRDefault="003F26A1">
            <w:r w:rsidRPr="006223CB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3F26A1" w:rsidRPr="009D4097" w:rsidRDefault="003F26A1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F26A1" w:rsidRDefault="003F26A1">
            <w:r w:rsidRPr="00E75478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F26A1" w:rsidRPr="009D4097" w:rsidRDefault="003F26A1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3F26A1" w:rsidRPr="009D4097" w:rsidRDefault="003F26A1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Lista de Poder/Área</w:t>
            </w:r>
            <w:r w:rsidR="00104789">
              <w:rPr>
                <w:iCs/>
                <w:color w:val="auto"/>
              </w:rPr>
              <w:t>.</w:t>
            </w:r>
          </w:p>
        </w:tc>
        <w:tc>
          <w:tcPr>
            <w:tcW w:w="360" w:type="dxa"/>
          </w:tcPr>
          <w:p w:rsidR="003F26A1" w:rsidRDefault="003F26A1">
            <w:r w:rsidRPr="0076460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3F26A1" w:rsidRDefault="003F26A1">
            <w:r w:rsidRPr="0072123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3F26A1" w:rsidRPr="009D4097" w:rsidRDefault="003F26A1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3F26A1" w:rsidTr="00A01B2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F26A1" w:rsidRDefault="003F26A1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F26A1" w:rsidRDefault="003F26A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Esfera</w:t>
            </w:r>
          </w:p>
        </w:tc>
        <w:tc>
          <w:tcPr>
            <w:tcW w:w="992" w:type="dxa"/>
          </w:tcPr>
          <w:p w:rsidR="003F26A1" w:rsidRDefault="003F26A1">
            <w:r w:rsidRPr="006223CB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F26A1" w:rsidRDefault="003F26A1">
            <w:r w:rsidRPr="00E75478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F26A1" w:rsidRPr="009D4097" w:rsidRDefault="003F26A1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3F26A1" w:rsidRPr="009D4097" w:rsidRDefault="003F26A1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Municipal/Estadual/Federal/Internacional/Outros</w:t>
            </w:r>
            <w:r w:rsidR="00104789">
              <w:rPr>
                <w:iCs/>
                <w:color w:val="auto"/>
              </w:rPr>
              <w:t>.</w:t>
            </w:r>
          </w:p>
        </w:tc>
        <w:tc>
          <w:tcPr>
            <w:tcW w:w="360" w:type="dxa"/>
          </w:tcPr>
          <w:p w:rsidR="003F26A1" w:rsidRDefault="003F26A1">
            <w:r w:rsidRPr="0076460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3F26A1" w:rsidRDefault="003F26A1">
            <w:r w:rsidRPr="0072123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3F26A1" w:rsidRPr="009D4097" w:rsidRDefault="003F26A1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3F26A1" w:rsidTr="00A01B2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F26A1" w:rsidRDefault="003F26A1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F26A1" w:rsidRDefault="003F26A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Ações</w:t>
            </w:r>
          </w:p>
        </w:tc>
        <w:tc>
          <w:tcPr>
            <w:tcW w:w="992" w:type="dxa"/>
          </w:tcPr>
          <w:p w:rsidR="003F26A1" w:rsidRDefault="003F26A1">
            <w:r w:rsidRPr="00E969E2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F26A1" w:rsidRDefault="003F26A1">
            <w:r w:rsidRPr="00E75478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F26A1" w:rsidRPr="009D4097" w:rsidRDefault="003F26A1" w:rsidP="00227A02">
            <w:r>
              <w:t>N</w:t>
            </w:r>
          </w:p>
        </w:tc>
        <w:tc>
          <w:tcPr>
            <w:tcW w:w="952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3F26A1" w:rsidRDefault="003F26A1">
            <w:r w:rsidRPr="0076460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</w:tr>
      <w:tr w:rsidR="003F26A1" w:rsidTr="00A01B2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F26A1" w:rsidRDefault="003F26A1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F26A1" w:rsidRDefault="003F26A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Ícone Visualizar cargo/órgão</w:t>
            </w:r>
          </w:p>
        </w:tc>
        <w:tc>
          <w:tcPr>
            <w:tcW w:w="992" w:type="dxa"/>
          </w:tcPr>
          <w:p w:rsidR="003F26A1" w:rsidRDefault="003F26A1">
            <w:r w:rsidRPr="00E969E2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3F26A1" w:rsidRPr="009D4097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3F26A1" w:rsidRDefault="003F26A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3F26A1" w:rsidRDefault="003F26A1">
            <w:r w:rsidRPr="00E75478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3F26A1" w:rsidRDefault="003F26A1" w:rsidP="00227A02">
            <w:r>
              <w:t>N</w:t>
            </w:r>
          </w:p>
        </w:tc>
        <w:tc>
          <w:tcPr>
            <w:tcW w:w="952" w:type="dxa"/>
            <w:vAlign w:val="center"/>
          </w:tcPr>
          <w:p w:rsidR="003F26A1" w:rsidRDefault="003F26A1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3F26A1" w:rsidRDefault="003F26A1">
            <w:r w:rsidRPr="0076460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3F26A1" w:rsidRDefault="003F26A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3F26A1" w:rsidRDefault="003F26A1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Direciona para a tela de Visualizar Cargo/Órgão vinculado ao participante</w:t>
            </w:r>
            <w:r w:rsidR="00104789">
              <w:rPr>
                <w:iCs/>
                <w:color w:val="auto"/>
              </w:rPr>
              <w:t>.</w:t>
            </w:r>
          </w:p>
        </w:tc>
      </w:tr>
      <w:tr w:rsidR="000758BF" w:rsidTr="00227A02">
        <w:trPr>
          <w:cantSplit/>
          <w:trHeight w:val="381"/>
          <w:jc w:val="center"/>
        </w:trPr>
        <w:tc>
          <w:tcPr>
            <w:tcW w:w="9804" w:type="dxa"/>
            <w:gridSpan w:val="11"/>
            <w:shd w:val="clear" w:color="auto" w:fill="BFBFBF" w:themeFill="background1" w:themeFillShade="BF"/>
            <w:vAlign w:val="center"/>
          </w:tcPr>
          <w:p w:rsidR="000758BF" w:rsidRPr="00E77400" w:rsidRDefault="000758BF" w:rsidP="00227A02">
            <w:pPr>
              <w:jc w:val="center"/>
              <w:rPr>
                <w:b/>
                <w:iCs/>
                <w:color w:val="auto"/>
              </w:rPr>
            </w:pPr>
            <w:r w:rsidRPr="00E77400">
              <w:rPr>
                <w:b/>
                <w:iCs/>
                <w:color w:val="auto"/>
              </w:rPr>
              <w:lastRenderedPageBreak/>
              <w:t>Dados Pessoais do Participante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Sexo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</w:t>
            </w:r>
          </w:p>
        </w:tc>
        <w:tc>
          <w:tcPr>
            <w:tcW w:w="435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Pr="00BD266B" w:rsidRDefault="00104789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104789" w:rsidRDefault="00104789" w:rsidP="00DB4C49">
            <w:r>
              <w:rPr>
                <w:iCs/>
                <w:color w:val="auto"/>
              </w:rPr>
              <w:t>Feminino / Masculino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br/>
              <w:t>Selecionar</w:t>
            </w:r>
          </w:p>
        </w:tc>
        <w:tc>
          <w:tcPr>
            <w:tcW w:w="1896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Tratamento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100/A</w:t>
            </w:r>
          </w:p>
        </w:tc>
        <w:tc>
          <w:tcPr>
            <w:tcW w:w="435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104789" w:rsidRDefault="00104789">
            <w:r w:rsidRPr="002951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104789" w:rsidRDefault="00104789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Nascimento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DT</w:t>
            </w:r>
          </w:p>
        </w:tc>
        <w:tc>
          <w:tcPr>
            <w:tcW w:w="435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DT</w:t>
            </w:r>
          </w:p>
        </w:tc>
        <w:tc>
          <w:tcPr>
            <w:tcW w:w="4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104789" w:rsidRDefault="00104789">
            <w:r w:rsidRPr="002951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104789" w:rsidRDefault="00104789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Cônjuge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150/A</w:t>
            </w:r>
          </w:p>
        </w:tc>
        <w:tc>
          <w:tcPr>
            <w:tcW w:w="435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104789" w:rsidRDefault="00104789">
            <w:r w:rsidRPr="0029518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104789" w:rsidRDefault="00104789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O Cônjuge é uma autoridade?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Sim / Não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104789" w:rsidRDefault="00104789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Título do Cônjuge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100/A</w:t>
            </w:r>
          </w:p>
        </w:tc>
        <w:tc>
          <w:tcPr>
            <w:tcW w:w="435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104789" w:rsidRDefault="00104789">
            <w:r w:rsidRPr="0095002C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104789" w:rsidRDefault="00104789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Cargo do Cônjuge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100/A</w:t>
            </w:r>
          </w:p>
        </w:tc>
        <w:tc>
          <w:tcPr>
            <w:tcW w:w="435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104789" w:rsidRDefault="00104789">
            <w:r w:rsidRPr="0095002C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104789" w:rsidRDefault="00104789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Órgão do Cônjuge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104789" w:rsidRDefault="00104789">
            <w:r w:rsidRPr="0095002C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104789" w:rsidRDefault="00104789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Endereço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72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35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104789" w:rsidRDefault="00104789">
            <w:r w:rsidRPr="0095002C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104789" w:rsidRDefault="00104789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Complemento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72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35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104789" w:rsidRDefault="00104789">
            <w:r w:rsidRPr="0095002C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104789" w:rsidRDefault="00104789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Bairro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50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35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104789" w:rsidRDefault="00104789">
            <w:r w:rsidRPr="0095002C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104789" w:rsidRDefault="00104789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UF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</w:t>
            </w:r>
          </w:p>
        </w:tc>
        <w:tc>
          <w:tcPr>
            <w:tcW w:w="435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104789" w:rsidRDefault="00104789">
            <w:r w:rsidRPr="00766EE8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Cidade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100/A</w:t>
            </w:r>
          </w:p>
        </w:tc>
        <w:tc>
          <w:tcPr>
            <w:tcW w:w="435" w:type="dxa"/>
            <w:vAlign w:val="center"/>
          </w:tcPr>
          <w:p w:rsidR="00104789" w:rsidRPr="009D4097" w:rsidRDefault="00104789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050A9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050A91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104789" w:rsidRDefault="00104789" w:rsidP="00050A91">
            <w:r w:rsidRPr="0095002C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104789" w:rsidRDefault="00104789" w:rsidP="00050A91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104789" w:rsidRPr="009D4097" w:rsidRDefault="00104789" w:rsidP="00050A91"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CEP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8</w:t>
            </w:r>
            <w:r w:rsidRPr="009D4097">
              <w:rPr>
                <w:iCs/>
                <w:color w:val="auto"/>
              </w:rPr>
              <w:t>/N</w:t>
            </w:r>
          </w:p>
        </w:tc>
        <w:tc>
          <w:tcPr>
            <w:tcW w:w="435" w:type="dxa"/>
          </w:tcPr>
          <w:p w:rsidR="00104789" w:rsidRDefault="00104789">
            <w:r w:rsidRPr="0020430F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104789" w:rsidRDefault="00104789">
            <w:r w:rsidRPr="006C048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104789" w:rsidRDefault="00104789">
            <w:r w:rsidRPr="00766EE8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Telefone Residencial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</w:t>
            </w:r>
            <w:r w:rsidRPr="009D4097">
              <w:rPr>
                <w:iCs/>
                <w:color w:val="auto"/>
              </w:rPr>
              <w:t>/</w:t>
            </w:r>
            <w:r>
              <w:rPr>
                <w:iCs/>
                <w:color w:val="auto"/>
              </w:rPr>
              <w:t>A</w:t>
            </w:r>
          </w:p>
        </w:tc>
        <w:tc>
          <w:tcPr>
            <w:tcW w:w="435" w:type="dxa"/>
          </w:tcPr>
          <w:p w:rsidR="00104789" w:rsidRDefault="00104789">
            <w:r w:rsidRPr="0020430F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104789" w:rsidRDefault="00104789">
            <w:r w:rsidRPr="006C048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104789" w:rsidRDefault="00104789">
            <w:r w:rsidRPr="00766EE8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Telefone Celular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</w:t>
            </w:r>
            <w:r w:rsidRPr="009D4097">
              <w:rPr>
                <w:iCs/>
                <w:color w:val="auto"/>
              </w:rPr>
              <w:t>/</w:t>
            </w:r>
            <w:r>
              <w:rPr>
                <w:iCs/>
                <w:color w:val="auto"/>
              </w:rPr>
              <w:t>A</w:t>
            </w:r>
          </w:p>
        </w:tc>
        <w:tc>
          <w:tcPr>
            <w:tcW w:w="435" w:type="dxa"/>
          </w:tcPr>
          <w:p w:rsidR="00104789" w:rsidRDefault="00104789">
            <w:r w:rsidRPr="0020430F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104789" w:rsidRDefault="00104789">
            <w:r w:rsidRPr="006C048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104789" w:rsidRDefault="00104789">
            <w:r w:rsidRPr="00766EE8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Endereço de Rede Social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200/A</w:t>
            </w:r>
          </w:p>
        </w:tc>
        <w:tc>
          <w:tcPr>
            <w:tcW w:w="435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URL</w:t>
            </w:r>
          </w:p>
        </w:tc>
        <w:tc>
          <w:tcPr>
            <w:tcW w:w="4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104789" w:rsidRDefault="00104789">
            <w:r w:rsidRPr="006C048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104789" w:rsidRDefault="00104789">
            <w:r w:rsidRPr="00766EE8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E-mail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72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35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Default="00104789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104789" w:rsidRPr="009D4097" w:rsidRDefault="00104789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104789" w:rsidRPr="009D4097" w:rsidRDefault="00104789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104789" w:rsidTr="00851D1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4789" w:rsidRPr="009D4097" w:rsidRDefault="00104789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Etiqueta</w:t>
            </w:r>
          </w:p>
        </w:tc>
        <w:tc>
          <w:tcPr>
            <w:tcW w:w="992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200/A</w:t>
            </w:r>
          </w:p>
        </w:tc>
        <w:tc>
          <w:tcPr>
            <w:tcW w:w="435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104789" w:rsidRPr="009D4097" w:rsidRDefault="00104789" w:rsidP="00DB4C49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104789" w:rsidRDefault="00104789">
            <w:r w:rsidRPr="005703C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104789" w:rsidRPr="009D4097" w:rsidRDefault="00104789" w:rsidP="00DB4C49">
            <w:r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104789" w:rsidRDefault="00104789" w:rsidP="00DB4C49">
            <w:r w:rsidRPr="006A402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104789" w:rsidRDefault="00104789">
            <w:r w:rsidRPr="00C835D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104789" w:rsidRPr="009D4097" w:rsidRDefault="00104789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104789" w:rsidRPr="009D4097" w:rsidRDefault="00104789" w:rsidP="00DB4C49">
            <w:r w:rsidRPr="009D4097">
              <w:rPr>
                <w:iCs/>
                <w:color w:val="auto"/>
              </w:rPr>
              <w:t>N/A</w:t>
            </w:r>
          </w:p>
        </w:tc>
      </w:tr>
      <w:tr w:rsidR="00006D4A" w:rsidTr="00227A02">
        <w:trPr>
          <w:cantSplit/>
          <w:trHeight w:val="437"/>
          <w:jc w:val="center"/>
        </w:trPr>
        <w:tc>
          <w:tcPr>
            <w:tcW w:w="9804" w:type="dxa"/>
            <w:gridSpan w:val="11"/>
            <w:shd w:val="clear" w:color="auto" w:fill="BFBFBF" w:themeFill="background1" w:themeFillShade="BF"/>
            <w:vAlign w:val="center"/>
          </w:tcPr>
          <w:p w:rsidR="00006D4A" w:rsidRPr="00E77400" w:rsidRDefault="00006D4A" w:rsidP="00227A02">
            <w:pPr>
              <w:jc w:val="center"/>
              <w:rPr>
                <w:b/>
                <w:iCs/>
                <w:color w:val="auto"/>
              </w:rPr>
            </w:pPr>
            <w:r>
              <w:rPr>
                <w:b/>
                <w:iCs/>
                <w:color w:val="auto"/>
              </w:rPr>
              <w:t>Observação</w:t>
            </w:r>
          </w:p>
        </w:tc>
      </w:tr>
      <w:tr w:rsidR="000C4BE7" w:rsidTr="00372A8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0C4BE7" w:rsidRPr="009D4097" w:rsidRDefault="000C4BE7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0C4BE7" w:rsidRPr="009D4097" w:rsidRDefault="000C4BE7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Observação</w:t>
            </w:r>
          </w:p>
        </w:tc>
        <w:tc>
          <w:tcPr>
            <w:tcW w:w="992" w:type="dxa"/>
            <w:vAlign w:val="center"/>
          </w:tcPr>
          <w:p w:rsidR="000C4BE7" w:rsidRPr="009D4097" w:rsidRDefault="000C4BE7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500/A</w:t>
            </w:r>
          </w:p>
        </w:tc>
        <w:tc>
          <w:tcPr>
            <w:tcW w:w="435" w:type="dxa"/>
            <w:vAlign w:val="center"/>
          </w:tcPr>
          <w:p w:rsidR="000C4BE7" w:rsidRPr="009D4097" w:rsidRDefault="000C4BE7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0C4BE7" w:rsidRPr="009D4097" w:rsidRDefault="000C4BE7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0C4BE7" w:rsidRPr="009D4097" w:rsidRDefault="000C4BE7" w:rsidP="00227A02">
            <w:pPr>
              <w:rPr>
                <w:iCs/>
                <w:color w:val="auto"/>
              </w:rPr>
            </w:pPr>
          </w:p>
        </w:tc>
        <w:tc>
          <w:tcPr>
            <w:tcW w:w="425" w:type="dxa"/>
          </w:tcPr>
          <w:p w:rsidR="000C4BE7" w:rsidRDefault="000C4BE7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0C4BE7" w:rsidRPr="009D4097" w:rsidRDefault="000C4BE7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0C4BE7" w:rsidRDefault="000C4BE7">
            <w:r w:rsidRPr="0084473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0C4BE7" w:rsidRPr="009D4097" w:rsidRDefault="000C4BE7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0C4BE7" w:rsidRPr="009D4097" w:rsidRDefault="000C4BE7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0C4BE7" w:rsidTr="00372A8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0C4BE7" w:rsidRPr="009D4097" w:rsidRDefault="000C4BE7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0C4BE7" w:rsidRPr="009D4097" w:rsidRDefault="000C4BE7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Excluir</w:t>
            </w:r>
          </w:p>
        </w:tc>
        <w:tc>
          <w:tcPr>
            <w:tcW w:w="992" w:type="dxa"/>
          </w:tcPr>
          <w:p w:rsidR="000C4BE7" w:rsidRDefault="000C4BE7">
            <w:r w:rsidRPr="00C113B6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</w:tcPr>
          <w:p w:rsidR="000C4BE7" w:rsidRDefault="000C4BE7">
            <w:r w:rsidRPr="00D139CE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0C4BE7" w:rsidRDefault="000C4BE7">
            <w:r w:rsidRPr="00577C03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vAlign w:val="center"/>
          </w:tcPr>
          <w:p w:rsidR="000C4BE7" w:rsidRPr="009D4097" w:rsidRDefault="000C4BE7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0C4BE7" w:rsidRDefault="000C4BE7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0C4BE7" w:rsidRPr="009D4097" w:rsidRDefault="000C4BE7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0C4BE7" w:rsidRDefault="000C4BE7">
            <w:r w:rsidRPr="0084473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0C4BE7" w:rsidRPr="009D4097" w:rsidRDefault="000C4BE7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0C4BE7" w:rsidRPr="009D4097" w:rsidRDefault="000C4BE7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Exclui o participante selecionado.</w:t>
            </w:r>
          </w:p>
        </w:tc>
      </w:tr>
      <w:tr w:rsidR="000C4BE7" w:rsidTr="00372A8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0C4BE7" w:rsidRPr="009D4097" w:rsidRDefault="000C4BE7" w:rsidP="00BE706D">
            <w:pPr>
              <w:pStyle w:val="PargrafodaLista"/>
              <w:numPr>
                <w:ilvl w:val="0"/>
                <w:numId w:val="28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0C4BE7" w:rsidRDefault="000C4BE7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Cancelar</w:t>
            </w:r>
          </w:p>
        </w:tc>
        <w:tc>
          <w:tcPr>
            <w:tcW w:w="992" w:type="dxa"/>
          </w:tcPr>
          <w:p w:rsidR="000C4BE7" w:rsidRDefault="000C4BE7">
            <w:r w:rsidRPr="00C113B6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</w:tcPr>
          <w:p w:rsidR="000C4BE7" w:rsidRDefault="000C4BE7">
            <w:r w:rsidRPr="00D139CE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0C4BE7" w:rsidRDefault="000C4BE7">
            <w:r w:rsidRPr="00577C03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vAlign w:val="center"/>
          </w:tcPr>
          <w:p w:rsidR="000C4BE7" w:rsidRPr="009D4097" w:rsidRDefault="000C4BE7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0C4BE7" w:rsidRDefault="000C4BE7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0C4BE7" w:rsidRPr="009D4097" w:rsidRDefault="000C4BE7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0C4BE7" w:rsidRDefault="000C4BE7">
            <w:r w:rsidRPr="00844730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0C4BE7" w:rsidRPr="009D4097" w:rsidRDefault="000C4BE7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0C4BE7" w:rsidRPr="009D4097" w:rsidRDefault="000C4BE7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Retorna para a tela de pesquisa de convidados.</w:t>
            </w:r>
          </w:p>
        </w:tc>
      </w:tr>
      <w:tr w:rsidR="00006D4A" w:rsidTr="00227A02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006D4A" w:rsidRDefault="00006D4A" w:rsidP="00227A02">
            <w:pPr>
              <w:rPr>
                <w:sz w:val="22"/>
              </w:rPr>
            </w:pPr>
          </w:p>
          <w:p w:rsidR="00006D4A" w:rsidRPr="007E5E04" w:rsidRDefault="00006D4A" w:rsidP="00227A02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      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006D4A" w:rsidRPr="007E5E04" w:rsidRDefault="00006D4A" w:rsidP="00227A0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006D4A" w:rsidRPr="007E5E04" w:rsidRDefault="00006D4A" w:rsidP="00227A0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006D4A" w:rsidRPr="007E5E04" w:rsidRDefault="00006D4A" w:rsidP="00227A0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 xml:space="preserve">ValoresInteiros,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006D4A" w:rsidRPr="007E5E04" w:rsidRDefault="00006D4A" w:rsidP="00227A0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Pr="007E5E04">
              <w:rPr>
                <w:sz w:val="16"/>
                <w:szCs w:val="16"/>
              </w:rPr>
              <w:t xml:space="preserve">Data 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006D4A" w:rsidRPr="007E5E04" w:rsidRDefault="00006D4A" w:rsidP="00227A02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006D4A" w:rsidRPr="007E5E04" w:rsidRDefault="00006D4A" w:rsidP="00227A0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006D4A" w:rsidRPr="007E5E04" w:rsidRDefault="00006D4A" w:rsidP="00227A02">
            <w:pPr>
              <w:rPr>
                <w:sz w:val="16"/>
                <w:szCs w:val="16"/>
              </w:rPr>
            </w:pPr>
          </w:p>
          <w:p w:rsidR="00006D4A" w:rsidRPr="007E5E04" w:rsidRDefault="00006D4A" w:rsidP="00227A02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006D4A" w:rsidRPr="007E5E04" w:rsidRDefault="00006D4A" w:rsidP="00227A02">
            <w:pPr>
              <w:ind w:left="1093" w:hanging="1093"/>
              <w:rPr>
                <w:sz w:val="16"/>
                <w:szCs w:val="16"/>
              </w:rPr>
            </w:pPr>
          </w:p>
          <w:p w:rsidR="00006D4A" w:rsidRDefault="00006D4A" w:rsidP="00227A02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1F4412" w:rsidRDefault="001F4412" w:rsidP="001F4412"/>
    <w:p w:rsidR="006A43A5" w:rsidRPr="00A37F98" w:rsidRDefault="006A43A5" w:rsidP="00477C0F">
      <w:pPr>
        <w:pStyle w:val="STJNivel3"/>
        <w:rPr>
          <w:i/>
        </w:rPr>
      </w:pPr>
      <w:bookmarkStart w:id="11" w:name="_Toc394596723"/>
      <w:r>
        <w:lastRenderedPageBreak/>
        <w:t>2.2.5. Tela Visualizar</w:t>
      </w:r>
      <w:r w:rsidR="002528F8">
        <w:t xml:space="preserve"> Participante</w:t>
      </w:r>
      <w:bookmarkEnd w:id="11"/>
    </w:p>
    <w:p w:rsidR="006A43A5" w:rsidRDefault="00C4312E" w:rsidP="006A43A5">
      <w:pPr>
        <w:pStyle w:val="Instru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049159" cy="7800975"/>
            <wp:effectExtent l="19050" t="0" r="0" b="0"/>
            <wp:docPr id="16" name="Imagem 6" descr="C:\Users\rayanne.felicio\Pictures\VISUALIZAR PARTICIPAN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yanne.felicio\Pictures\VISUALIZAR PARTICIPANTE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991" cy="780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3A5" w:rsidRPr="008D188E" w:rsidRDefault="006A43A5" w:rsidP="006A43A5">
      <w:pPr>
        <w:pStyle w:val="Instruo"/>
        <w:jc w:val="center"/>
        <w:rPr>
          <w:i w:val="0"/>
          <w:color w:val="auto"/>
        </w:rPr>
      </w:pPr>
      <w:r>
        <w:rPr>
          <w:i w:val="0"/>
          <w:color w:val="auto"/>
        </w:rPr>
        <w:t>Figura 5</w:t>
      </w:r>
      <w:r w:rsidRPr="008D188E">
        <w:rPr>
          <w:i w:val="0"/>
          <w:color w:val="auto"/>
        </w:rPr>
        <w:t xml:space="preserve"> - Te</w:t>
      </w:r>
      <w:r>
        <w:rPr>
          <w:i w:val="0"/>
          <w:color w:val="auto"/>
        </w:rPr>
        <w:t>la de Visualização</w:t>
      </w:r>
      <w:r w:rsidR="009E73E1">
        <w:rPr>
          <w:i w:val="0"/>
          <w:color w:val="auto"/>
        </w:rPr>
        <w:t xml:space="preserve"> de Participante</w:t>
      </w:r>
      <w:r w:rsidRPr="008D188E">
        <w:rPr>
          <w:i w:val="0"/>
          <w:color w:val="auto"/>
        </w:rPr>
        <w:t>.</w:t>
      </w:r>
    </w:p>
    <w:p w:rsidR="006A43A5" w:rsidRPr="000617DF" w:rsidRDefault="006A43A5" w:rsidP="000617DF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lastRenderedPageBreak/>
        <w:t>2.2.5.1. Regras de Apresentação</w:t>
      </w:r>
    </w:p>
    <w:p w:rsidR="006A43A5" w:rsidRPr="003E25B3" w:rsidRDefault="00127DB8" w:rsidP="006A43A5">
      <w:pPr>
        <w:pStyle w:val="PargrafodaLista"/>
        <w:numPr>
          <w:ilvl w:val="0"/>
          <w:numId w:val="20"/>
        </w:numPr>
        <w:rPr>
          <w:color w:val="auto"/>
        </w:rPr>
      </w:pPr>
      <w:r>
        <w:rPr>
          <w:color w:val="auto"/>
        </w:rPr>
        <w:t xml:space="preserve">Ao clicar o botão </w:t>
      </w:r>
      <w:r w:rsidR="00C4312E">
        <w:rPr>
          <w:color w:val="auto"/>
        </w:rPr>
        <w:t>Volta</w:t>
      </w:r>
      <w:r w:rsidR="009508E4">
        <w:rPr>
          <w:color w:val="auto"/>
        </w:rPr>
        <w:t>r</w:t>
      </w:r>
      <w:r w:rsidR="006A43A5" w:rsidRPr="003E25B3">
        <w:rPr>
          <w:color w:val="auto"/>
        </w:rPr>
        <w:t>, o sistema retornará para a pesquisa inicial.</w:t>
      </w:r>
    </w:p>
    <w:p w:rsidR="006A43A5" w:rsidRDefault="006A43A5" w:rsidP="006A43A5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2.2.5.2. Exceções</w:t>
      </w:r>
    </w:p>
    <w:p w:rsidR="006A43A5" w:rsidRPr="008D188E" w:rsidRDefault="006A43A5" w:rsidP="006A43A5">
      <w:pPr>
        <w:pStyle w:val="Instruo"/>
        <w:ind w:left="720"/>
        <w:jc w:val="both"/>
        <w:rPr>
          <w:i w:val="0"/>
          <w:color w:val="auto"/>
        </w:rPr>
      </w:pPr>
      <w:r w:rsidRPr="008D188E">
        <w:rPr>
          <w:i w:val="0"/>
          <w:color w:val="auto"/>
        </w:rPr>
        <w:t>Não se aplica.</w:t>
      </w:r>
    </w:p>
    <w:p w:rsidR="006A43A5" w:rsidRDefault="006A43A5" w:rsidP="006A43A5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2.2.5.3. 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435"/>
        <w:gridCol w:w="496"/>
        <w:gridCol w:w="589"/>
        <w:gridCol w:w="425"/>
        <w:gridCol w:w="952"/>
        <w:gridCol w:w="360"/>
        <w:gridCol w:w="985"/>
        <w:gridCol w:w="1896"/>
      </w:tblGrid>
      <w:tr w:rsidR="009160FE" w:rsidTr="00227A02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9160FE" w:rsidRPr="009D4097" w:rsidRDefault="009160FE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9160FE" w:rsidRPr="009D4097" w:rsidRDefault="009160FE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9160FE" w:rsidRPr="009D4097" w:rsidRDefault="009160FE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Informação BD</w:t>
            </w:r>
          </w:p>
        </w:tc>
        <w:tc>
          <w:tcPr>
            <w:tcW w:w="435" w:type="dxa"/>
            <w:shd w:val="pct25" w:color="auto" w:fill="auto"/>
            <w:textDirection w:val="btLr"/>
            <w:vAlign w:val="center"/>
          </w:tcPr>
          <w:p w:rsidR="009160FE" w:rsidRPr="009D4097" w:rsidRDefault="009160FE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9160FE" w:rsidRPr="009D4097" w:rsidRDefault="009160FE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Obrigatório</w:t>
            </w:r>
          </w:p>
        </w:tc>
        <w:tc>
          <w:tcPr>
            <w:tcW w:w="589" w:type="dxa"/>
            <w:shd w:val="pct25" w:color="auto" w:fill="auto"/>
            <w:textDirection w:val="btLr"/>
            <w:vAlign w:val="center"/>
          </w:tcPr>
          <w:p w:rsidR="009160FE" w:rsidRPr="009D4097" w:rsidRDefault="009160FE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Valor Padrão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9160FE" w:rsidRPr="009D4097" w:rsidRDefault="009160FE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Editável</w:t>
            </w:r>
          </w:p>
        </w:tc>
        <w:tc>
          <w:tcPr>
            <w:tcW w:w="952" w:type="dxa"/>
            <w:shd w:val="pct25" w:color="auto" w:fill="auto"/>
            <w:textDirection w:val="btLr"/>
            <w:vAlign w:val="center"/>
          </w:tcPr>
          <w:p w:rsidR="009160FE" w:rsidRPr="009D4097" w:rsidRDefault="009160FE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Domínio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9160FE" w:rsidRPr="009D4097" w:rsidRDefault="009160FE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9160FE" w:rsidRPr="009D4097" w:rsidRDefault="009160FE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9160FE" w:rsidRPr="009D4097" w:rsidRDefault="009160FE" w:rsidP="00227A02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Ação</w:t>
            </w:r>
          </w:p>
        </w:tc>
      </w:tr>
      <w:tr w:rsidR="009160FE" w:rsidTr="00227A02">
        <w:trPr>
          <w:cantSplit/>
          <w:trHeight w:val="453"/>
          <w:jc w:val="center"/>
        </w:trPr>
        <w:tc>
          <w:tcPr>
            <w:tcW w:w="9804" w:type="dxa"/>
            <w:gridSpan w:val="11"/>
            <w:shd w:val="clear" w:color="auto" w:fill="D9D9D9" w:themeFill="background1" w:themeFillShade="D9"/>
            <w:vAlign w:val="center"/>
          </w:tcPr>
          <w:p w:rsidR="009160FE" w:rsidRPr="009D4097" w:rsidRDefault="009160FE" w:rsidP="00227A02">
            <w:pPr>
              <w:jc w:val="center"/>
              <w:rPr>
                <w:iCs/>
                <w:color w:val="auto"/>
              </w:rPr>
            </w:pPr>
            <w:r w:rsidRPr="00E77400">
              <w:rPr>
                <w:b/>
                <w:iCs/>
                <w:color w:val="auto"/>
              </w:rPr>
              <w:t>Dados Básicos do Participante</w:t>
            </w:r>
          </w:p>
        </w:tc>
      </w:tr>
      <w:tr w:rsidR="00B2514A" w:rsidTr="005815AB">
        <w:trPr>
          <w:cantSplit/>
          <w:jc w:val="center"/>
        </w:trPr>
        <w:tc>
          <w:tcPr>
            <w:tcW w:w="554" w:type="dxa"/>
            <w:vAlign w:val="center"/>
          </w:tcPr>
          <w:p w:rsidR="00B2514A" w:rsidRPr="009D4097" w:rsidRDefault="00B2514A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do Participante</w:t>
            </w:r>
          </w:p>
        </w:tc>
        <w:tc>
          <w:tcPr>
            <w:tcW w:w="992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150/A</w:t>
            </w:r>
          </w:p>
        </w:tc>
        <w:tc>
          <w:tcPr>
            <w:tcW w:w="435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B2514A" w:rsidRDefault="00B2514A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  <w:p w:rsidR="00B2514A" w:rsidRPr="009D4097" w:rsidRDefault="00B2514A" w:rsidP="00227A02">
            <w:pPr>
              <w:rPr>
                <w:iCs/>
                <w:color w:val="auto"/>
              </w:rPr>
            </w:pPr>
          </w:p>
        </w:tc>
        <w:tc>
          <w:tcPr>
            <w:tcW w:w="589" w:type="dxa"/>
          </w:tcPr>
          <w:p w:rsidR="00B2514A" w:rsidRDefault="00B2514A">
            <w:r w:rsidRPr="002E3F86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2514A" w:rsidRDefault="00B2514A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2514A" w:rsidRDefault="00B2514A">
            <w:r w:rsidRPr="00B85CD6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2514A" w:rsidRDefault="00B2514A">
            <w:r w:rsidRPr="00540579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B2514A" w:rsidTr="005815AB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B2514A" w:rsidRPr="009D4097" w:rsidRDefault="00B2514A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Título</w:t>
            </w:r>
          </w:p>
        </w:tc>
        <w:tc>
          <w:tcPr>
            <w:tcW w:w="992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150/A</w:t>
            </w:r>
          </w:p>
        </w:tc>
        <w:tc>
          <w:tcPr>
            <w:tcW w:w="435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2514A" w:rsidRDefault="00B2514A">
            <w:r w:rsidRPr="002E3F86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2514A" w:rsidRDefault="00B2514A" w:rsidP="00227A02"/>
        </w:tc>
        <w:tc>
          <w:tcPr>
            <w:tcW w:w="952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2514A" w:rsidRDefault="00B2514A">
            <w:r w:rsidRPr="00B85CD6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2514A" w:rsidRDefault="00B2514A">
            <w:r w:rsidRPr="00540579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B2514A" w:rsidTr="005815AB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2514A" w:rsidRPr="009D4097" w:rsidRDefault="00B2514A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Situação</w:t>
            </w:r>
          </w:p>
        </w:tc>
        <w:tc>
          <w:tcPr>
            <w:tcW w:w="992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2514A" w:rsidRDefault="00B2514A">
            <w:r w:rsidRPr="002E3F86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2514A" w:rsidRDefault="00B2514A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Ativo / Aposentado</w:t>
            </w:r>
          </w:p>
        </w:tc>
        <w:tc>
          <w:tcPr>
            <w:tcW w:w="360" w:type="dxa"/>
          </w:tcPr>
          <w:p w:rsidR="00B2514A" w:rsidRDefault="00B2514A">
            <w:r w:rsidRPr="00B85CD6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2514A" w:rsidRDefault="00B2514A">
            <w:r w:rsidRPr="00540579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9160FE" w:rsidTr="00227A02">
        <w:trPr>
          <w:cantSplit/>
          <w:trHeight w:val="495"/>
          <w:jc w:val="center"/>
        </w:trPr>
        <w:tc>
          <w:tcPr>
            <w:tcW w:w="9804" w:type="dxa"/>
            <w:gridSpan w:val="11"/>
            <w:shd w:val="clear" w:color="auto" w:fill="D9D9D9" w:themeFill="background1" w:themeFillShade="D9"/>
            <w:vAlign w:val="center"/>
          </w:tcPr>
          <w:p w:rsidR="009160FE" w:rsidRPr="00F52E4A" w:rsidRDefault="009160FE" w:rsidP="00227A02">
            <w:pPr>
              <w:jc w:val="center"/>
              <w:rPr>
                <w:b/>
                <w:iCs/>
                <w:color w:val="auto"/>
              </w:rPr>
            </w:pPr>
            <w:r w:rsidRPr="00F52E4A">
              <w:rPr>
                <w:b/>
                <w:iCs/>
                <w:color w:val="auto"/>
              </w:rPr>
              <w:t>Lista de Órgãos/Cargos</w:t>
            </w:r>
          </w:p>
        </w:tc>
      </w:tr>
      <w:tr w:rsidR="00B2514A" w:rsidTr="00461C3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2514A" w:rsidRPr="009D4097" w:rsidRDefault="00B2514A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Cargo</w:t>
            </w:r>
          </w:p>
        </w:tc>
        <w:tc>
          <w:tcPr>
            <w:tcW w:w="992" w:type="dxa"/>
          </w:tcPr>
          <w:p w:rsidR="00B2514A" w:rsidRDefault="00B2514A">
            <w:r w:rsidRPr="008B06B4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2514A" w:rsidRDefault="00B2514A">
            <w:r w:rsidRPr="005251AB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2514A" w:rsidRPr="009D4097" w:rsidRDefault="00B2514A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B2514A" w:rsidRPr="009D4097" w:rsidRDefault="00B2514A" w:rsidP="004B3F0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cargos</w:t>
            </w:r>
          </w:p>
        </w:tc>
        <w:tc>
          <w:tcPr>
            <w:tcW w:w="360" w:type="dxa"/>
          </w:tcPr>
          <w:p w:rsidR="00B2514A" w:rsidRDefault="00B2514A">
            <w:r w:rsidRPr="00E73D3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2514A" w:rsidRDefault="00B2514A" w:rsidP="00227A02">
            <w:r w:rsidRPr="0072123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B2514A" w:rsidTr="00461C3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2514A" w:rsidRPr="009D4097" w:rsidRDefault="00B2514A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do Órgão</w:t>
            </w:r>
          </w:p>
        </w:tc>
        <w:tc>
          <w:tcPr>
            <w:tcW w:w="992" w:type="dxa"/>
          </w:tcPr>
          <w:p w:rsidR="00B2514A" w:rsidRDefault="00B2514A">
            <w:r w:rsidRPr="008B06B4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2514A" w:rsidRDefault="00B2514A">
            <w:r w:rsidRPr="005251AB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2514A" w:rsidRPr="009D4097" w:rsidRDefault="00B2514A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B2514A" w:rsidRPr="009D4097" w:rsidRDefault="00B2514A" w:rsidP="004B3F0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órgãos</w:t>
            </w:r>
          </w:p>
        </w:tc>
        <w:tc>
          <w:tcPr>
            <w:tcW w:w="360" w:type="dxa"/>
          </w:tcPr>
          <w:p w:rsidR="00B2514A" w:rsidRDefault="00B2514A">
            <w:r w:rsidRPr="00E73D3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2514A" w:rsidRDefault="00B2514A" w:rsidP="00227A02">
            <w:r w:rsidRPr="0072123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B2514A" w:rsidTr="00461C3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2514A" w:rsidRPr="009D4097" w:rsidRDefault="00B2514A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Sigla do Órgão</w:t>
            </w:r>
          </w:p>
        </w:tc>
        <w:tc>
          <w:tcPr>
            <w:tcW w:w="992" w:type="dxa"/>
          </w:tcPr>
          <w:p w:rsidR="00B2514A" w:rsidRDefault="00B2514A">
            <w:r w:rsidRPr="008B06B4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2514A" w:rsidRDefault="00B2514A">
            <w:r w:rsidRPr="005251AB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2514A" w:rsidRPr="009D4097" w:rsidRDefault="00B2514A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B2514A" w:rsidRPr="009D4097" w:rsidRDefault="00B2514A" w:rsidP="004B3F0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Habilitado conforme o órgão selecionado</w:t>
            </w:r>
          </w:p>
        </w:tc>
        <w:tc>
          <w:tcPr>
            <w:tcW w:w="360" w:type="dxa"/>
          </w:tcPr>
          <w:p w:rsidR="00B2514A" w:rsidRDefault="00B2514A">
            <w:r w:rsidRPr="00E73D3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2514A" w:rsidRDefault="00B2514A" w:rsidP="00227A02">
            <w:r w:rsidRPr="0072123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B2514A" w:rsidTr="00461C3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2514A" w:rsidRPr="009D4097" w:rsidRDefault="00B2514A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Tipo de Órgão</w:t>
            </w:r>
          </w:p>
        </w:tc>
        <w:tc>
          <w:tcPr>
            <w:tcW w:w="992" w:type="dxa"/>
          </w:tcPr>
          <w:p w:rsidR="00B2514A" w:rsidRDefault="00B2514A">
            <w:r w:rsidRPr="008B06B4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2514A" w:rsidRPr="009D4097" w:rsidRDefault="00B2514A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2514A" w:rsidRDefault="00B2514A">
            <w:r w:rsidRPr="005251AB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2514A" w:rsidRPr="009D4097" w:rsidRDefault="00B2514A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Lista de</w:t>
            </w:r>
            <w:r>
              <w:rPr>
                <w:iCs/>
                <w:color w:val="auto"/>
              </w:rPr>
              <w:t xml:space="preserve"> tipos de</w:t>
            </w:r>
            <w:r w:rsidRPr="009D4097">
              <w:rPr>
                <w:iCs/>
                <w:color w:val="auto"/>
              </w:rPr>
              <w:t xml:space="preserve"> órgãos</w:t>
            </w:r>
          </w:p>
        </w:tc>
        <w:tc>
          <w:tcPr>
            <w:tcW w:w="360" w:type="dxa"/>
          </w:tcPr>
          <w:p w:rsidR="00B2514A" w:rsidRDefault="00B2514A">
            <w:r w:rsidRPr="00E73D3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2514A" w:rsidRDefault="00B2514A" w:rsidP="00227A02">
            <w:r w:rsidRPr="0072123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B2514A" w:rsidRPr="009D4097" w:rsidRDefault="00B2514A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2514A" w:rsidTr="00461C3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2514A" w:rsidRDefault="00B2514A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2514A" w:rsidRDefault="00B2514A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Poder/Área</w:t>
            </w:r>
          </w:p>
        </w:tc>
        <w:tc>
          <w:tcPr>
            <w:tcW w:w="992" w:type="dxa"/>
          </w:tcPr>
          <w:p w:rsidR="00B2514A" w:rsidRDefault="00B2514A">
            <w:r w:rsidRPr="008B06B4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2514A" w:rsidRPr="009D4097" w:rsidRDefault="00B2514A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2514A" w:rsidRDefault="00B2514A">
            <w:r w:rsidRPr="005251AB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2514A" w:rsidRPr="009D4097" w:rsidRDefault="00B2514A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B2514A" w:rsidRPr="009D4097" w:rsidRDefault="00B2514A" w:rsidP="00DB4C49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Lista de Poder/Área</w:t>
            </w:r>
          </w:p>
        </w:tc>
        <w:tc>
          <w:tcPr>
            <w:tcW w:w="360" w:type="dxa"/>
          </w:tcPr>
          <w:p w:rsidR="00B2514A" w:rsidRDefault="00B2514A">
            <w:r w:rsidRPr="00E73D3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2514A" w:rsidRDefault="00B2514A" w:rsidP="00227A02">
            <w:r w:rsidRPr="0072123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B2514A" w:rsidRPr="009D4097" w:rsidRDefault="00B2514A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2514A" w:rsidTr="00461C3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2514A" w:rsidRDefault="00B2514A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2514A" w:rsidRDefault="00B2514A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Esfera</w:t>
            </w:r>
          </w:p>
        </w:tc>
        <w:tc>
          <w:tcPr>
            <w:tcW w:w="992" w:type="dxa"/>
          </w:tcPr>
          <w:p w:rsidR="00B2514A" w:rsidRDefault="00B2514A">
            <w:r w:rsidRPr="008B06B4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2514A" w:rsidRDefault="00B2514A">
            <w:r w:rsidRPr="005251AB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2514A" w:rsidRPr="009D4097" w:rsidRDefault="00B2514A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B2514A" w:rsidRPr="009D4097" w:rsidRDefault="00B2514A" w:rsidP="00DB4C49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Municipal/Estadual/Federal/Internacional/Outros</w:t>
            </w:r>
          </w:p>
        </w:tc>
        <w:tc>
          <w:tcPr>
            <w:tcW w:w="360" w:type="dxa"/>
          </w:tcPr>
          <w:p w:rsidR="00B2514A" w:rsidRDefault="00B2514A">
            <w:r w:rsidRPr="00E73D3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2514A" w:rsidRDefault="00B2514A" w:rsidP="00227A02">
            <w:r w:rsidRPr="0072123C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B2514A" w:rsidRPr="009D4097" w:rsidRDefault="00B2514A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2514A" w:rsidTr="00461C3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2514A" w:rsidRDefault="00B2514A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2514A" w:rsidRDefault="00B2514A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Ações</w:t>
            </w:r>
          </w:p>
        </w:tc>
        <w:tc>
          <w:tcPr>
            <w:tcW w:w="992" w:type="dxa"/>
          </w:tcPr>
          <w:p w:rsidR="00B2514A" w:rsidRDefault="00B2514A">
            <w:r w:rsidRPr="00F86113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2514A" w:rsidRDefault="00B2514A">
            <w:r w:rsidRPr="00DD2D4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2514A" w:rsidRPr="009D4097" w:rsidRDefault="00B2514A" w:rsidP="00227A02">
            <w:r>
              <w:t>N</w:t>
            </w:r>
          </w:p>
        </w:tc>
        <w:tc>
          <w:tcPr>
            <w:tcW w:w="952" w:type="dxa"/>
          </w:tcPr>
          <w:p w:rsidR="00B2514A" w:rsidRDefault="00B2514A">
            <w:r w:rsidRPr="00BF7C1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2514A" w:rsidRDefault="00B2514A">
            <w:r w:rsidRPr="00E73D3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</w:tr>
      <w:tr w:rsidR="00B2514A" w:rsidTr="00461C3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2514A" w:rsidRDefault="00B2514A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2514A" w:rsidRDefault="00B2514A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Ícone Visualizar cargo/órgão</w:t>
            </w:r>
          </w:p>
        </w:tc>
        <w:tc>
          <w:tcPr>
            <w:tcW w:w="992" w:type="dxa"/>
          </w:tcPr>
          <w:p w:rsidR="00B2514A" w:rsidRDefault="00B2514A">
            <w:r w:rsidRPr="00F86113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B2514A" w:rsidRPr="009D4097" w:rsidRDefault="00B2514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  <w:vAlign w:val="center"/>
          </w:tcPr>
          <w:p w:rsidR="00B2514A" w:rsidRDefault="00B2514A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2514A" w:rsidRDefault="00B2514A">
            <w:r w:rsidRPr="00DD2D4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2514A" w:rsidRDefault="00B2514A" w:rsidP="00227A02">
            <w:r>
              <w:t>N</w:t>
            </w:r>
          </w:p>
        </w:tc>
        <w:tc>
          <w:tcPr>
            <w:tcW w:w="952" w:type="dxa"/>
          </w:tcPr>
          <w:p w:rsidR="00B2514A" w:rsidRDefault="00B2514A">
            <w:r w:rsidRPr="00BF7C15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2514A" w:rsidRDefault="00B2514A">
            <w:r w:rsidRPr="00E73D35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B2514A" w:rsidRDefault="00B2514A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B2514A" w:rsidRDefault="00B2514A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Direciona para a tela de Visualizar Cargo/Órgão vinculado ao participante</w:t>
            </w:r>
          </w:p>
        </w:tc>
      </w:tr>
      <w:tr w:rsidR="0060659A" w:rsidTr="00227A02">
        <w:trPr>
          <w:cantSplit/>
          <w:trHeight w:val="381"/>
          <w:jc w:val="center"/>
        </w:trPr>
        <w:tc>
          <w:tcPr>
            <w:tcW w:w="9804" w:type="dxa"/>
            <w:gridSpan w:val="11"/>
            <w:shd w:val="clear" w:color="auto" w:fill="BFBFBF" w:themeFill="background1" w:themeFillShade="BF"/>
            <w:vAlign w:val="center"/>
          </w:tcPr>
          <w:p w:rsidR="0060659A" w:rsidRPr="00E77400" w:rsidRDefault="0060659A" w:rsidP="00227A02">
            <w:pPr>
              <w:jc w:val="center"/>
              <w:rPr>
                <w:b/>
                <w:iCs/>
                <w:color w:val="auto"/>
              </w:rPr>
            </w:pPr>
            <w:r w:rsidRPr="00E77400">
              <w:rPr>
                <w:b/>
                <w:iCs/>
                <w:color w:val="auto"/>
              </w:rPr>
              <w:t>Dados Pessoais do Participante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Sexo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</w:t>
            </w:r>
          </w:p>
        </w:tc>
        <w:tc>
          <w:tcPr>
            <w:tcW w:w="435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992A12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Pr="00BD266B" w:rsidRDefault="00BA4AD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BA4AD5" w:rsidRDefault="00BA4AD5" w:rsidP="00050A91">
            <w:r>
              <w:rPr>
                <w:iCs/>
                <w:color w:val="auto"/>
              </w:rPr>
              <w:t>Feminino / Masculino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br/>
              <w:t>Selecionar</w:t>
            </w:r>
          </w:p>
        </w:tc>
        <w:tc>
          <w:tcPr>
            <w:tcW w:w="1896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Tratamento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100/A</w:t>
            </w:r>
          </w:p>
        </w:tc>
        <w:tc>
          <w:tcPr>
            <w:tcW w:w="435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992A12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BA4AD5" w:rsidRDefault="00BA4AD5">
            <w:r w:rsidRPr="00CF1980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A4AD5" w:rsidRDefault="00BA4AD5" w:rsidP="00227A02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Nascimento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DT</w:t>
            </w:r>
          </w:p>
        </w:tc>
        <w:tc>
          <w:tcPr>
            <w:tcW w:w="435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DT</w:t>
            </w:r>
          </w:p>
        </w:tc>
        <w:tc>
          <w:tcPr>
            <w:tcW w:w="4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992A12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BA4AD5" w:rsidRDefault="00BA4AD5">
            <w:r w:rsidRPr="00CF1980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A4AD5" w:rsidRDefault="00BA4AD5" w:rsidP="00227A02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Cônjuge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150/A</w:t>
            </w:r>
          </w:p>
        </w:tc>
        <w:tc>
          <w:tcPr>
            <w:tcW w:w="435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992A12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BA4AD5" w:rsidRPr="009D4097" w:rsidRDefault="0085450E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A4AD5" w:rsidRDefault="00BA4AD5" w:rsidP="00227A02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O Cônjuge é uma autoridade?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992A12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Sim / Não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A4AD5" w:rsidRDefault="00BA4AD5" w:rsidP="00227A02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BD1280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Título 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100/A</w:t>
            </w:r>
          </w:p>
        </w:tc>
        <w:tc>
          <w:tcPr>
            <w:tcW w:w="435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992A12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BA4AD5" w:rsidRDefault="00BA4AD5">
            <w:r w:rsidRPr="0016533E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A4AD5" w:rsidRDefault="00BA4AD5" w:rsidP="00227A02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Cargo do Cônjuge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100/A</w:t>
            </w:r>
          </w:p>
        </w:tc>
        <w:tc>
          <w:tcPr>
            <w:tcW w:w="435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992A12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BA4AD5" w:rsidRDefault="00BA4AD5">
            <w:r w:rsidRPr="0016533E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A4AD5" w:rsidRDefault="00BA4AD5" w:rsidP="00227A02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Órgão do Cônjuge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992A12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BA4AD5" w:rsidRDefault="00BA4AD5">
            <w:r w:rsidRPr="0016533E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A4AD5" w:rsidRDefault="00BA4AD5" w:rsidP="00227A02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Endereço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72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35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992A12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BA4AD5" w:rsidRDefault="00BA4AD5">
            <w:r w:rsidRPr="0016533E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A4AD5" w:rsidRDefault="00BA4AD5" w:rsidP="00227A02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Complemento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72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35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992A12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BA4AD5" w:rsidRDefault="00BA4AD5">
            <w:r w:rsidRPr="0016533E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A4AD5" w:rsidRDefault="00BA4AD5" w:rsidP="00227A02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Bairro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50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35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992A12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BA4AD5" w:rsidRDefault="00BA4AD5">
            <w:r w:rsidRPr="0016533E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A4AD5" w:rsidRDefault="00BA4AD5" w:rsidP="00227A02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UF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</w:t>
            </w:r>
          </w:p>
        </w:tc>
        <w:tc>
          <w:tcPr>
            <w:tcW w:w="435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992A12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A4AD5" w:rsidRDefault="00BA4AD5" w:rsidP="00227A02">
            <w:r w:rsidRPr="00766EE8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Cidade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100/A</w:t>
            </w:r>
          </w:p>
        </w:tc>
        <w:tc>
          <w:tcPr>
            <w:tcW w:w="435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050A9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385C7D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050A91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BA4AD5" w:rsidRDefault="00BA4AD5" w:rsidP="00050A91">
            <w:r w:rsidRPr="0016533E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A4AD5" w:rsidRDefault="00BA4AD5" w:rsidP="00050A91">
            <w:r w:rsidRPr="00037D7D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BA4AD5" w:rsidRPr="009D4097" w:rsidRDefault="00BA4AD5" w:rsidP="00050A91"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CEP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8</w:t>
            </w:r>
            <w:r w:rsidRPr="009D4097">
              <w:rPr>
                <w:iCs/>
                <w:color w:val="auto"/>
              </w:rPr>
              <w:t>/N</w:t>
            </w:r>
          </w:p>
        </w:tc>
        <w:tc>
          <w:tcPr>
            <w:tcW w:w="435" w:type="dxa"/>
          </w:tcPr>
          <w:p w:rsidR="00BA4AD5" w:rsidRDefault="00BA4AD5">
            <w:r w:rsidRPr="000627B6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385C7D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BA4AD5" w:rsidRDefault="00BA4AD5">
            <w:r w:rsidRPr="00C81562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A4AD5" w:rsidRDefault="00BA4AD5" w:rsidP="00227A02">
            <w:r w:rsidRPr="00766EE8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Telefone Residencial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</w:t>
            </w:r>
            <w:r w:rsidRPr="009D4097">
              <w:rPr>
                <w:iCs/>
                <w:color w:val="auto"/>
              </w:rPr>
              <w:t>/</w:t>
            </w:r>
            <w:r>
              <w:rPr>
                <w:iCs/>
                <w:color w:val="auto"/>
              </w:rPr>
              <w:t>A</w:t>
            </w:r>
          </w:p>
        </w:tc>
        <w:tc>
          <w:tcPr>
            <w:tcW w:w="435" w:type="dxa"/>
          </w:tcPr>
          <w:p w:rsidR="00BA4AD5" w:rsidRDefault="00BA4AD5">
            <w:r w:rsidRPr="000627B6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385C7D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BA4AD5" w:rsidRDefault="00BA4AD5">
            <w:r w:rsidRPr="00C81562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A4AD5" w:rsidRDefault="00BA4AD5" w:rsidP="00227A02">
            <w:r w:rsidRPr="00766EE8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Telefone Celular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</w:t>
            </w:r>
            <w:r w:rsidRPr="009D4097">
              <w:rPr>
                <w:iCs/>
                <w:color w:val="auto"/>
              </w:rPr>
              <w:t>/</w:t>
            </w:r>
            <w:r>
              <w:rPr>
                <w:iCs/>
                <w:color w:val="auto"/>
              </w:rPr>
              <w:t>A</w:t>
            </w:r>
          </w:p>
        </w:tc>
        <w:tc>
          <w:tcPr>
            <w:tcW w:w="435" w:type="dxa"/>
          </w:tcPr>
          <w:p w:rsidR="00BA4AD5" w:rsidRDefault="00BA4AD5">
            <w:r w:rsidRPr="000627B6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385C7D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BA4AD5" w:rsidRDefault="00BA4AD5">
            <w:r w:rsidRPr="00C81562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A4AD5" w:rsidRDefault="00BA4AD5" w:rsidP="00227A02">
            <w:r w:rsidRPr="00766EE8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Endereço de Rede Social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200/A</w:t>
            </w:r>
          </w:p>
        </w:tc>
        <w:tc>
          <w:tcPr>
            <w:tcW w:w="435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URL</w:t>
            </w:r>
          </w:p>
        </w:tc>
        <w:tc>
          <w:tcPr>
            <w:tcW w:w="4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385C7D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BA4AD5" w:rsidRDefault="00BA4AD5">
            <w:r w:rsidRPr="00C81562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</w:tcPr>
          <w:p w:rsidR="00BA4AD5" w:rsidRDefault="00BA4AD5" w:rsidP="00227A02">
            <w:r w:rsidRPr="00766EE8"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E-mail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72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35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385C7D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Default="00BA4AD5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</w:tcPr>
          <w:p w:rsidR="00BA4AD5" w:rsidRDefault="00BA4AD5">
            <w:r w:rsidRPr="00C81562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BA4AD5" w:rsidRPr="009D4097" w:rsidRDefault="00BA4AD5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BA4AD5" w:rsidRPr="009D4097" w:rsidRDefault="00BA4AD5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BA4AD5" w:rsidTr="002D08F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A4AD5" w:rsidRPr="009D4097" w:rsidRDefault="00BA4AD5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Etiqueta</w:t>
            </w:r>
          </w:p>
        </w:tc>
        <w:tc>
          <w:tcPr>
            <w:tcW w:w="992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200/A</w:t>
            </w:r>
          </w:p>
        </w:tc>
        <w:tc>
          <w:tcPr>
            <w:tcW w:w="435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BA4AD5" w:rsidRPr="009D4097" w:rsidRDefault="00BA4AD5" w:rsidP="00050A9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</w:tcPr>
          <w:p w:rsidR="00BA4AD5" w:rsidRDefault="00BA4AD5">
            <w:r w:rsidRPr="00385C7D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BA4AD5" w:rsidRPr="009D4097" w:rsidRDefault="00BA4AD5" w:rsidP="00050A91">
            <w:r>
              <w:rPr>
                <w:iCs/>
                <w:color w:val="auto"/>
              </w:rPr>
              <w:t>S</w:t>
            </w:r>
          </w:p>
        </w:tc>
        <w:tc>
          <w:tcPr>
            <w:tcW w:w="952" w:type="dxa"/>
          </w:tcPr>
          <w:p w:rsidR="00BA4AD5" w:rsidRDefault="00BA4AD5" w:rsidP="00050A91">
            <w:r w:rsidRPr="006A402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BA4AD5" w:rsidRDefault="00BA4AD5">
            <w:r w:rsidRPr="00443CFB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BA4AD5" w:rsidRPr="009D4097" w:rsidRDefault="00BA4AD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Informar</w:t>
            </w:r>
          </w:p>
        </w:tc>
        <w:tc>
          <w:tcPr>
            <w:tcW w:w="1896" w:type="dxa"/>
          </w:tcPr>
          <w:p w:rsidR="00BA4AD5" w:rsidRPr="009D4097" w:rsidRDefault="00BA4AD5" w:rsidP="00050A91">
            <w:r w:rsidRPr="009D4097">
              <w:rPr>
                <w:iCs/>
                <w:color w:val="auto"/>
              </w:rPr>
              <w:t>N/A</w:t>
            </w:r>
          </w:p>
        </w:tc>
      </w:tr>
      <w:tr w:rsidR="00353CA8" w:rsidTr="00227A02">
        <w:trPr>
          <w:cantSplit/>
          <w:trHeight w:val="437"/>
          <w:jc w:val="center"/>
        </w:trPr>
        <w:tc>
          <w:tcPr>
            <w:tcW w:w="9804" w:type="dxa"/>
            <w:gridSpan w:val="11"/>
            <w:shd w:val="clear" w:color="auto" w:fill="BFBFBF" w:themeFill="background1" w:themeFillShade="BF"/>
            <w:vAlign w:val="center"/>
          </w:tcPr>
          <w:p w:rsidR="00353CA8" w:rsidRPr="00E77400" w:rsidRDefault="00353CA8" w:rsidP="00227A02">
            <w:pPr>
              <w:jc w:val="center"/>
              <w:rPr>
                <w:b/>
                <w:iCs/>
                <w:color w:val="auto"/>
              </w:rPr>
            </w:pPr>
            <w:r>
              <w:rPr>
                <w:b/>
                <w:iCs/>
                <w:color w:val="auto"/>
              </w:rPr>
              <w:t>Observação</w:t>
            </w:r>
          </w:p>
        </w:tc>
      </w:tr>
      <w:tr w:rsidR="00E844CA" w:rsidTr="000907B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844CA" w:rsidRPr="009D4097" w:rsidRDefault="00E844CA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844CA" w:rsidRPr="009D4097" w:rsidRDefault="00E844CA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Observação</w:t>
            </w:r>
          </w:p>
        </w:tc>
        <w:tc>
          <w:tcPr>
            <w:tcW w:w="992" w:type="dxa"/>
            <w:vAlign w:val="center"/>
          </w:tcPr>
          <w:p w:rsidR="00E844CA" w:rsidRPr="009D4097" w:rsidRDefault="00E844CA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500/A</w:t>
            </w:r>
          </w:p>
        </w:tc>
        <w:tc>
          <w:tcPr>
            <w:tcW w:w="435" w:type="dxa"/>
            <w:vAlign w:val="center"/>
          </w:tcPr>
          <w:p w:rsidR="00E844CA" w:rsidRPr="009D4097" w:rsidRDefault="00E844C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E844CA" w:rsidRPr="009D4097" w:rsidRDefault="00E844CA" w:rsidP="00227A02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89" w:type="dxa"/>
            <w:vAlign w:val="center"/>
          </w:tcPr>
          <w:p w:rsidR="00E844CA" w:rsidRPr="009D4097" w:rsidRDefault="00E844C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E844CA" w:rsidRDefault="00E844CA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E844CA" w:rsidRPr="009D4097" w:rsidRDefault="00E844C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E844CA" w:rsidRDefault="00E844CA">
            <w:r w:rsidRPr="006C4AF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E844CA" w:rsidRPr="009D4097" w:rsidRDefault="00E844CA" w:rsidP="00227A0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896" w:type="dxa"/>
          </w:tcPr>
          <w:p w:rsidR="00E844CA" w:rsidRPr="009D4097" w:rsidRDefault="00E844CA" w:rsidP="00227A02">
            <w:r w:rsidRPr="009D4097">
              <w:rPr>
                <w:iCs/>
                <w:color w:val="auto"/>
              </w:rPr>
              <w:t>N/A</w:t>
            </w:r>
          </w:p>
        </w:tc>
      </w:tr>
      <w:tr w:rsidR="00E844CA" w:rsidTr="000907B6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844CA" w:rsidRPr="009D4097" w:rsidRDefault="00E844CA" w:rsidP="0038291E">
            <w:pPr>
              <w:pStyle w:val="PargrafodaLista"/>
              <w:numPr>
                <w:ilvl w:val="0"/>
                <w:numId w:val="29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844CA" w:rsidRDefault="00E844CA" w:rsidP="008033D7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Voltar</w:t>
            </w:r>
          </w:p>
        </w:tc>
        <w:tc>
          <w:tcPr>
            <w:tcW w:w="992" w:type="dxa"/>
            <w:vAlign w:val="center"/>
          </w:tcPr>
          <w:p w:rsidR="00E844CA" w:rsidRPr="009D4097" w:rsidRDefault="00E844C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35" w:type="dxa"/>
          </w:tcPr>
          <w:p w:rsidR="00E844CA" w:rsidRDefault="00E844CA">
            <w:r w:rsidRPr="00394A6A">
              <w:rPr>
                <w:iCs/>
                <w:color w:val="auto"/>
              </w:rPr>
              <w:t>N/A</w:t>
            </w:r>
          </w:p>
        </w:tc>
        <w:tc>
          <w:tcPr>
            <w:tcW w:w="496" w:type="dxa"/>
          </w:tcPr>
          <w:p w:rsidR="00E844CA" w:rsidRDefault="00E844CA">
            <w:r w:rsidRPr="00394A6A">
              <w:rPr>
                <w:iCs/>
                <w:color w:val="auto"/>
              </w:rPr>
              <w:t>N/A</w:t>
            </w:r>
          </w:p>
        </w:tc>
        <w:tc>
          <w:tcPr>
            <w:tcW w:w="589" w:type="dxa"/>
            <w:vAlign w:val="center"/>
          </w:tcPr>
          <w:p w:rsidR="00E844CA" w:rsidRPr="009D4097" w:rsidRDefault="00E844C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</w:tcPr>
          <w:p w:rsidR="00E844CA" w:rsidRDefault="00E844CA" w:rsidP="00227A02">
            <w:r>
              <w:rPr>
                <w:iCs/>
                <w:color w:val="auto"/>
              </w:rPr>
              <w:t>N</w:t>
            </w:r>
          </w:p>
        </w:tc>
        <w:tc>
          <w:tcPr>
            <w:tcW w:w="952" w:type="dxa"/>
            <w:vAlign w:val="center"/>
          </w:tcPr>
          <w:p w:rsidR="00E844CA" w:rsidRPr="009D4097" w:rsidRDefault="00E844C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E844CA" w:rsidRDefault="00E844CA">
            <w:r w:rsidRPr="006C4AF7">
              <w:rPr>
                <w:iCs/>
                <w:color w:val="auto"/>
              </w:rPr>
              <w:t>N/A</w:t>
            </w:r>
          </w:p>
        </w:tc>
        <w:tc>
          <w:tcPr>
            <w:tcW w:w="985" w:type="dxa"/>
            <w:vAlign w:val="center"/>
          </w:tcPr>
          <w:p w:rsidR="00E844CA" w:rsidRPr="009D4097" w:rsidRDefault="00E844CA" w:rsidP="00227A02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Click</w:t>
            </w:r>
          </w:p>
        </w:tc>
        <w:tc>
          <w:tcPr>
            <w:tcW w:w="1896" w:type="dxa"/>
            <w:vAlign w:val="center"/>
          </w:tcPr>
          <w:p w:rsidR="00E844CA" w:rsidRPr="009D4097" w:rsidRDefault="00E844CA" w:rsidP="005833EA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Retorna para a tela de pesquisa de convidados</w:t>
            </w:r>
          </w:p>
        </w:tc>
      </w:tr>
      <w:tr w:rsidR="00353CA8" w:rsidTr="00227A02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353CA8" w:rsidRDefault="00353CA8" w:rsidP="00227A02">
            <w:pPr>
              <w:rPr>
                <w:sz w:val="22"/>
              </w:rPr>
            </w:pPr>
          </w:p>
          <w:p w:rsidR="00353CA8" w:rsidRPr="007E5E04" w:rsidRDefault="00353CA8" w:rsidP="00227A02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      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353CA8" w:rsidRPr="007E5E04" w:rsidRDefault="00353CA8" w:rsidP="00227A0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353CA8" w:rsidRPr="007E5E04" w:rsidRDefault="00353CA8" w:rsidP="00227A0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353CA8" w:rsidRPr="007E5E04" w:rsidRDefault="00353CA8" w:rsidP="00227A0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 xml:space="preserve">ValoresInteiros,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353CA8" w:rsidRPr="007E5E04" w:rsidRDefault="00353CA8" w:rsidP="00227A0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Pr="007E5E04">
              <w:rPr>
                <w:sz w:val="16"/>
                <w:szCs w:val="16"/>
              </w:rPr>
              <w:t xml:space="preserve">Data 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353CA8" w:rsidRPr="007E5E04" w:rsidRDefault="00353CA8" w:rsidP="00227A02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353CA8" w:rsidRPr="007E5E04" w:rsidRDefault="00353CA8" w:rsidP="00227A02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353CA8" w:rsidRPr="007E5E04" w:rsidRDefault="00353CA8" w:rsidP="00227A02">
            <w:pPr>
              <w:rPr>
                <w:sz w:val="16"/>
                <w:szCs w:val="16"/>
              </w:rPr>
            </w:pPr>
          </w:p>
          <w:p w:rsidR="00353CA8" w:rsidRPr="007E5E04" w:rsidRDefault="00353CA8" w:rsidP="00227A02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353CA8" w:rsidRPr="007E5E04" w:rsidRDefault="00353CA8" w:rsidP="00227A02">
            <w:pPr>
              <w:ind w:left="1093" w:hanging="1093"/>
              <w:rPr>
                <w:sz w:val="16"/>
                <w:szCs w:val="16"/>
              </w:rPr>
            </w:pPr>
          </w:p>
          <w:p w:rsidR="00353CA8" w:rsidRDefault="00353CA8" w:rsidP="00227A02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6A43A5" w:rsidRDefault="006A43A5" w:rsidP="006A43A5"/>
    <w:p w:rsidR="001464A3" w:rsidRPr="00A37F98" w:rsidRDefault="001464A3" w:rsidP="00477C0F">
      <w:pPr>
        <w:pStyle w:val="STJNivel3"/>
        <w:rPr>
          <w:i/>
        </w:rPr>
      </w:pPr>
      <w:bookmarkStart w:id="12" w:name="_Toc394596724"/>
      <w:r>
        <w:t>2.2.6</w:t>
      </w:r>
      <w:r w:rsidR="003E75B6">
        <w:t>. Tela Vinculação de Cargo/Órgão</w:t>
      </w:r>
      <w:bookmarkEnd w:id="12"/>
    </w:p>
    <w:p w:rsidR="001464A3" w:rsidRDefault="00E92F48" w:rsidP="001464A3">
      <w:pPr>
        <w:pStyle w:val="Instru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300470" cy="5782378"/>
            <wp:effectExtent l="19050" t="0" r="5080" b="0"/>
            <wp:docPr id="18" name="Imagem 8" descr="C:\Users\rayanne.felicio\Pictures\VINCULAR CARGO E ORGA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yanne.felicio\Pictures\VINCULAR CARGO E ORGAO 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78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4A3" w:rsidRPr="008D188E" w:rsidRDefault="001464A3" w:rsidP="001464A3">
      <w:pPr>
        <w:pStyle w:val="Instruo"/>
        <w:jc w:val="center"/>
        <w:rPr>
          <w:i w:val="0"/>
          <w:color w:val="auto"/>
        </w:rPr>
      </w:pPr>
      <w:r>
        <w:rPr>
          <w:i w:val="0"/>
          <w:color w:val="auto"/>
        </w:rPr>
        <w:t xml:space="preserve">Figura </w:t>
      </w:r>
      <w:r w:rsidR="003E75B6">
        <w:rPr>
          <w:i w:val="0"/>
          <w:color w:val="auto"/>
        </w:rPr>
        <w:t>6</w:t>
      </w:r>
      <w:r w:rsidRPr="008D188E">
        <w:rPr>
          <w:i w:val="0"/>
          <w:color w:val="auto"/>
        </w:rPr>
        <w:t xml:space="preserve"> - Te</w:t>
      </w:r>
      <w:r w:rsidR="003E75B6">
        <w:rPr>
          <w:i w:val="0"/>
          <w:color w:val="auto"/>
        </w:rPr>
        <w:t>la de Vinculação de Cargo/Órgão</w:t>
      </w:r>
      <w:r w:rsidRPr="008D188E">
        <w:rPr>
          <w:i w:val="0"/>
          <w:color w:val="auto"/>
        </w:rPr>
        <w:t>.</w:t>
      </w:r>
    </w:p>
    <w:p w:rsidR="001464A3" w:rsidRPr="000617DF" w:rsidRDefault="001464A3" w:rsidP="001464A3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lastRenderedPageBreak/>
        <w:t>2.2.6.1. Regras de Apresentação</w:t>
      </w:r>
    </w:p>
    <w:p w:rsidR="00820DD3" w:rsidRPr="003E25B3" w:rsidRDefault="00820DD3" w:rsidP="00820DD3">
      <w:pPr>
        <w:pStyle w:val="Instruo"/>
        <w:numPr>
          <w:ilvl w:val="0"/>
          <w:numId w:val="21"/>
        </w:numPr>
        <w:jc w:val="both"/>
        <w:rPr>
          <w:i w:val="0"/>
          <w:color w:val="auto"/>
        </w:rPr>
      </w:pPr>
      <w:r w:rsidRPr="003E25B3">
        <w:rPr>
          <w:i w:val="0"/>
          <w:color w:val="auto"/>
        </w:rPr>
        <w:t xml:space="preserve">Ao clicar </w:t>
      </w:r>
      <w:r>
        <w:rPr>
          <w:i w:val="0"/>
          <w:color w:val="auto"/>
        </w:rPr>
        <w:t>o botão Salvar, o sistema irá salvar os campos informados</w:t>
      </w:r>
      <w:r w:rsidRPr="003E25B3">
        <w:rPr>
          <w:i w:val="0"/>
          <w:color w:val="auto"/>
        </w:rPr>
        <w:t>.</w:t>
      </w:r>
    </w:p>
    <w:p w:rsidR="00820DD3" w:rsidRPr="003E25B3" w:rsidRDefault="00820DD3" w:rsidP="00820DD3">
      <w:pPr>
        <w:pStyle w:val="Instruo"/>
        <w:numPr>
          <w:ilvl w:val="0"/>
          <w:numId w:val="21"/>
        </w:numPr>
        <w:jc w:val="both"/>
        <w:rPr>
          <w:i w:val="0"/>
          <w:color w:val="auto"/>
        </w:rPr>
      </w:pPr>
      <w:r w:rsidRPr="003E25B3">
        <w:rPr>
          <w:i w:val="0"/>
          <w:color w:val="auto"/>
        </w:rPr>
        <w:t xml:space="preserve">Ao clicar o botão Limpar, o sistema limpará o(s) </w:t>
      </w:r>
      <w:r>
        <w:rPr>
          <w:i w:val="0"/>
          <w:color w:val="auto"/>
        </w:rPr>
        <w:t>campo</w:t>
      </w:r>
      <w:r w:rsidRPr="003E25B3">
        <w:rPr>
          <w:i w:val="0"/>
          <w:color w:val="auto"/>
        </w:rPr>
        <w:t>(s) informado(s).</w:t>
      </w:r>
    </w:p>
    <w:p w:rsidR="00820DD3" w:rsidRDefault="00820DD3" w:rsidP="00820DD3">
      <w:pPr>
        <w:pStyle w:val="PargrafodaLista"/>
        <w:numPr>
          <w:ilvl w:val="0"/>
          <w:numId w:val="21"/>
        </w:numPr>
        <w:rPr>
          <w:color w:val="auto"/>
        </w:rPr>
      </w:pPr>
      <w:r w:rsidRPr="003E25B3">
        <w:rPr>
          <w:color w:val="auto"/>
        </w:rPr>
        <w:t>Ao clicar o botão Cancelar, o sistema retornará para a pesquisa inicial</w:t>
      </w:r>
      <w:r>
        <w:rPr>
          <w:color w:val="auto"/>
        </w:rPr>
        <w:t xml:space="preserve"> de convidados</w:t>
      </w:r>
      <w:r w:rsidRPr="003E25B3">
        <w:rPr>
          <w:color w:val="auto"/>
        </w:rPr>
        <w:t>.</w:t>
      </w:r>
    </w:p>
    <w:p w:rsidR="001464A3" w:rsidRDefault="00820DD3" w:rsidP="001464A3">
      <w:pPr>
        <w:pStyle w:val="PargrafodaLista"/>
        <w:numPr>
          <w:ilvl w:val="0"/>
          <w:numId w:val="21"/>
        </w:numPr>
        <w:rPr>
          <w:color w:val="auto"/>
        </w:rPr>
      </w:pPr>
      <w:r>
        <w:rPr>
          <w:color w:val="auto"/>
        </w:rPr>
        <w:t xml:space="preserve">Ao clicar o ícone Incluir Novo Órgão, </w:t>
      </w:r>
      <w:r w:rsidR="0006045B">
        <w:rPr>
          <w:color w:val="auto"/>
        </w:rPr>
        <w:t xml:space="preserve">será apresentada </w:t>
      </w:r>
      <w:r>
        <w:rPr>
          <w:color w:val="auto"/>
        </w:rPr>
        <w:t>a tela de</w:t>
      </w:r>
      <w:r w:rsidR="0006045B">
        <w:rPr>
          <w:color w:val="auto"/>
        </w:rPr>
        <w:t xml:space="preserve"> Incluir Novo Órgão</w:t>
      </w:r>
      <w:r>
        <w:rPr>
          <w:color w:val="auto"/>
        </w:rPr>
        <w:t>.</w:t>
      </w:r>
    </w:p>
    <w:p w:rsidR="00967A4E" w:rsidRDefault="00967A4E" w:rsidP="001464A3">
      <w:pPr>
        <w:pStyle w:val="PargrafodaLista"/>
        <w:numPr>
          <w:ilvl w:val="0"/>
          <w:numId w:val="21"/>
        </w:numPr>
        <w:rPr>
          <w:color w:val="auto"/>
        </w:rPr>
      </w:pPr>
      <w:r>
        <w:rPr>
          <w:color w:val="auto"/>
        </w:rPr>
        <w:t>Ao clicar o ícone Incluir Novo Cargo, será apresentada a tela de Incluir Novo Cargo.</w:t>
      </w:r>
    </w:p>
    <w:p w:rsidR="006B1335" w:rsidRDefault="006B1335" w:rsidP="006B1335">
      <w:pPr>
        <w:pStyle w:val="PargrafodaLista"/>
        <w:numPr>
          <w:ilvl w:val="0"/>
          <w:numId w:val="21"/>
        </w:numPr>
        <w:rPr>
          <w:color w:val="auto"/>
        </w:rPr>
      </w:pPr>
      <w:r>
        <w:rPr>
          <w:color w:val="auto"/>
        </w:rPr>
        <w:t>Ao clicar o botão salvar, o sistema irá destacar os campos obrigatórios que não foram preenchidos.</w:t>
      </w:r>
    </w:p>
    <w:p w:rsidR="00A67B53" w:rsidRPr="003E25B3" w:rsidRDefault="00A67B53" w:rsidP="006B1335">
      <w:pPr>
        <w:pStyle w:val="PargrafodaLista"/>
        <w:numPr>
          <w:ilvl w:val="0"/>
          <w:numId w:val="21"/>
        </w:numPr>
        <w:rPr>
          <w:color w:val="auto"/>
        </w:rPr>
      </w:pPr>
      <w:r>
        <w:rPr>
          <w:color w:val="auto"/>
        </w:rPr>
        <w:t xml:space="preserve">Ao ser selecionado o órgão, serão recuperados os seguintes campos vinculados ao órgão: Sigla do órgão, Tipo de </w:t>
      </w:r>
      <w:r w:rsidR="00424435">
        <w:rPr>
          <w:color w:val="auto"/>
        </w:rPr>
        <w:t>Ó</w:t>
      </w:r>
      <w:r w:rsidR="005833EA">
        <w:rPr>
          <w:color w:val="auto"/>
        </w:rPr>
        <w:t xml:space="preserve">rgão, Poder/Área, Esfera, </w:t>
      </w:r>
      <w:r>
        <w:rPr>
          <w:color w:val="auto"/>
        </w:rPr>
        <w:t xml:space="preserve">Endereço, Complemento, Bairro, UF, Cidade, CEP, Telefone Comercial, Celular Funcional, </w:t>
      </w:r>
      <w:r w:rsidR="000F62C9">
        <w:rPr>
          <w:color w:val="auto"/>
        </w:rPr>
        <w:t xml:space="preserve">Fax, </w:t>
      </w:r>
      <w:r>
        <w:rPr>
          <w:color w:val="auto"/>
        </w:rPr>
        <w:t>Endereço de Rede Social, E-mail, Página na Internet, Observação.</w:t>
      </w:r>
    </w:p>
    <w:p w:rsidR="006B1335" w:rsidRPr="006B1335" w:rsidRDefault="006B1335" w:rsidP="006B1335">
      <w:pPr>
        <w:ind w:left="360"/>
        <w:rPr>
          <w:color w:val="auto"/>
        </w:rPr>
      </w:pPr>
    </w:p>
    <w:p w:rsidR="001464A3" w:rsidRDefault="001464A3" w:rsidP="001464A3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2.2.6.2. Exceções</w:t>
      </w:r>
    </w:p>
    <w:p w:rsidR="001464A3" w:rsidRPr="008D188E" w:rsidRDefault="001464A3" w:rsidP="001464A3">
      <w:pPr>
        <w:pStyle w:val="Instruo"/>
        <w:ind w:left="720"/>
        <w:jc w:val="both"/>
        <w:rPr>
          <w:i w:val="0"/>
          <w:color w:val="auto"/>
        </w:rPr>
      </w:pPr>
      <w:r w:rsidRPr="008D188E">
        <w:rPr>
          <w:i w:val="0"/>
          <w:color w:val="auto"/>
        </w:rPr>
        <w:t>Não se aplica.</w:t>
      </w:r>
    </w:p>
    <w:p w:rsidR="001464A3" w:rsidRDefault="001464A3" w:rsidP="001464A3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2.2.6.3. 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811"/>
        <w:gridCol w:w="425"/>
        <w:gridCol w:w="567"/>
        <w:gridCol w:w="567"/>
        <w:gridCol w:w="426"/>
        <w:gridCol w:w="1093"/>
        <w:gridCol w:w="360"/>
        <w:gridCol w:w="1098"/>
        <w:gridCol w:w="1783"/>
      </w:tblGrid>
      <w:tr w:rsidR="00130D4B" w:rsidRPr="009D4097" w:rsidTr="000F2AF3">
        <w:trPr>
          <w:cantSplit/>
          <w:trHeight w:val="1327"/>
          <w:jc w:val="center"/>
        </w:trPr>
        <w:tc>
          <w:tcPr>
            <w:tcW w:w="554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Item</w:t>
            </w:r>
          </w:p>
        </w:tc>
        <w:tc>
          <w:tcPr>
            <w:tcW w:w="2120" w:type="dxa"/>
            <w:shd w:val="clear" w:color="auto" w:fill="BFBFBF" w:themeFill="background1" w:themeFillShade="BF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Descrição</w:t>
            </w:r>
          </w:p>
        </w:tc>
        <w:tc>
          <w:tcPr>
            <w:tcW w:w="811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Informação BD</w:t>
            </w:r>
          </w:p>
        </w:tc>
        <w:tc>
          <w:tcPr>
            <w:tcW w:w="425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Máscara</w:t>
            </w:r>
          </w:p>
        </w:tc>
        <w:tc>
          <w:tcPr>
            <w:tcW w:w="567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Obrigatório</w:t>
            </w:r>
          </w:p>
        </w:tc>
        <w:tc>
          <w:tcPr>
            <w:tcW w:w="567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Valor Padrão</w:t>
            </w:r>
          </w:p>
        </w:tc>
        <w:tc>
          <w:tcPr>
            <w:tcW w:w="426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Editável</w:t>
            </w:r>
          </w:p>
        </w:tc>
        <w:tc>
          <w:tcPr>
            <w:tcW w:w="1093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Domínio</w:t>
            </w:r>
          </w:p>
        </w:tc>
        <w:tc>
          <w:tcPr>
            <w:tcW w:w="360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TabOrder</w:t>
            </w:r>
          </w:p>
        </w:tc>
        <w:tc>
          <w:tcPr>
            <w:tcW w:w="1098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Evento</w:t>
            </w:r>
          </w:p>
        </w:tc>
        <w:tc>
          <w:tcPr>
            <w:tcW w:w="1783" w:type="dxa"/>
            <w:shd w:val="clear" w:color="auto" w:fill="BFBFBF" w:themeFill="background1" w:themeFillShade="BF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Ação</w:t>
            </w:r>
          </w:p>
        </w:tc>
      </w:tr>
      <w:tr w:rsidR="00E844CA" w:rsidRPr="009D4097" w:rsidTr="008115F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844CA" w:rsidRPr="009D4097" w:rsidRDefault="00E844CA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Cargo</w:t>
            </w:r>
          </w:p>
        </w:tc>
        <w:tc>
          <w:tcPr>
            <w:tcW w:w="811" w:type="dxa"/>
          </w:tcPr>
          <w:p w:rsidR="00E844CA" w:rsidRDefault="00E844CA">
            <w:r w:rsidRPr="00F63BA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E844CA" w:rsidRPr="009D4097" w:rsidRDefault="00E844CA" w:rsidP="000F2AF3">
            <w:r>
              <w:rPr>
                <w:iCs/>
                <w:color w:val="auto"/>
              </w:rPr>
              <w:t>S</w:t>
            </w:r>
          </w:p>
        </w:tc>
        <w:tc>
          <w:tcPr>
            <w:tcW w:w="567" w:type="dxa"/>
          </w:tcPr>
          <w:p w:rsidR="00E844CA" w:rsidRDefault="00E844CA">
            <w:r w:rsidRPr="001B559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E844CA" w:rsidRPr="009D4097" w:rsidRDefault="00E844CA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Cargos</w:t>
            </w:r>
          </w:p>
        </w:tc>
        <w:tc>
          <w:tcPr>
            <w:tcW w:w="360" w:type="dxa"/>
          </w:tcPr>
          <w:p w:rsidR="00E844CA" w:rsidRDefault="00E844CA">
            <w:r w:rsidRPr="007B7D08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Selecionar</w:t>
            </w:r>
          </w:p>
        </w:tc>
        <w:tc>
          <w:tcPr>
            <w:tcW w:w="1783" w:type="dxa"/>
          </w:tcPr>
          <w:p w:rsidR="00E844CA" w:rsidRPr="009D4097" w:rsidRDefault="00E844CA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E844CA" w:rsidRPr="009D4097" w:rsidTr="008115F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844CA" w:rsidRPr="009D4097" w:rsidRDefault="00E844CA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do Órgão</w:t>
            </w:r>
          </w:p>
        </w:tc>
        <w:tc>
          <w:tcPr>
            <w:tcW w:w="811" w:type="dxa"/>
          </w:tcPr>
          <w:p w:rsidR="00E844CA" w:rsidRDefault="00E844CA">
            <w:r w:rsidRPr="00F63BA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E844CA" w:rsidRPr="009D4097" w:rsidRDefault="00E844CA" w:rsidP="000F2AF3">
            <w:r>
              <w:rPr>
                <w:iCs/>
                <w:color w:val="auto"/>
              </w:rPr>
              <w:t>S</w:t>
            </w:r>
          </w:p>
        </w:tc>
        <w:tc>
          <w:tcPr>
            <w:tcW w:w="567" w:type="dxa"/>
          </w:tcPr>
          <w:p w:rsidR="00E844CA" w:rsidRDefault="00E844CA">
            <w:r w:rsidRPr="001B559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E844CA" w:rsidRPr="009D4097" w:rsidRDefault="00E844CA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Lista de órgãos</w:t>
            </w:r>
          </w:p>
        </w:tc>
        <w:tc>
          <w:tcPr>
            <w:tcW w:w="360" w:type="dxa"/>
          </w:tcPr>
          <w:p w:rsidR="00E844CA" w:rsidRDefault="00E844CA">
            <w:r w:rsidRPr="007B7D08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Selecionar</w:t>
            </w:r>
          </w:p>
        </w:tc>
        <w:tc>
          <w:tcPr>
            <w:tcW w:w="1783" w:type="dxa"/>
          </w:tcPr>
          <w:p w:rsidR="00E844CA" w:rsidRPr="009D4097" w:rsidRDefault="00E844CA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E844CA" w:rsidRPr="009D4097" w:rsidTr="008115F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844CA" w:rsidRPr="009D4097" w:rsidRDefault="00E844CA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Ícone Incluir novo Órgão</w:t>
            </w:r>
          </w:p>
        </w:tc>
        <w:tc>
          <w:tcPr>
            <w:tcW w:w="811" w:type="dxa"/>
          </w:tcPr>
          <w:p w:rsidR="00E844CA" w:rsidRDefault="00E844CA">
            <w:r w:rsidRPr="00F63BA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E844CA" w:rsidRDefault="00E844CA">
            <w:r w:rsidRPr="001B559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vAlign w:val="center"/>
          </w:tcPr>
          <w:p w:rsidR="00E844CA" w:rsidRDefault="00E844CA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E844CA" w:rsidRDefault="00E844CA">
            <w:r w:rsidRPr="007B7D08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vAlign w:val="center"/>
          </w:tcPr>
          <w:p w:rsidR="00E844CA" w:rsidRDefault="00E844CA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783" w:type="dxa"/>
          </w:tcPr>
          <w:p w:rsidR="00E844CA" w:rsidRDefault="00E844CA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Direciona para a tela de Incluir Novo Órgão.</w:t>
            </w:r>
          </w:p>
          <w:p w:rsidR="00E844CA" w:rsidRPr="009D4097" w:rsidRDefault="00E844CA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Mensagem de hint: MSG021</w:t>
            </w:r>
          </w:p>
        </w:tc>
      </w:tr>
      <w:tr w:rsidR="00E844CA" w:rsidRPr="009D4097" w:rsidTr="008115F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844CA" w:rsidRPr="009D4097" w:rsidRDefault="00E844CA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844CA" w:rsidRPr="009D4097" w:rsidRDefault="00E844CA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Ícone Incluir novo Cargo</w:t>
            </w:r>
          </w:p>
        </w:tc>
        <w:tc>
          <w:tcPr>
            <w:tcW w:w="811" w:type="dxa"/>
          </w:tcPr>
          <w:p w:rsidR="00E844CA" w:rsidRDefault="00E844CA">
            <w:r w:rsidRPr="00F63BA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E844CA" w:rsidRPr="009D4097" w:rsidRDefault="00E844CA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E844CA" w:rsidRPr="009D4097" w:rsidRDefault="00E844CA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E844CA" w:rsidRDefault="00E844CA">
            <w:r w:rsidRPr="001B559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E844CA" w:rsidRPr="009D4097" w:rsidRDefault="00E844CA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vAlign w:val="center"/>
          </w:tcPr>
          <w:p w:rsidR="00E844CA" w:rsidRDefault="00E844CA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E844CA" w:rsidRDefault="00E844CA">
            <w:r w:rsidRPr="007B7D08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vAlign w:val="center"/>
          </w:tcPr>
          <w:p w:rsidR="00E844CA" w:rsidRDefault="00E844CA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783" w:type="dxa"/>
          </w:tcPr>
          <w:p w:rsidR="00E844CA" w:rsidRDefault="00E844CA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Direciona para a tela de Incluir Novo Cargo.</w:t>
            </w:r>
          </w:p>
          <w:p w:rsidR="00E844CA" w:rsidRPr="009D4097" w:rsidRDefault="00E844CA" w:rsidP="00093742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Mensagem de hint: MSG032</w:t>
            </w:r>
          </w:p>
        </w:tc>
      </w:tr>
      <w:tr w:rsidR="00E844CA" w:rsidRPr="009D4097" w:rsidTr="008115F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844CA" w:rsidRPr="009D4097" w:rsidRDefault="00E844CA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Sigla do Órgão</w:t>
            </w:r>
          </w:p>
        </w:tc>
        <w:tc>
          <w:tcPr>
            <w:tcW w:w="811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10/A</w:t>
            </w:r>
          </w:p>
        </w:tc>
        <w:tc>
          <w:tcPr>
            <w:tcW w:w="425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E844CA" w:rsidRPr="009D4097" w:rsidRDefault="00E844CA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E844CA" w:rsidRDefault="00E844CA">
            <w:r w:rsidRPr="001B559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E844CA" w:rsidRPr="009D4097" w:rsidRDefault="00E844CA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E844CA" w:rsidRDefault="00E844CA">
            <w:r w:rsidRPr="007B7D08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E844CA" w:rsidRPr="009D4097" w:rsidRDefault="00E844CA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E844CA" w:rsidRPr="009D4097" w:rsidTr="008115F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844CA" w:rsidRPr="009D4097" w:rsidRDefault="00E844CA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Tipo de Órgão</w:t>
            </w:r>
          </w:p>
        </w:tc>
        <w:tc>
          <w:tcPr>
            <w:tcW w:w="811" w:type="dxa"/>
          </w:tcPr>
          <w:p w:rsidR="00E844CA" w:rsidRDefault="00E844CA">
            <w:r w:rsidRPr="00EC0A1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E844CA" w:rsidRPr="009D4097" w:rsidRDefault="00E844CA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E844CA" w:rsidRDefault="00E844CA">
            <w:r w:rsidRPr="001B559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E844CA" w:rsidRPr="009D4097" w:rsidRDefault="00E844CA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E844CA" w:rsidRDefault="00E844CA">
            <w:r w:rsidRPr="007B7D08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E844CA" w:rsidRDefault="00E844CA" w:rsidP="000F2AF3">
            <w:r w:rsidRPr="0053476E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E844CA" w:rsidRPr="009D4097" w:rsidRDefault="00E844CA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E844CA" w:rsidRPr="009D4097" w:rsidTr="008115F9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E844CA" w:rsidRPr="009D4097" w:rsidRDefault="00E844CA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Poder/Área</w:t>
            </w:r>
          </w:p>
        </w:tc>
        <w:tc>
          <w:tcPr>
            <w:tcW w:w="811" w:type="dxa"/>
          </w:tcPr>
          <w:p w:rsidR="00E844CA" w:rsidRDefault="00E844CA">
            <w:r w:rsidRPr="00EC0A1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E844CA" w:rsidRPr="009D4097" w:rsidRDefault="00E844CA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E844CA" w:rsidRDefault="00E844CA">
            <w:r w:rsidRPr="001B559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E844CA" w:rsidRPr="009D4097" w:rsidRDefault="00E844CA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vAlign w:val="center"/>
          </w:tcPr>
          <w:p w:rsidR="00E844CA" w:rsidRPr="009D4097" w:rsidRDefault="00E844CA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E844CA" w:rsidRDefault="00E844CA">
            <w:r w:rsidRPr="007B7D08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E844CA" w:rsidRDefault="00E844CA" w:rsidP="000F2AF3">
            <w:r w:rsidRPr="0053476E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E844CA" w:rsidRPr="009D4097" w:rsidRDefault="00E844CA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121AD2" w:rsidRPr="009D4097" w:rsidTr="00BB1AF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21AD2" w:rsidRPr="009D4097" w:rsidRDefault="00121AD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Esfera</w:t>
            </w:r>
          </w:p>
        </w:tc>
        <w:tc>
          <w:tcPr>
            <w:tcW w:w="811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121AD2" w:rsidRDefault="00121AD2">
            <w:r w:rsidRPr="00E952A3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121AD2" w:rsidRDefault="00121AD2">
            <w:r w:rsidRPr="00B1105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121AD2" w:rsidRDefault="00121AD2" w:rsidP="000F2AF3">
            <w:r w:rsidRPr="0053476E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121AD2" w:rsidRPr="009D4097" w:rsidTr="00BB1AF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21AD2" w:rsidRPr="009D4097" w:rsidRDefault="00121AD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Endereço </w:t>
            </w:r>
          </w:p>
        </w:tc>
        <w:tc>
          <w:tcPr>
            <w:tcW w:w="811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</w:t>
            </w:r>
            <w:r w:rsidRPr="009D4097">
              <w:rPr>
                <w:iCs/>
                <w:color w:val="auto"/>
              </w:rPr>
              <w:t>0/A</w:t>
            </w:r>
          </w:p>
        </w:tc>
        <w:tc>
          <w:tcPr>
            <w:tcW w:w="425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121AD2" w:rsidRDefault="00121AD2">
            <w:r w:rsidRPr="00E952A3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121AD2" w:rsidRDefault="00121AD2">
            <w:r w:rsidRPr="0044240E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121AD2" w:rsidRDefault="00121AD2">
            <w:r w:rsidRPr="00B1105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121AD2" w:rsidRDefault="00121AD2" w:rsidP="000F2AF3">
            <w:r w:rsidRPr="00E84A34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121AD2" w:rsidRDefault="00121AD2">
            <w:r w:rsidRPr="006345D2">
              <w:rPr>
                <w:iCs/>
                <w:color w:val="auto"/>
              </w:rPr>
              <w:t>N/A</w:t>
            </w:r>
          </w:p>
        </w:tc>
      </w:tr>
      <w:tr w:rsidR="00121AD2" w:rsidRPr="009D4097" w:rsidTr="00BB1AF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21AD2" w:rsidRPr="009D4097" w:rsidRDefault="00121AD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Complemento </w:t>
            </w:r>
          </w:p>
        </w:tc>
        <w:tc>
          <w:tcPr>
            <w:tcW w:w="811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</w:t>
            </w:r>
            <w:r w:rsidRPr="009D4097">
              <w:rPr>
                <w:iCs/>
                <w:color w:val="auto"/>
              </w:rPr>
              <w:t>0/A</w:t>
            </w:r>
          </w:p>
        </w:tc>
        <w:tc>
          <w:tcPr>
            <w:tcW w:w="425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121AD2" w:rsidRDefault="00121AD2">
            <w:r w:rsidRPr="00E952A3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121AD2" w:rsidRDefault="00121AD2">
            <w:r w:rsidRPr="0044240E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121AD2" w:rsidRDefault="00121AD2">
            <w:r w:rsidRPr="00B1105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121AD2" w:rsidRDefault="00121AD2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121AD2" w:rsidRDefault="00121AD2">
            <w:r w:rsidRPr="006345D2">
              <w:rPr>
                <w:iCs/>
                <w:color w:val="auto"/>
              </w:rPr>
              <w:t>N/A</w:t>
            </w:r>
          </w:p>
        </w:tc>
      </w:tr>
      <w:tr w:rsidR="00121AD2" w:rsidRPr="009D4097" w:rsidTr="00BB1AF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21AD2" w:rsidRPr="009D4097" w:rsidRDefault="00121AD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Bairro </w:t>
            </w:r>
          </w:p>
        </w:tc>
        <w:tc>
          <w:tcPr>
            <w:tcW w:w="811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</w:t>
            </w:r>
            <w:r w:rsidRPr="009D4097">
              <w:rPr>
                <w:iCs/>
                <w:color w:val="auto"/>
              </w:rPr>
              <w:t>0/A</w:t>
            </w:r>
          </w:p>
        </w:tc>
        <w:tc>
          <w:tcPr>
            <w:tcW w:w="425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121AD2" w:rsidRDefault="00121AD2">
            <w:r w:rsidRPr="00E952A3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121AD2" w:rsidRDefault="00121AD2">
            <w:r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121AD2" w:rsidRDefault="00121AD2">
            <w:r w:rsidRPr="00B1105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121AD2" w:rsidRDefault="00121AD2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121AD2" w:rsidRDefault="00121AD2">
            <w:r w:rsidRPr="006345D2">
              <w:rPr>
                <w:iCs/>
                <w:color w:val="auto"/>
              </w:rPr>
              <w:t>N/A</w:t>
            </w:r>
          </w:p>
        </w:tc>
      </w:tr>
      <w:tr w:rsidR="00121AD2" w:rsidRPr="009D4097" w:rsidTr="00BB1AF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21AD2" w:rsidRPr="009D4097" w:rsidRDefault="00121AD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UF </w:t>
            </w:r>
          </w:p>
        </w:tc>
        <w:tc>
          <w:tcPr>
            <w:tcW w:w="811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</w:t>
            </w:r>
          </w:p>
        </w:tc>
        <w:tc>
          <w:tcPr>
            <w:tcW w:w="425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121AD2" w:rsidRDefault="00121AD2">
            <w:r w:rsidRPr="00E952A3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121AD2" w:rsidRDefault="00121AD2">
            <w:r w:rsidRPr="00881ECC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121AD2" w:rsidRDefault="00121AD2">
            <w:r w:rsidRPr="00B1105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121AD2" w:rsidRDefault="00121AD2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121AD2" w:rsidRDefault="00121AD2">
            <w:r w:rsidRPr="006345D2">
              <w:rPr>
                <w:iCs/>
                <w:color w:val="auto"/>
              </w:rPr>
              <w:t>N/A</w:t>
            </w:r>
          </w:p>
        </w:tc>
      </w:tr>
      <w:tr w:rsidR="00121AD2" w:rsidRPr="009D4097" w:rsidTr="00BB1AF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21AD2" w:rsidRPr="009D4097" w:rsidRDefault="00121AD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Cidade </w:t>
            </w:r>
          </w:p>
        </w:tc>
        <w:tc>
          <w:tcPr>
            <w:tcW w:w="811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200/A</w:t>
            </w:r>
          </w:p>
        </w:tc>
        <w:tc>
          <w:tcPr>
            <w:tcW w:w="425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121AD2" w:rsidRDefault="00121AD2">
            <w:r w:rsidRPr="00E952A3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121AD2" w:rsidRDefault="00121AD2">
            <w:r w:rsidRPr="00881ECC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121AD2" w:rsidRDefault="00121AD2">
            <w:r w:rsidRPr="00B1105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121AD2" w:rsidRDefault="00121AD2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121AD2" w:rsidRDefault="00121AD2">
            <w:r w:rsidRPr="006345D2">
              <w:rPr>
                <w:iCs/>
                <w:color w:val="auto"/>
              </w:rPr>
              <w:t>N/A</w:t>
            </w:r>
          </w:p>
        </w:tc>
      </w:tr>
      <w:tr w:rsidR="00121AD2" w:rsidRPr="009D4097" w:rsidTr="00BB1AF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21AD2" w:rsidRPr="009D4097" w:rsidRDefault="00121AD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CEP </w:t>
            </w:r>
          </w:p>
        </w:tc>
        <w:tc>
          <w:tcPr>
            <w:tcW w:w="811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10/N</w:t>
            </w:r>
          </w:p>
        </w:tc>
        <w:tc>
          <w:tcPr>
            <w:tcW w:w="425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121AD2" w:rsidRDefault="00121AD2">
            <w:r w:rsidRPr="00CF0C6B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121AD2" w:rsidRDefault="00121AD2">
            <w:r w:rsidRPr="00881ECC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121AD2" w:rsidRDefault="00121AD2">
            <w:r w:rsidRPr="00B1105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121AD2" w:rsidRDefault="00121AD2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121AD2" w:rsidRDefault="00121AD2">
            <w:r w:rsidRPr="00A05F4B">
              <w:rPr>
                <w:iCs/>
                <w:color w:val="auto"/>
              </w:rPr>
              <w:t>N/A</w:t>
            </w:r>
          </w:p>
        </w:tc>
      </w:tr>
      <w:tr w:rsidR="00121AD2" w:rsidRPr="009D4097" w:rsidTr="00BB1AF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21AD2" w:rsidRPr="009D4097" w:rsidRDefault="00121AD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Telefone Comercial </w:t>
            </w:r>
          </w:p>
        </w:tc>
        <w:tc>
          <w:tcPr>
            <w:tcW w:w="811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70/A</w:t>
            </w:r>
          </w:p>
        </w:tc>
        <w:tc>
          <w:tcPr>
            <w:tcW w:w="425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121AD2" w:rsidRDefault="00121AD2">
            <w:r w:rsidRPr="00CF0C6B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121AD2" w:rsidRDefault="00121AD2">
            <w:r w:rsidRPr="00881ECC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121AD2" w:rsidRDefault="00121AD2">
            <w:r w:rsidRPr="00B1105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121AD2" w:rsidRDefault="00121AD2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121AD2" w:rsidRDefault="00121AD2">
            <w:r w:rsidRPr="00A05F4B">
              <w:rPr>
                <w:iCs/>
                <w:color w:val="auto"/>
              </w:rPr>
              <w:t>N/A</w:t>
            </w:r>
          </w:p>
        </w:tc>
      </w:tr>
      <w:tr w:rsidR="00121AD2" w:rsidRPr="009D4097" w:rsidTr="00BB1AF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21AD2" w:rsidRPr="009D4097" w:rsidRDefault="00121AD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Celular Funcional </w:t>
            </w:r>
          </w:p>
        </w:tc>
        <w:tc>
          <w:tcPr>
            <w:tcW w:w="811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70/A</w:t>
            </w:r>
          </w:p>
        </w:tc>
        <w:tc>
          <w:tcPr>
            <w:tcW w:w="425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121AD2" w:rsidRDefault="00121AD2">
            <w:r w:rsidRPr="00CF0C6B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121AD2" w:rsidRDefault="00121AD2">
            <w:r w:rsidRPr="00096E46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121AD2" w:rsidRDefault="00121AD2">
            <w:r w:rsidRPr="00B1105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121AD2" w:rsidRDefault="00121AD2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121AD2" w:rsidRDefault="00121AD2">
            <w:r w:rsidRPr="00A05F4B">
              <w:rPr>
                <w:iCs/>
                <w:color w:val="auto"/>
              </w:rPr>
              <w:t>N/A</w:t>
            </w:r>
          </w:p>
        </w:tc>
      </w:tr>
      <w:tr w:rsidR="00121AD2" w:rsidRPr="009D4097" w:rsidTr="00BB1AF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21AD2" w:rsidRPr="009D4097" w:rsidRDefault="00121AD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Fax</w:t>
            </w:r>
          </w:p>
        </w:tc>
        <w:tc>
          <w:tcPr>
            <w:tcW w:w="811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70/A</w:t>
            </w:r>
          </w:p>
        </w:tc>
        <w:tc>
          <w:tcPr>
            <w:tcW w:w="425" w:type="dxa"/>
            <w:vAlign w:val="center"/>
          </w:tcPr>
          <w:p w:rsidR="00121AD2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121AD2" w:rsidRPr="009D4097" w:rsidRDefault="00121AD2" w:rsidP="00050A9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121AD2" w:rsidRDefault="00121AD2">
            <w:r w:rsidRPr="00CF0C6B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121AD2" w:rsidRPr="009D4097" w:rsidRDefault="00121AD2" w:rsidP="00050A9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121AD2" w:rsidRDefault="00121AD2" w:rsidP="00050A91">
            <w:r w:rsidRPr="00096E46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121AD2" w:rsidRDefault="00121AD2">
            <w:r w:rsidRPr="00B1105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121AD2" w:rsidRDefault="00121AD2" w:rsidP="00050A91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121AD2" w:rsidRDefault="00121AD2" w:rsidP="00050A91">
            <w:r w:rsidRPr="00A05F4B">
              <w:rPr>
                <w:iCs/>
                <w:color w:val="auto"/>
              </w:rPr>
              <w:t>N/A</w:t>
            </w:r>
          </w:p>
        </w:tc>
      </w:tr>
      <w:tr w:rsidR="00121AD2" w:rsidRPr="009D4097" w:rsidTr="00BB1AF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21AD2" w:rsidRPr="009D4097" w:rsidRDefault="00121AD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Endereço de Rede Social </w:t>
            </w:r>
          </w:p>
        </w:tc>
        <w:tc>
          <w:tcPr>
            <w:tcW w:w="811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25" w:type="dxa"/>
            <w:vAlign w:val="center"/>
          </w:tcPr>
          <w:p w:rsidR="00121AD2" w:rsidRPr="009D4097" w:rsidRDefault="00121AD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URL</w:t>
            </w:r>
          </w:p>
        </w:tc>
        <w:tc>
          <w:tcPr>
            <w:tcW w:w="567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121AD2" w:rsidRDefault="00121AD2">
            <w:r w:rsidRPr="00CF0C6B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121AD2" w:rsidRPr="009D4097" w:rsidRDefault="00121AD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121AD2" w:rsidRDefault="00121AD2">
            <w:r w:rsidRPr="00096E46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121AD2" w:rsidRDefault="00121AD2">
            <w:r w:rsidRPr="00B1105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121AD2" w:rsidRDefault="00121AD2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121AD2" w:rsidRDefault="00121AD2">
            <w:r w:rsidRPr="00A05F4B">
              <w:rPr>
                <w:iCs/>
                <w:color w:val="auto"/>
              </w:rPr>
              <w:t>N/A</w:t>
            </w:r>
          </w:p>
        </w:tc>
      </w:tr>
      <w:tr w:rsidR="009E5D42" w:rsidRPr="009D4097" w:rsidTr="0033226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E5D42" w:rsidRPr="009D4097" w:rsidRDefault="009E5D4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E-mail</w:t>
            </w:r>
          </w:p>
        </w:tc>
        <w:tc>
          <w:tcPr>
            <w:tcW w:w="811" w:type="dxa"/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100/A</w:t>
            </w:r>
          </w:p>
        </w:tc>
        <w:tc>
          <w:tcPr>
            <w:tcW w:w="425" w:type="dxa"/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9E5D42" w:rsidRPr="009D4097" w:rsidRDefault="009E5D4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9E5D42" w:rsidRDefault="009E5D42">
            <w:r w:rsidRPr="009B33FA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9E5D42" w:rsidRPr="009D4097" w:rsidRDefault="009E5D4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9E5D42" w:rsidRDefault="009E5D42">
            <w:r w:rsidRPr="00096E46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9E5D42" w:rsidRDefault="009E5D42">
            <w:r w:rsidRPr="00E818D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9E5D42" w:rsidRDefault="009E5D42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9E5D42" w:rsidRDefault="009E5D42">
            <w:r w:rsidRPr="002F2162">
              <w:rPr>
                <w:iCs/>
                <w:color w:val="auto"/>
              </w:rPr>
              <w:t>N/A</w:t>
            </w:r>
          </w:p>
        </w:tc>
      </w:tr>
      <w:tr w:rsidR="009E5D42" w:rsidRPr="009D4097" w:rsidTr="0033226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E5D42" w:rsidRPr="009D4097" w:rsidRDefault="009E5D4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Página na Internet</w:t>
            </w:r>
          </w:p>
        </w:tc>
        <w:tc>
          <w:tcPr>
            <w:tcW w:w="811" w:type="dxa"/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25" w:type="dxa"/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URL</w:t>
            </w:r>
          </w:p>
        </w:tc>
        <w:tc>
          <w:tcPr>
            <w:tcW w:w="567" w:type="dxa"/>
          </w:tcPr>
          <w:p w:rsidR="009E5D42" w:rsidRPr="009D4097" w:rsidRDefault="009E5D4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9E5D42" w:rsidRDefault="009E5D42">
            <w:r w:rsidRPr="009B33FA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9E5D42" w:rsidRPr="009D4097" w:rsidRDefault="009E5D42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9E5D42" w:rsidRDefault="009E5D42">
            <w:r w:rsidRPr="00096E46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9E5D42" w:rsidRDefault="009E5D42">
            <w:r w:rsidRPr="00E818D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9E5D42" w:rsidRDefault="009E5D42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9E5D42" w:rsidRDefault="009E5D42">
            <w:r w:rsidRPr="002F2162">
              <w:rPr>
                <w:iCs/>
                <w:color w:val="auto"/>
              </w:rPr>
              <w:t>N/A</w:t>
            </w:r>
          </w:p>
        </w:tc>
      </w:tr>
      <w:tr w:rsidR="009E5D42" w:rsidRPr="009D4097" w:rsidTr="0033226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E5D42" w:rsidRPr="009D4097" w:rsidRDefault="009E5D4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Observação</w:t>
            </w:r>
          </w:p>
        </w:tc>
        <w:tc>
          <w:tcPr>
            <w:tcW w:w="811" w:type="dxa"/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200/A</w:t>
            </w:r>
          </w:p>
        </w:tc>
        <w:tc>
          <w:tcPr>
            <w:tcW w:w="425" w:type="dxa"/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9E5D42" w:rsidRDefault="009E5D42">
            <w:r w:rsidRPr="009B33FA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9E5D42" w:rsidRDefault="009E5D42">
            <w:r w:rsidRPr="00096E46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9E5D42" w:rsidRDefault="009E5D42">
            <w:r w:rsidRPr="00E818D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9E5D42" w:rsidRDefault="009E5D42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9E5D42" w:rsidRDefault="009E5D42">
            <w:r w:rsidRPr="002F2162">
              <w:rPr>
                <w:iCs/>
                <w:color w:val="auto"/>
              </w:rPr>
              <w:t>N/A</w:t>
            </w:r>
          </w:p>
        </w:tc>
      </w:tr>
      <w:tr w:rsidR="009E5D42" w:rsidRPr="009D4097" w:rsidTr="00332264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 Limpar</w:t>
            </w: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:rsidR="009E5D42" w:rsidRDefault="009E5D42">
            <w:r w:rsidRPr="00782E85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E5D42" w:rsidRDefault="009E5D42">
            <w:r w:rsidRPr="00B66B6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9E5D42" w:rsidRDefault="009E5D42">
            <w:r w:rsidRPr="002001DA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9E5D42" w:rsidRDefault="009E5D42">
            <w:r w:rsidRPr="00E818D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783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Limpa os dados informados</w:t>
            </w:r>
          </w:p>
        </w:tc>
      </w:tr>
      <w:tr w:rsidR="009E5D42" w:rsidRPr="009D4097" w:rsidTr="00332264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Salvar</w:t>
            </w: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:rsidR="009E5D42" w:rsidRDefault="009E5D42">
            <w:r w:rsidRPr="00782E85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E5D42" w:rsidRDefault="009E5D42">
            <w:r w:rsidRPr="00B66B6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9E5D42" w:rsidRDefault="009E5D42">
            <w:r w:rsidRPr="002001DA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9E5D42" w:rsidRDefault="009E5D42">
            <w:r w:rsidRPr="00E818D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783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Salva o registro</w:t>
            </w:r>
          </w:p>
        </w:tc>
      </w:tr>
      <w:tr w:rsidR="009E5D42" w:rsidRPr="009D4097" w:rsidTr="00332264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38291E">
            <w:pPr>
              <w:pStyle w:val="PargrafodaLista"/>
              <w:numPr>
                <w:ilvl w:val="0"/>
                <w:numId w:val="30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 Cancelar</w:t>
            </w: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:rsidR="009E5D42" w:rsidRDefault="009E5D42">
            <w:r w:rsidRPr="00782E85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E5D42" w:rsidRDefault="009E5D42">
            <w:r w:rsidRPr="00B66B6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9E5D42" w:rsidRDefault="009E5D42">
            <w:r w:rsidRPr="002001DA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9E5D42" w:rsidRDefault="009E5D42">
            <w:r w:rsidRPr="00E818D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783" w:type="dxa"/>
            <w:tcBorders>
              <w:bottom w:val="single" w:sz="4" w:space="0" w:color="auto"/>
            </w:tcBorders>
            <w:vAlign w:val="center"/>
          </w:tcPr>
          <w:p w:rsidR="009E5D42" w:rsidRPr="009D4097" w:rsidRDefault="009E5D42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Retorna para  a tela de pesquisa de convidados</w:t>
            </w:r>
          </w:p>
        </w:tc>
      </w:tr>
      <w:tr w:rsidR="00676F64" w:rsidTr="000F2AF3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676F64" w:rsidRDefault="00676F64" w:rsidP="000F2AF3">
            <w:pPr>
              <w:rPr>
                <w:sz w:val="22"/>
              </w:rPr>
            </w:pPr>
          </w:p>
          <w:p w:rsidR="00676F64" w:rsidRPr="007E5E04" w:rsidRDefault="00676F64" w:rsidP="000F2AF3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      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676F64" w:rsidRPr="007E5E04" w:rsidRDefault="00676F64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676F64" w:rsidRPr="007E5E04" w:rsidRDefault="00676F64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676F64" w:rsidRPr="007E5E04" w:rsidRDefault="00676F64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 xml:space="preserve">ValoresInteiros,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676F64" w:rsidRPr="007E5E04" w:rsidRDefault="00676F64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Pr="007E5E04">
              <w:rPr>
                <w:sz w:val="16"/>
                <w:szCs w:val="16"/>
              </w:rPr>
              <w:t xml:space="preserve">Data 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676F64" w:rsidRPr="007E5E04" w:rsidRDefault="00676F64" w:rsidP="000F2AF3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676F64" w:rsidRPr="007E5E04" w:rsidRDefault="00676F64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676F64" w:rsidRPr="007E5E04" w:rsidRDefault="00676F64" w:rsidP="000F2AF3">
            <w:pPr>
              <w:rPr>
                <w:sz w:val="16"/>
                <w:szCs w:val="16"/>
              </w:rPr>
            </w:pPr>
          </w:p>
          <w:p w:rsidR="00676F64" w:rsidRPr="007E5E04" w:rsidRDefault="00676F64" w:rsidP="000F2AF3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676F64" w:rsidRPr="007E5E04" w:rsidRDefault="00676F64" w:rsidP="000F2AF3">
            <w:pPr>
              <w:ind w:left="1093" w:hanging="1093"/>
              <w:rPr>
                <w:sz w:val="16"/>
                <w:szCs w:val="16"/>
              </w:rPr>
            </w:pPr>
          </w:p>
          <w:p w:rsidR="00676F64" w:rsidRDefault="00676F64" w:rsidP="000F2AF3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6A43A5" w:rsidRDefault="006A43A5" w:rsidP="00477C0F">
      <w:pPr>
        <w:pStyle w:val="STJNivel3"/>
      </w:pPr>
    </w:p>
    <w:p w:rsidR="00477C0F" w:rsidRPr="00A37F98" w:rsidRDefault="00477C0F" w:rsidP="00477C0F">
      <w:pPr>
        <w:pStyle w:val="STJNivel3"/>
        <w:rPr>
          <w:i/>
        </w:rPr>
      </w:pPr>
      <w:bookmarkStart w:id="13" w:name="_Toc394596725"/>
      <w:r>
        <w:t>2.2.7. Tela Alteração de Cargo/Órgão</w:t>
      </w:r>
      <w:bookmarkEnd w:id="13"/>
    </w:p>
    <w:p w:rsidR="00477C0F" w:rsidRDefault="004B21CE" w:rsidP="00477C0F">
      <w:pPr>
        <w:pStyle w:val="Instru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300470" cy="5818109"/>
            <wp:effectExtent l="19050" t="0" r="5080" b="0"/>
            <wp:docPr id="20" name="Imagem 9" descr="C:\Users\rayanne.felicio\Pictures\ALTERAR CARGO E ORGA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yanne.felicio\Pictures\ALTERAR CARGO E ORGAO 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818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0F" w:rsidRPr="008D188E" w:rsidRDefault="00477C0F" w:rsidP="00477C0F">
      <w:pPr>
        <w:pStyle w:val="Instruo"/>
        <w:jc w:val="center"/>
        <w:rPr>
          <w:i w:val="0"/>
          <w:color w:val="auto"/>
        </w:rPr>
      </w:pPr>
      <w:r>
        <w:rPr>
          <w:i w:val="0"/>
          <w:color w:val="auto"/>
        </w:rPr>
        <w:t>Figura 7</w:t>
      </w:r>
      <w:r w:rsidRPr="008D188E">
        <w:rPr>
          <w:i w:val="0"/>
          <w:color w:val="auto"/>
        </w:rPr>
        <w:t xml:space="preserve"> - Te</w:t>
      </w:r>
      <w:r>
        <w:rPr>
          <w:i w:val="0"/>
          <w:color w:val="auto"/>
        </w:rPr>
        <w:t>la de Alteração de Cargo/Órgão</w:t>
      </w:r>
      <w:r w:rsidRPr="008D188E">
        <w:rPr>
          <w:i w:val="0"/>
          <w:color w:val="auto"/>
        </w:rPr>
        <w:t>.</w:t>
      </w:r>
    </w:p>
    <w:p w:rsidR="00477C0F" w:rsidRPr="000617DF" w:rsidRDefault="00477C0F" w:rsidP="00477C0F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2.2.7.1. Regras de Apresentação</w:t>
      </w:r>
    </w:p>
    <w:p w:rsidR="00820DD3" w:rsidRPr="003E25B3" w:rsidRDefault="00820DD3" w:rsidP="00820DD3">
      <w:pPr>
        <w:pStyle w:val="Instruo"/>
        <w:numPr>
          <w:ilvl w:val="0"/>
          <w:numId w:val="23"/>
        </w:numPr>
        <w:jc w:val="both"/>
        <w:rPr>
          <w:i w:val="0"/>
          <w:color w:val="auto"/>
        </w:rPr>
      </w:pPr>
      <w:r w:rsidRPr="003E25B3">
        <w:rPr>
          <w:i w:val="0"/>
          <w:color w:val="auto"/>
        </w:rPr>
        <w:t xml:space="preserve">Ao clicar </w:t>
      </w:r>
      <w:r>
        <w:rPr>
          <w:i w:val="0"/>
          <w:color w:val="auto"/>
        </w:rPr>
        <w:t>o botão Salvar, o sistema irá salvar os campos informados</w:t>
      </w:r>
      <w:r w:rsidRPr="003E25B3">
        <w:rPr>
          <w:i w:val="0"/>
          <w:color w:val="auto"/>
        </w:rPr>
        <w:t>.</w:t>
      </w:r>
    </w:p>
    <w:p w:rsidR="00820DD3" w:rsidRPr="003E25B3" w:rsidRDefault="00820DD3" w:rsidP="00820DD3">
      <w:pPr>
        <w:pStyle w:val="Instruo"/>
        <w:numPr>
          <w:ilvl w:val="0"/>
          <w:numId w:val="23"/>
        </w:numPr>
        <w:jc w:val="both"/>
        <w:rPr>
          <w:i w:val="0"/>
          <w:color w:val="auto"/>
        </w:rPr>
      </w:pPr>
      <w:r w:rsidRPr="003E25B3">
        <w:rPr>
          <w:i w:val="0"/>
          <w:color w:val="auto"/>
        </w:rPr>
        <w:t xml:space="preserve">Ao clicar o botão Limpar, o sistema limpará o(s) </w:t>
      </w:r>
      <w:r>
        <w:rPr>
          <w:i w:val="0"/>
          <w:color w:val="auto"/>
        </w:rPr>
        <w:t>campo</w:t>
      </w:r>
      <w:r w:rsidRPr="003E25B3">
        <w:rPr>
          <w:i w:val="0"/>
          <w:color w:val="auto"/>
        </w:rPr>
        <w:t>(s) informado(s).</w:t>
      </w:r>
    </w:p>
    <w:p w:rsidR="00820DD3" w:rsidRDefault="00820DD3" w:rsidP="00820DD3">
      <w:pPr>
        <w:pStyle w:val="PargrafodaLista"/>
        <w:numPr>
          <w:ilvl w:val="0"/>
          <w:numId w:val="23"/>
        </w:numPr>
        <w:rPr>
          <w:color w:val="auto"/>
        </w:rPr>
      </w:pPr>
      <w:r w:rsidRPr="003E25B3">
        <w:rPr>
          <w:color w:val="auto"/>
        </w:rPr>
        <w:t>Ao clicar o botão Cancelar, o sistema retornará para a pesquisa inicial</w:t>
      </w:r>
      <w:r>
        <w:rPr>
          <w:color w:val="auto"/>
        </w:rPr>
        <w:t xml:space="preserve"> de convidados</w:t>
      </w:r>
      <w:r w:rsidRPr="003E25B3">
        <w:rPr>
          <w:color w:val="auto"/>
        </w:rPr>
        <w:t>.</w:t>
      </w:r>
    </w:p>
    <w:p w:rsidR="00477C0F" w:rsidRDefault="00820DD3" w:rsidP="00820DD3">
      <w:pPr>
        <w:pStyle w:val="PargrafodaLista"/>
        <w:numPr>
          <w:ilvl w:val="0"/>
          <w:numId w:val="23"/>
        </w:numPr>
        <w:rPr>
          <w:color w:val="auto"/>
        </w:rPr>
      </w:pPr>
      <w:r>
        <w:rPr>
          <w:color w:val="auto"/>
        </w:rPr>
        <w:t>Ao clicar o ícone Incluir Novo Órgão, a tela de Incluir Novo Órgão será chamada.</w:t>
      </w:r>
    </w:p>
    <w:p w:rsidR="006E350E" w:rsidRPr="006E350E" w:rsidRDefault="006E350E" w:rsidP="006E350E">
      <w:pPr>
        <w:pStyle w:val="PargrafodaLista"/>
        <w:numPr>
          <w:ilvl w:val="0"/>
          <w:numId w:val="23"/>
        </w:numPr>
        <w:rPr>
          <w:color w:val="auto"/>
        </w:rPr>
      </w:pPr>
      <w:r>
        <w:rPr>
          <w:color w:val="auto"/>
        </w:rPr>
        <w:t>Ao clicar o ícone Incluir Novo Cargo, será apresentada a tela de Incluir Novo Cargo.</w:t>
      </w:r>
    </w:p>
    <w:p w:rsidR="006B1335" w:rsidRDefault="006B1335" w:rsidP="006B1335">
      <w:pPr>
        <w:pStyle w:val="PargrafodaLista"/>
        <w:numPr>
          <w:ilvl w:val="0"/>
          <w:numId w:val="23"/>
        </w:numPr>
        <w:rPr>
          <w:color w:val="auto"/>
        </w:rPr>
      </w:pPr>
      <w:r>
        <w:rPr>
          <w:color w:val="auto"/>
        </w:rPr>
        <w:t>Ao clicar o botão salvar, o sistema irá destacar os campos obrigatórios que não foram preenchidos.</w:t>
      </w:r>
    </w:p>
    <w:p w:rsidR="003C34F5" w:rsidRPr="003C34F5" w:rsidRDefault="003C34F5" w:rsidP="003C34F5">
      <w:pPr>
        <w:pStyle w:val="PargrafodaLista"/>
        <w:numPr>
          <w:ilvl w:val="0"/>
          <w:numId w:val="23"/>
        </w:numPr>
        <w:rPr>
          <w:color w:val="auto"/>
        </w:rPr>
      </w:pPr>
      <w:r>
        <w:rPr>
          <w:color w:val="auto"/>
        </w:rPr>
        <w:t xml:space="preserve">Ao ser selecionado o órgão, serão recuperados os seguintes campos vinculados ao órgão: Sigla do órgão, Tipo de </w:t>
      </w:r>
      <w:r w:rsidR="00073E67">
        <w:rPr>
          <w:color w:val="auto"/>
        </w:rPr>
        <w:t>Ó</w:t>
      </w:r>
      <w:r>
        <w:rPr>
          <w:color w:val="auto"/>
        </w:rPr>
        <w:t xml:space="preserve">rgão, Poder/Área, Esfera, Endereço, Complemento, Bairro, UF, Cidade, CEP, Telefone Comercial, Celular Funcional, </w:t>
      </w:r>
      <w:r w:rsidR="008E019A">
        <w:rPr>
          <w:color w:val="auto"/>
        </w:rPr>
        <w:t xml:space="preserve">Fax, </w:t>
      </w:r>
      <w:r>
        <w:rPr>
          <w:color w:val="auto"/>
        </w:rPr>
        <w:t>Endereço de Rede Social, E-mail, Página na Internet, Observação.</w:t>
      </w:r>
    </w:p>
    <w:p w:rsidR="006B1335" w:rsidRPr="00820DD3" w:rsidRDefault="006B1335" w:rsidP="006B1335">
      <w:pPr>
        <w:pStyle w:val="PargrafodaLista"/>
        <w:rPr>
          <w:color w:val="auto"/>
        </w:rPr>
      </w:pPr>
    </w:p>
    <w:p w:rsidR="00477C0F" w:rsidRDefault="00477C0F" w:rsidP="00477C0F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lastRenderedPageBreak/>
        <w:t>2.2.7.2. Exceções</w:t>
      </w:r>
    </w:p>
    <w:p w:rsidR="00477C0F" w:rsidRPr="008D188E" w:rsidRDefault="00477C0F" w:rsidP="00477C0F">
      <w:pPr>
        <w:pStyle w:val="Instruo"/>
        <w:ind w:left="720"/>
        <w:jc w:val="both"/>
        <w:rPr>
          <w:i w:val="0"/>
          <w:color w:val="auto"/>
        </w:rPr>
      </w:pPr>
      <w:r w:rsidRPr="008D188E">
        <w:rPr>
          <w:i w:val="0"/>
          <w:color w:val="auto"/>
        </w:rPr>
        <w:t>Não se aplica.</w:t>
      </w:r>
    </w:p>
    <w:p w:rsidR="00477C0F" w:rsidRDefault="00477C0F" w:rsidP="00477C0F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2.2.7.3. 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811"/>
        <w:gridCol w:w="425"/>
        <w:gridCol w:w="567"/>
        <w:gridCol w:w="567"/>
        <w:gridCol w:w="426"/>
        <w:gridCol w:w="1093"/>
        <w:gridCol w:w="360"/>
        <w:gridCol w:w="1098"/>
        <w:gridCol w:w="1783"/>
      </w:tblGrid>
      <w:tr w:rsidR="00130D4B" w:rsidRPr="009D4097" w:rsidTr="00130D4B">
        <w:trPr>
          <w:cantSplit/>
          <w:trHeight w:val="1327"/>
          <w:jc w:val="center"/>
        </w:trPr>
        <w:tc>
          <w:tcPr>
            <w:tcW w:w="554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Item</w:t>
            </w:r>
          </w:p>
        </w:tc>
        <w:tc>
          <w:tcPr>
            <w:tcW w:w="2120" w:type="dxa"/>
            <w:shd w:val="clear" w:color="auto" w:fill="BFBFBF" w:themeFill="background1" w:themeFillShade="BF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Descrição</w:t>
            </w:r>
          </w:p>
        </w:tc>
        <w:tc>
          <w:tcPr>
            <w:tcW w:w="811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130D4B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Informação BD</w:t>
            </w:r>
          </w:p>
        </w:tc>
        <w:tc>
          <w:tcPr>
            <w:tcW w:w="425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Máscara</w:t>
            </w:r>
          </w:p>
        </w:tc>
        <w:tc>
          <w:tcPr>
            <w:tcW w:w="567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Obrigatório</w:t>
            </w:r>
          </w:p>
        </w:tc>
        <w:tc>
          <w:tcPr>
            <w:tcW w:w="567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Valor Padrão</w:t>
            </w:r>
          </w:p>
        </w:tc>
        <w:tc>
          <w:tcPr>
            <w:tcW w:w="426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Editável</w:t>
            </w:r>
          </w:p>
        </w:tc>
        <w:tc>
          <w:tcPr>
            <w:tcW w:w="1093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Domínio</w:t>
            </w:r>
          </w:p>
        </w:tc>
        <w:tc>
          <w:tcPr>
            <w:tcW w:w="360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TabOrder</w:t>
            </w:r>
          </w:p>
        </w:tc>
        <w:tc>
          <w:tcPr>
            <w:tcW w:w="1098" w:type="dxa"/>
            <w:shd w:val="clear" w:color="auto" w:fill="BFBFBF" w:themeFill="background1" w:themeFillShade="BF"/>
            <w:textDirection w:val="btLr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Evento</w:t>
            </w:r>
          </w:p>
        </w:tc>
        <w:tc>
          <w:tcPr>
            <w:tcW w:w="1783" w:type="dxa"/>
            <w:shd w:val="clear" w:color="auto" w:fill="BFBFBF" w:themeFill="background1" w:themeFillShade="BF"/>
            <w:vAlign w:val="center"/>
          </w:tcPr>
          <w:p w:rsidR="00130D4B" w:rsidRPr="009D4097" w:rsidRDefault="00130D4B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Ação</w:t>
            </w:r>
          </w:p>
        </w:tc>
      </w:tr>
      <w:tr w:rsidR="00647095" w:rsidRPr="009D4097" w:rsidTr="001D332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7095" w:rsidRPr="009D4097" w:rsidRDefault="00647095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7095" w:rsidRPr="009D4097" w:rsidRDefault="00647095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Cargo</w:t>
            </w:r>
          </w:p>
        </w:tc>
        <w:tc>
          <w:tcPr>
            <w:tcW w:w="811" w:type="dxa"/>
          </w:tcPr>
          <w:p w:rsidR="00647095" w:rsidRDefault="00647095">
            <w:r w:rsidRPr="009B7BFD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647095" w:rsidRPr="009D4097" w:rsidRDefault="0064709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7095" w:rsidRPr="009D4097" w:rsidRDefault="00647095" w:rsidP="000F2AF3">
            <w:r>
              <w:rPr>
                <w:iCs/>
                <w:color w:val="auto"/>
              </w:rPr>
              <w:t>S</w:t>
            </w:r>
          </w:p>
        </w:tc>
        <w:tc>
          <w:tcPr>
            <w:tcW w:w="567" w:type="dxa"/>
          </w:tcPr>
          <w:p w:rsidR="00647095" w:rsidRDefault="00647095">
            <w:r w:rsidRPr="00566081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vAlign w:val="center"/>
          </w:tcPr>
          <w:p w:rsidR="00647095" w:rsidRPr="009D4097" w:rsidRDefault="00647095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Cargos</w:t>
            </w:r>
          </w:p>
        </w:tc>
        <w:tc>
          <w:tcPr>
            <w:tcW w:w="360" w:type="dxa"/>
          </w:tcPr>
          <w:p w:rsidR="00647095" w:rsidRDefault="00647095">
            <w:r w:rsidRPr="00066020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vAlign w:val="center"/>
          </w:tcPr>
          <w:p w:rsidR="00647095" w:rsidRPr="009D4097" w:rsidRDefault="00647095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Selecionar</w:t>
            </w:r>
          </w:p>
        </w:tc>
        <w:tc>
          <w:tcPr>
            <w:tcW w:w="1783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647095" w:rsidRPr="009D4097" w:rsidTr="001D332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7095" w:rsidRPr="009D4097" w:rsidRDefault="00647095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7095" w:rsidRPr="009D4097" w:rsidRDefault="00647095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do Órgão</w:t>
            </w:r>
          </w:p>
        </w:tc>
        <w:tc>
          <w:tcPr>
            <w:tcW w:w="811" w:type="dxa"/>
          </w:tcPr>
          <w:p w:rsidR="00647095" w:rsidRDefault="00647095">
            <w:r w:rsidRPr="009B7BFD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647095" w:rsidRPr="009D4097" w:rsidRDefault="0064709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7095" w:rsidRPr="009D4097" w:rsidRDefault="00647095" w:rsidP="000F2AF3">
            <w:r>
              <w:rPr>
                <w:iCs/>
                <w:color w:val="auto"/>
              </w:rPr>
              <w:t>S</w:t>
            </w:r>
          </w:p>
        </w:tc>
        <w:tc>
          <w:tcPr>
            <w:tcW w:w="567" w:type="dxa"/>
          </w:tcPr>
          <w:p w:rsidR="00647095" w:rsidRDefault="00647095">
            <w:r w:rsidRPr="00566081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vAlign w:val="center"/>
          </w:tcPr>
          <w:p w:rsidR="00647095" w:rsidRPr="009D4097" w:rsidRDefault="00647095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Lista de órgãos</w:t>
            </w:r>
          </w:p>
        </w:tc>
        <w:tc>
          <w:tcPr>
            <w:tcW w:w="360" w:type="dxa"/>
          </w:tcPr>
          <w:p w:rsidR="00647095" w:rsidRDefault="00647095">
            <w:r w:rsidRPr="00066020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vAlign w:val="center"/>
          </w:tcPr>
          <w:p w:rsidR="00647095" w:rsidRPr="009D4097" w:rsidRDefault="00647095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Selecionar</w:t>
            </w:r>
          </w:p>
        </w:tc>
        <w:tc>
          <w:tcPr>
            <w:tcW w:w="1783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647095" w:rsidRPr="009D4097" w:rsidTr="001D332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7095" w:rsidRPr="009D4097" w:rsidRDefault="00647095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7095" w:rsidRPr="009D4097" w:rsidRDefault="00647095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Ícone Incluir novo Órgão</w:t>
            </w:r>
          </w:p>
        </w:tc>
        <w:tc>
          <w:tcPr>
            <w:tcW w:w="811" w:type="dxa"/>
          </w:tcPr>
          <w:p w:rsidR="00647095" w:rsidRDefault="00647095">
            <w:r w:rsidRPr="009B7BFD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647095" w:rsidRPr="009D4097" w:rsidRDefault="0064709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7095" w:rsidRPr="009D4097" w:rsidRDefault="00647095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7095" w:rsidRDefault="00647095">
            <w:r w:rsidRPr="00566081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7095" w:rsidRPr="009D4097" w:rsidRDefault="00647095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7095" w:rsidRDefault="00647095">
            <w:r w:rsidRPr="0045497E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647095" w:rsidRDefault="00647095">
            <w:r w:rsidRPr="00066020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vAlign w:val="center"/>
          </w:tcPr>
          <w:p w:rsidR="00647095" w:rsidRDefault="00647095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783" w:type="dxa"/>
          </w:tcPr>
          <w:p w:rsidR="00647095" w:rsidRDefault="00647095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Direciona para a tela de Incluir Novo Órgão.</w:t>
            </w:r>
          </w:p>
          <w:p w:rsidR="00647095" w:rsidRPr="009D4097" w:rsidRDefault="00647095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Mensagem de hint: MSG021</w:t>
            </w:r>
          </w:p>
        </w:tc>
      </w:tr>
      <w:tr w:rsidR="00647095" w:rsidRPr="009D4097" w:rsidTr="001D332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7095" w:rsidRPr="009D4097" w:rsidRDefault="00647095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7095" w:rsidRPr="009D4097" w:rsidRDefault="0064709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Ícone Incluir novo Cargo</w:t>
            </w:r>
          </w:p>
        </w:tc>
        <w:tc>
          <w:tcPr>
            <w:tcW w:w="811" w:type="dxa"/>
          </w:tcPr>
          <w:p w:rsidR="00647095" w:rsidRDefault="00647095">
            <w:r w:rsidRPr="009B7BFD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647095" w:rsidRPr="009D4097" w:rsidRDefault="0064709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7095" w:rsidRPr="009D4097" w:rsidRDefault="0064709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7095" w:rsidRDefault="00647095">
            <w:r w:rsidRPr="00566081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7095" w:rsidRPr="009D4097" w:rsidRDefault="0064709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vAlign w:val="center"/>
          </w:tcPr>
          <w:p w:rsidR="00647095" w:rsidRDefault="0064709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647095" w:rsidRDefault="00647095">
            <w:r w:rsidRPr="00066020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vAlign w:val="center"/>
          </w:tcPr>
          <w:p w:rsidR="00647095" w:rsidRDefault="0064709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783" w:type="dxa"/>
          </w:tcPr>
          <w:p w:rsidR="00647095" w:rsidRDefault="0064709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Direciona para a tela de Incluir Novo Cargo.</w:t>
            </w:r>
          </w:p>
          <w:p w:rsidR="00647095" w:rsidRPr="009D4097" w:rsidRDefault="0064709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Mensagem de hint: MSG032</w:t>
            </w:r>
          </w:p>
        </w:tc>
      </w:tr>
      <w:tr w:rsidR="00647095" w:rsidRPr="009D4097" w:rsidTr="001D332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7095" w:rsidRPr="009D4097" w:rsidRDefault="00647095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7095" w:rsidRPr="009D4097" w:rsidRDefault="00647095" w:rsidP="002B67CF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Sigla do </w:t>
            </w:r>
            <w:r>
              <w:rPr>
                <w:iCs/>
                <w:color w:val="auto"/>
              </w:rPr>
              <w:t>ó</w:t>
            </w:r>
            <w:r w:rsidRPr="009D4097">
              <w:rPr>
                <w:iCs/>
                <w:color w:val="auto"/>
              </w:rPr>
              <w:t>rgão</w:t>
            </w:r>
          </w:p>
        </w:tc>
        <w:tc>
          <w:tcPr>
            <w:tcW w:w="811" w:type="dxa"/>
            <w:vAlign w:val="center"/>
          </w:tcPr>
          <w:p w:rsidR="00647095" w:rsidRPr="009D4097" w:rsidRDefault="0064709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10/A</w:t>
            </w:r>
          </w:p>
        </w:tc>
        <w:tc>
          <w:tcPr>
            <w:tcW w:w="425" w:type="dxa"/>
            <w:vAlign w:val="center"/>
          </w:tcPr>
          <w:p w:rsidR="00647095" w:rsidRPr="009D4097" w:rsidRDefault="0064709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7095" w:rsidRDefault="00647095">
            <w:r w:rsidRPr="00566081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7095" w:rsidRDefault="00647095">
            <w:r w:rsidRPr="00634200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7095" w:rsidRDefault="00647095">
            <w:r w:rsidRPr="00066020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vAlign w:val="center"/>
          </w:tcPr>
          <w:p w:rsidR="00647095" w:rsidRPr="009D4097" w:rsidRDefault="00647095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647095" w:rsidRPr="009D4097" w:rsidTr="001D332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7095" w:rsidRPr="009D4097" w:rsidRDefault="00647095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7095" w:rsidRPr="009D4097" w:rsidRDefault="00647095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Tipo de Órgão</w:t>
            </w:r>
          </w:p>
        </w:tc>
        <w:tc>
          <w:tcPr>
            <w:tcW w:w="811" w:type="dxa"/>
          </w:tcPr>
          <w:p w:rsidR="00647095" w:rsidRDefault="00647095">
            <w:r w:rsidRPr="00A60D0F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647095" w:rsidRPr="009D4097" w:rsidRDefault="0064709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7095" w:rsidRDefault="00647095">
            <w:r w:rsidRPr="00566081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7095" w:rsidRDefault="00647095">
            <w:r w:rsidRPr="00634200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7095" w:rsidRDefault="00647095">
            <w:r w:rsidRPr="00066020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7095" w:rsidRDefault="00647095" w:rsidP="000F2AF3">
            <w:r w:rsidRPr="0053476E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647095" w:rsidRPr="009D4097" w:rsidTr="001D332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7095" w:rsidRPr="009D4097" w:rsidRDefault="00647095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7095" w:rsidRPr="009D4097" w:rsidRDefault="00647095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Poder/Área</w:t>
            </w:r>
          </w:p>
        </w:tc>
        <w:tc>
          <w:tcPr>
            <w:tcW w:w="811" w:type="dxa"/>
          </w:tcPr>
          <w:p w:rsidR="00647095" w:rsidRDefault="00647095">
            <w:r w:rsidRPr="00A60D0F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647095" w:rsidRPr="009D4097" w:rsidRDefault="0064709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7095" w:rsidRDefault="00647095">
            <w:r w:rsidRPr="00566081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7095" w:rsidRDefault="00647095">
            <w:r w:rsidRPr="00634200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7095" w:rsidRDefault="00647095">
            <w:r w:rsidRPr="00066020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7095" w:rsidRDefault="00647095" w:rsidP="000F2AF3">
            <w:r w:rsidRPr="0053476E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647095" w:rsidRPr="009D4097" w:rsidTr="001D332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7095" w:rsidRPr="009D4097" w:rsidRDefault="00647095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7095" w:rsidRPr="009D4097" w:rsidRDefault="00647095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Esfera</w:t>
            </w:r>
          </w:p>
        </w:tc>
        <w:tc>
          <w:tcPr>
            <w:tcW w:w="811" w:type="dxa"/>
          </w:tcPr>
          <w:p w:rsidR="00647095" w:rsidRDefault="00647095">
            <w:r w:rsidRPr="00A60D0F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647095" w:rsidRPr="009D4097" w:rsidRDefault="0064709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vAlign w:val="center"/>
          </w:tcPr>
          <w:p w:rsidR="00647095" w:rsidRPr="009D4097" w:rsidRDefault="00647095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7095" w:rsidRDefault="00647095">
            <w:r w:rsidRPr="00566081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7095" w:rsidRDefault="00647095">
            <w:r w:rsidRPr="00634200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7095" w:rsidRDefault="00647095">
            <w:r w:rsidRPr="00066020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7095" w:rsidRDefault="00647095" w:rsidP="000F2AF3">
            <w:r w:rsidRPr="0053476E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647095" w:rsidRPr="009D4097" w:rsidTr="001D332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7095" w:rsidRPr="009D4097" w:rsidRDefault="00647095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7095" w:rsidRPr="009D4097" w:rsidRDefault="00647095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Endereço </w:t>
            </w:r>
          </w:p>
        </w:tc>
        <w:tc>
          <w:tcPr>
            <w:tcW w:w="811" w:type="dxa"/>
            <w:vAlign w:val="center"/>
          </w:tcPr>
          <w:p w:rsidR="00647095" w:rsidRPr="009D4097" w:rsidRDefault="0064709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</w:t>
            </w:r>
            <w:r w:rsidRPr="009D4097">
              <w:rPr>
                <w:iCs/>
                <w:color w:val="auto"/>
              </w:rPr>
              <w:t>0/A</w:t>
            </w:r>
          </w:p>
        </w:tc>
        <w:tc>
          <w:tcPr>
            <w:tcW w:w="425" w:type="dxa"/>
            <w:vAlign w:val="center"/>
          </w:tcPr>
          <w:p w:rsidR="00647095" w:rsidRPr="009D4097" w:rsidRDefault="0064709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7095" w:rsidRDefault="00647095">
            <w:r w:rsidRPr="00566081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7095" w:rsidRDefault="00647095">
            <w:r w:rsidRPr="00506FC5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7095" w:rsidRDefault="00647095">
            <w:r w:rsidRPr="00066020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7095" w:rsidRDefault="00647095" w:rsidP="000F2AF3">
            <w:r w:rsidRPr="00E84A34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7095" w:rsidRDefault="00647095">
            <w:r w:rsidRPr="002D01C0">
              <w:rPr>
                <w:iCs/>
                <w:color w:val="auto"/>
              </w:rPr>
              <w:t>N/A</w:t>
            </w:r>
          </w:p>
        </w:tc>
      </w:tr>
      <w:tr w:rsidR="00647095" w:rsidRPr="009D4097" w:rsidTr="001D3324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7095" w:rsidRPr="009D4097" w:rsidRDefault="00647095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7095" w:rsidRPr="009D4097" w:rsidRDefault="00647095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Complemento </w:t>
            </w:r>
          </w:p>
        </w:tc>
        <w:tc>
          <w:tcPr>
            <w:tcW w:w="811" w:type="dxa"/>
            <w:vAlign w:val="center"/>
          </w:tcPr>
          <w:p w:rsidR="00647095" w:rsidRPr="009D4097" w:rsidRDefault="00647095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</w:t>
            </w:r>
            <w:r w:rsidRPr="009D4097">
              <w:rPr>
                <w:iCs/>
                <w:color w:val="auto"/>
              </w:rPr>
              <w:t>0/A</w:t>
            </w:r>
          </w:p>
        </w:tc>
        <w:tc>
          <w:tcPr>
            <w:tcW w:w="425" w:type="dxa"/>
            <w:vAlign w:val="center"/>
          </w:tcPr>
          <w:p w:rsidR="00647095" w:rsidRPr="009D4097" w:rsidRDefault="00647095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7095" w:rsidRDefault="00647095">
            <w:r w:rsidRPr="00566081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7095" w:rsidRPr="009D4097" w:rsidRDefault="00647095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7095" w:rsidRDefault="00647095">
            <w:r w:rsidRPr="00506FC5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7095" w:rsidRDefault="00647095">
            <w:r w:rsidRPr="00066020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7095" w:rsidRDefault="00647095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7095" w:rsidRDefault="00647095">
            <w:r w:rsidRPr="002D01C0">
              <w:rPr>
                <w:iCs/>
                <w:color w:val="auto"/>
              </w:rPr>
              <w:t>N/A</w:t>
            </w:r>
          </w:p>
        </w:tc>
      </w:tr>
      <w:tr w:rsidR="00D53E1B" w:rsidRPr="009D4097" w:rsidTr="00576730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3E1B" w:rsidRPr="009D4097" w:rsidRDefault="00D53E1B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Bairro </w:t>
            </w:r>
          </w:p>
        </w:tc>
        <w:tc>
          <w:tcPr>
            <w:tcW w:w="811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</w:t>
            </w:r>
            <w:r w:rsidRPr="009D4097">
              <w:rPr>
                <w:iCs/>
                <w:color w:val="auto"/>
              </w:rPr>
              <w:t>0/A</w:t>
            </w:r>
          </w:p>
        </w:tc>
        <w:tc>
          <w:tcPr>
            <w:tcW w:w="425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D53E1B" w:rsidRDefault="00D53E1B">
            <w:r w:rsidRPr="00314AC9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D53E1B" w:rsidRDefault="00D53E1B">
            <w:r w:rsidRPr="00506FC5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D53E1B" w:rsidRDefault="00D53E1B">
            <w:r w:rsidRPr="0036738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D53E1B" w:rsidRDefault="00D53E1B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D53E1B" w:rsidRDefault="00D53E1B">
            <w:r w:rsidRPr="006E31B1">
              <w:rPr>
                <w:iCs/>
                <w:color w:val="auto"/>
              </w:rPr>
              <w:t>N/A</w:t>
            </w:r>
          </w:p>
        </w:tc>
      </w:tr>
      <w:tr w:rsidR="00D53E1B" w:rsidRPr="009D4097" w:rsidTr="00576730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3E1B" w:rsidRPr="009D4097" w:rsidRDefault="00D53E1B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UF </w:t>
            </w:r>
          </w:p>
        </w:tc>
        <w:tc>
          <w:tcPr>
            <w:tcW w:w="811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</w:t>
            </w:r>
          </w:p>
        </w:tc>
        <w:tc>
          <w:tcPr>
            <w:tcW w:w="425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D53E1B" w:rsidRDefault="00D53E1B">
            <w:r w:rsidRPr="00314AC9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D53E1B" w:rsidRDefault="00D53E1B">
            <w:r w:rsidRPr="00506FC5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D53E1B" w:rsidRDefault="00D53E1B">
            <w:r w:rsidRPr="0036738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D53E1B" w:rsidRDefault="00D53E1B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D53E1B" w:rsidRDefault="00D53E1B">
            <w:r w:rsidRPr="006E31B1">
              <w:rPr>
                <w:iCs/>
                <w:color w:val="auto"/>
              </w:rPr>
              <w:t>N/A</w:t>
            </w:r>
          </w:p>
        </w:tc>
      </w:tr>
      <w:tr w:rsidR="00D53E1B" w:rsidRPr="009D4097" w:rsidTr="00576730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3E1B" w:rsidRPr="009D4097" w:rsidRDefault="00D53E1B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Cidade </w:t>
            </w:r>
          </w:p>
        </w:tc>
        <w:tc>
          <w:tcPr>
            <w:tcW w:w="811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200/A</w:t>
            </w:r>
          </w:p>
        </w:tc>
        <w:tc>
          <w:tcPr>
            <w:tcW w:w="425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D53E1B" w:rsidRDefault="00D53E1B">
            <w:r w:rsidRPr="00314AC9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D53E1B" w:rsidRDefault="00D53E1B">
            <w:r w:rsidRPr="00DE07F3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D53E1B" w:rsidRDefault="00D53E1B">
            <w:r w:rsidRPr="0036738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D53E1B" w:rsidRDefault="00D53E1B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D53E1B" w:rsidRDefault="00D53E1B">
            <w:r w:rsidRPr="006E31B1">
              <w:rPr>
                <w:iCs/>
                <w:color w:val="auto"/>
              </w:rPr>
              <w:t>N/A</w:t>
            </w:r>
          </w:p>
        </w:tc>
      </w:tr>
      <w:tr w:rsidR="00D53E1B" w:rsidRPr="009D4097" w:rsidTr="00576730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3E1B" w:rsidRPr="009D4097" w:rsidRDefault="00D53E1B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CEP </w:t>
            </w:r>
          </w:p>
        </w:tc>
        <w:tc>
          <w:tcPr>
            <w:tcW w:w="811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10/N</w:t>
            </w:r>
          </w:p>
        </w:tc>
        <w:tc>
          <w:tcPr>
            <w:tcW w:w="425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D53E1B" w:rsidRDefault="00D53E1B">
            <w:r w:rsidRPr="00314AC9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D53E1B" w:rsidRDefault="00D53E1B">
            <w:r w:rsidRPr="00DE07F3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D53E1B" w:rsidRDefault="00D53E1B">
            <w:r w:rsidRPr="0036738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D53E1B" w:rsidRDefault="00D53E1B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D53E1B" w:rsidRDefault="00D53E1B">
            <w:r w:rsidRPr="006E31B1">
              <w:rPr>
                <w:iCs/>
                <w:color w:val="auto"/>
              </w:rPr>
              <w:t>N/A</w:t>
            </w:r>
          </w:p>
        </w:tc>
      </w:tr>
      <w:tr w:rsidR="00D53E1B" w:rsidRPr="009D4097" w:rsidTr="00576730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3E1B" w:rsidRPr="009D4097" w:rsidRDefault="00D53E1B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Telefone Comercial </w:t>
            </w:r>
          </w:p>
        </w:tc>
        <w:tc>
          <w:tcPr>
            <w:tcW w:w="811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70/A</w:t>
            </w:r>
          </w:p>
        </w:tc>
        <w:tc>
          <w:tcPr>
            <w:tcW w:w="425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D53E1B" w:rsidRDefault="00D53E1B">
            <w:r w:rsidRPr="00314AC9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D53E1B" w:rsidRDefault="00D53E1B">
            <w:r w:rsidRPr="00DE07F3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D53E1B" w:rsidRDefault="00D53E1B">
            <w:r w:rsidRPr="0036738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D53E1B" w:rsidRDefault="00D53E1B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D53E1B" w:rsidRDefault="00D53E1B">
            <w:r w:rsidRPr="00F97939">
              <w:rPr>
                <w:iCs/>
                <w:color w:val="auto"/>
              </w:rPr>
              <w:t>N/A</w:t>
            </w:r>
          </w:p>
        </w:tc>
      </w:tr>
      <w:tr w:rsidR="00D53E1B" w:rsidRPr="009D4097" w:rsidTr="00576730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3E1B" w:rsidRPr="009D4097" w:rsidRDefault="00D53E1B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Celular Funcional </w:t>
            </w:r>
          </w:p>
        </w:tc>
        <w:tc>
          <w:tcPr>
            <w:tcW w:w="811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70/A</w:t>
            </w:r>
          </w:p>
        </w:tc>
        <w:tc>
          <w:tcPr>
            <w:tcW w:w="425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D53E1B" w:rsidRDefault="00D53E1B">
            <w:r w:rsidRPr="00314AC9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D53E1B" w:rsidRDefault="00D53E1B">
            <w:r w:rsidRPr="00DE07F3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D53E1B" w:rsidRDefault="00D53E1B">
            <w:r w:rsidRPr="0036738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D53E1B" w:rsidRDefault="00D53E1B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D53E1B" w:rsidRDefault="00D53E1B">
            <w:r w:rsidRPr="00F97939">
              <w:rPr>
                <w:iCs/>
                <w:color w:val="auto"/>
              </w:rPr>
              <w:t>N/A</w:t>
            </w:r>
          </w:p>
        </w:tc>
      </w:tr>
      <w:tr w:rsidR="00D53E1B" w:rsidRPr="009D4097" w:rsidTr="00576730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3E1B" w:rsidRPr="009D4097" w:rsidRDefault="00D53E1B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Fax</w:t>
            </w:r>
          </w:p>
        </w:tc>
        <w:tc>
          <w:tcPr>
            <w:tcW w:w="811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70/A</w:t>
            </w:r>
          </w:p>
        </w:tc>
        <w:tc>
          <w:tcPr>
            <w:tcW w:w="425" w:type="dxa"/>
            <w:vAlign w:val="center"/>
          </w:tcPr>
          <w:p w:rsidR="00D53E1B" w:rsidRDefault="00D53E1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D53E1B" w:rsidRPr="009D4097" w:rsidRDefault="00D53E1B" w:rsidP="00050A9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D53E1B" w:rsidRDefault="00D53E1B">
            <w:r w:rsidRPr="00314AC9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D53E1B" w:rsidRPr="009D4097" w:rsidRDefault="00D53E1B" w:rsidP="00050A9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D53E1B" w:rsidRDefault="00D53E1B" w:rsidP="00050A91">
            <w:r w:rsidRPr="00096E46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D53E1B" w:rsidRDefault="00D53E1B">
            <w:r w:rsidRPr="0036738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D53E1B" w:rsidRDefault="00D53E1B" w:rsidP="00050A91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D53E1B" w:rsidRDefault="00D53E1B" w:rsidP="00050A91">
            <w:r w:rsidRPr="00A05F4B">
              <w:rPr>
                <w:iCs/>
                <w:color w:val="auto"/>
              </w:rPr>
              <w:t>N/A</w:t>
            </w:r>
          </w:p>
        </w:tc>
      </w:tr>
      <w:tr w:rsidR="00D53E1B" w:rsidRPr="009D4097" w:rsidTr="00576730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3E1B" w:rsidRPr="009D4097" w:rsidRDefault="00D53E1B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Endereço de Rede Social </w:t>
            </w:r>
          </w:p>
        </w:tc>
        <w:tc>
          <w:tcPr>
            <w:tcW w:w="811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25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URL</w:t>
            </w:r>
          </w:p>
        </w:tc>
        <w:tc>
          <w:tcPr>
            <w:tcW w:w="567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D53E1B" w:rsidRDefault="00D53E1B">
            <w:r w:rsidRPr="00314AC9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D53E1B" w:rsidRDefault="00D53E1B">
            <w:r w:rsidRPr="00DE07F3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D53E1B" w:rsidRDefault="00D53E1B">
            <w:r w:rsidRPr="0036738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D53E1B" w:rsidRDefault="00D53E1B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D53E1B" w:rsidRDefault="00D53E1B">
            <w:r w:rsidRPr="00F97939">
              <w:rPr>
                <w:iCs/>
                <w:color w:val="auto"/>
              </w:rPr>
              <w:t>N/A</w:t>
            </w:r>
          </w:p>
        </w:tc>
      </w:tr>
      <w:tr w:rsidR="00D53E1B" w:rsidRPr="009D4097" w:rsidTr="00576730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3E1B" w:rsidRPr="009D4097" w:rsidRDefault="00D53E1B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E-mail</w:t>
            </w:r>
          </w:p>
        </w:tc>
        <w:tc>
          <w:tcPr>
            <w:tcW w:w="811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100/A</w:t>
            </w:r>
          </w:p>
        </w:tc>
        <w:tc>
          <w:tcPr>
            <w:tcW w:w="425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D53E1B" w:rsidRDefault="00D53E1B">
            <w:r w:rsidRPr="00314AC9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D53E1B" w:rsidRDefault="00D53E1B">
            <w:r w:rsidRPr="00AE1487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D53E1B" w:rsidRDefault="00D53E1B">
            <w:r w:rsidRPr="0036738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D53E1B" w:rsidRDefault="00D53E1B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D53E1B" w:rsidRDefault="00D53E1B">
            <w:r w:rsidRPr="00F97939">
              <w:rPr>
                <w:iCs/>
                <w:color w:val="auto"/>
              </w:rPr>
              <w:t>N/A</w:t>
            </w:r>
          </w:p>
        </w:tc>
      </w:tr>
      <w:tr w:rsidR="00D53E1B" w:rsidRPr="009D4097" w:rsidTr="00576730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3E1B" w:rsidRPr="009D4097" w:rsidRDefault="00D53E1B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Página na Internet</w:t>
            </w:r>
          </w:p>
        </w:tc>
        <w:tc>
          <w:tcPr>
            <w:tcW w:w="811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25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URL</w:t>
            </w:r>
          </w:p>
        </w:tc>
        <w:tc>
          <w:tcPr>
            <w:tcW w:w="567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D53E1B" w:rsidRDefault="00D53E1B">
            <w:r w:rsidRPr="00314AC9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D53E1B" w:rsidRPr="009D4097" w:rsidRDefault="00D53E1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D53E1B" w:rsidRDefault="00D53E1B">
            <w:r w:rsidRPr="00AE1487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D53E1B" w:rsidRDefault="00D53E1B">
            <w:r w:rsidRPr="0036738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D53E1B" w:rsidRDefault="00D53E1B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D53E1B" w:rsidRDefault="00D53E1B">
            <w:r w:rsidRPr="00F97939">
              <w:rPr>
                <w:iCs/>
                <w:color w:val="auto"/>
              </w:rPr>
              <w:t>N/A</w:t>
            </w:r>
          </w:p>
        </w:tc>
      </w:tr>
      <w:tr w:rsidR="00D53E1B" w:rsidRPr="009D4097" w:rsidTr="00576730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53E1B" w:rsidRPr="009D4097" w:rsidRDefault="00D53E1B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Observação</w:t>
            </w:r>
          </w:p>
        </w:tc>
        <w:tc>
          <w:tcPr>
            <w:tcW w:w="811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200/A</w:t>
            </w:r>
          </w:p>
        </w:tc>
        <w:tc>
          <w:tcPr>
            <w:tcW w:w="425" w:type="dxa"/>
            <w:vAlign w:val="center"/>
          </w:tcPr>
          <w:p w:rsidR="00D53E1B" w:rsidRPr="009D4097" w:rsidRDefault="00D53E1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D53E1B" w:rsidRDefault="00D53E1B">
            <w:r w:rsidRPr="00314AC9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D53E1B" w:rsidRDefault="00D53E1B">
            <w:r w:rsidRPr="00AE1487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D53E1B" w:rsidRDefault="00D53E1B">
            <w:r w:rsidRPr="0036738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D53E1B" w:rsidRDefault="00D53E1B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D53E1B" w:rsidRDefault="00D53E1B">
            <w:r w:rsidRPr="00F97939">
              <w:rPr>
                <w:iCs/>
                <w:color w:val="auto"/>
              </w:rPr>
              <w:t>N/A</w:t>
            </w:r>
          </w:p>
        </w:tc>
      </w:tr>
      <w:tr w:rsidR="00D53E1B" w:rsidRPr="009D4097" w:rsidTr="0057673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53E1B" w:rsidRPr="009D4097" w:rsidRDefault="00D53E1B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 Limpar</w:t>
            </w:r>
          </w:p>
        </w:tc>
        <w:tc>
          <w:tcPr>
            <w:tcW w:w="811" w:type="dxa"/>
            <w:tcBorders>
              <w:bottom w:val="single" w:sz="4" w:space="0" w:color="auto"/>
            </w:tcBorders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D53E1B" w:rsidRDefault="00D53E1B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tcBorders>
              <w:bottom w:val="single" w:sz="4" w:space="0" w:color="auto"/>
            </w:tcBorders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D53E1B" w:rsidRDefault="00D53E1B">
            <w:r w:rsidRPr="00367381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tcBorders>
              <w:bottom w:val="single" w:sz="4" w:space="0" w:color="auto"/>
            </w:tcBorders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783" w:type="dxa"/>
            <w:tcBorders>
              <w:bottom w:val="single" w:sz="4" w:space="0" w:color="auto"/>
            </w:tcBorders>
            <w:vAlign w:val="center"/>
          </w:tcPr>
          <w:p w:rsidR="00D53E1B" w:rsidRPr="009D4097" w:rsidRDefault="00D53E1B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Limpa os dados informados</w:t>
            </w:r>
            <w:r w:rsidR="000E5476">
              <w:rPr>
                <w:iCs/>
                <w:color w:val="auto"/>
              </w:rPr>
              <w:t>.</w:t>
            </w:r>
          </w:p>
        </w:tc>
      </w:tr>
      <w:tr w:rsidR="000E5476" w:rsidRPr="009D4097" w:rsidTr="006037B7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E5476" w:rsidRPr="009D4097" w:rsidRDefault="000E5476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0E5476" w:rsidRPr="009D4097" w:rsidRDefault="000E5476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Salvar</w:t>
            </w:r>
          </w:p>
        </w:tc>
        <w:tc>
          <w:tcPr>
            <w:tcW w:w="811" w:type="dxa"/>
            <w:tcBorders>
              <w:bottom w:val="single" w:sz="4" w:space="0" w:color="auto"/>
            </w:tcBorders>
            <w:vAlign w:val="center"/>
          </w:tcPr>
          <w:p w:rsidR="000E5476" w:rsidRPr="009D4097" w:rsidRDefault="000E5476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0E5476" w:rsidRDefault="000E5476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E5476" w:rsidRDefault="000E5476">
            <w:r w:rsidRPr="00F84C5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E5476" w:rsidRPr="009D4097" w:rsidRDefault="000E5476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0E5476" w:rsidRPr="009D4097" w:rsidRDefault="000E5476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tcBorders>
              <w:bottom w:val="single" w:sz="4" w:space="0" w:color="auto"/>
            </w:tcBorders>
            <w:vAlign w:val="center"/>
          </w:tcPr>
          <w:p w:rsidR="000E5476" w:rsidRPr="009D4097" w:rsidRDefault="000E5476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0E5476" w:rsidRDefault="000E5476">
            <w:r w:rsidRPr="00EE0D7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tcBorders>
              <w:bottom w:val="single" w:sz="4" w:space="0" w:color="auto"/>
            </w:tcBorders>
            <w:vAlign w:val="center"/>
          </w:tcPr>
          <w:p w:rsidR="000E5476" w:rsidRPr="009D4097" w:rsidRDefault="000E5476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783" w:type="dxa"/>
            <w:tcBorders>
              <w:bottom w:val="single" w:sz="4" w:space="0" w:color="auto"/>
            </w:tcBorders>
            <w:vAlign w:val="center"/>
          </w:tcPr>
          <w:p w:rsidR="000E5476" w:rsidRPr="009D4097" w:rsidRDefault="000E5476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Salva o registro.</w:t>
            </w:r>
          </w:p>
        </w:tc>
      </w:tr>
      <w:tr w:rsidR="000E5476" w:rsidRPr="009D4097" w:rsidTr="006037B7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E5476" w:rsidRPr="009D4097" w:rsidRDefault="000E5476" w:rsidP="0038291E">
            <w:pPr>
              <w:pStyle w:val="PargrafodaLista"/>
              <w:numPr>
                <w:ilvl w:val="0"/>
                <w:numId w:val="31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0E5476" w:rsidRPr="009D4097" w:rsidRDefault="000E5476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 Cancelar</w:t>
            </w:r>
          </w:p>
        </w:tc>
        <w:tc>
          <w:tcPr>
            <w:tcW w:w="811" w:type="dxa"/>
            <w:tcBorders>
              <w:bottom w:val="single" w:sz="4" w:space="0" w:color="auto"/>
            </w:tcBorders>
            <w:vAlign w:val="center"/>
          </w:tcPr>
          <w:p w:rsidR="000E5476" w:rsidRPr="009D4097" w:rsidRDefault="000E5476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0E5476" w:rsidRDefault="000E5476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E5476" w:rsidRDefault="000E5476">
            <w:r w:rsidRPr="00F84C5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E5476" w:rsidRPr="009D4097" w:rsidRDefault="000E5476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0E5476" w:rsidRPr="009D4097" w:rsidRDefault="000E5476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tcBorders>
              <w:bottom w:val="single" w:sz="4" w:space="0" w:color="auto"/>
            </w:tcBorders>
            <w:vAlign w:val="center"/>
          </w:tcPr>
          <w:p w:rsidR="000E5476" w:rsidRPr="009D4097" w:rsidRDefault="000E5476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0E5476" w:rsidRDefault="000E5476">
            <w:r w:rsidRPr="00EE0D7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tcBorders>
              <w:bottom w:val="single" w:sz="4" w:space="0" w:color="auto"/>
            </w:tcBorders>
            <w:vAlign w:val="center"/>
          </w:tcPr>
          <w:p w:rsidR="000E5476" w:rsidRPr="009D4097" w:rsidRDefault="000E5476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783" w:type="dxa"/>
            <w:tcBorders>
              <w:bottom w:val="single" w:sz="4" w:space="0" w:color="auto"/>
            </w:tcBorders>
            <w:vAlign w:val="center"/>
          </w:tcPr>
          <w:p w:rsidR="000E5476" w:rsidRPr="009D4097" w:rsidRDefault="000E5476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Retorna para a tela de pesquisa de convidados.</w:t>
            </w:r>
          </w:p>
        </w:tc>
      </w:tr>
      <w:tr w:rsidR="00876864" w:rsidTr="000F2AF3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876864" w:rsidRDefault="00876864" w:rsidP="000F2AF3">
            <w:pPr>
              <w:rPr>
                <w:sz w:val="22"/>
              </w:rPr>
            </w:pPr>
          </w:p>
          <w:p w:rsidR="00876864" w:rsidRPr="007E5E04" w:rsidRDefault="00876864" w:rsidP="000F2AF3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      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876864" w:rsidRPr="007E5E04" w:rsidRDefault="00876864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876864" w:rsidRPr="007E5E04" w:rsidRDefault="00876864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876864" w:rsidRPr="007E5E04" w:rsidRDefault="00876864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 xml:space="preserve">ValoresInteiros,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876864" w:rsidRPr="007E5E04" w:rsidRDefault="00876864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Pr="007E5E04">
              <w:rPr>
                <w:sz w:val="16"/>
                <w:szCs w:val="16"/>
              </w:rPr>
              <w:t xml:space="preserve">Data 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876864" w:rsidRPr="007E5E04" w:rsidRDefault="00876864" w:rsidP="000F2AF3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876864" w:rsidRPr="007E5E04" w:rsidRDefault="00876864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876864" w:rsidRPr="007E5E04" w:rsidRDefault="00876864" w:rsidP="000F2AF3">
            <w:pPr>
              <w:rPr>
                <w:sz w:val="16"/>
                <w:szCs w:val="16"/>
              </w:rPr>
            </w:pPr>
          </w:p>
          <w:p w:rsidR="00876864" w:rsidRPr="007E5E04" w:rsidRDefault="00876864" w:rsidP="000F2AF3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876864" w:rsidRPr="007E5E04" w:rsidRDefault="00876864" w:rsidP="000F2AF3">
            <w:pPr>
              <w:ind w:left="1093" w:hanging="1093"/>
              <w:rPr>
                <w:sz w:val="16"/>
                <w:szCs w:val="16"/>
              </w:rPr>
            </w:pPr>
          </w:p>
          <w:p w:rsidR="00876864" w:rsidRDefault="00876864" w:rsidP="000F2AF3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0663A9" w:rsidRDefault="000663A9" w:rsidP="000663A9">
      <w:pPr>
        <w:pStyle w:val="STJNivel3"/>
      </w:pPr>
    </w:p>
    <w:p w:rsidR="000663A9" w:rsidRPr="00A37F98" w:rsidRDefault="000663A9" w:rsidP="000663A9">
      <w:pPr>
        <w:pStyle w:val="STJNivel3"/>
        <w:rPr>
          <w:i/>
        </w:rPr>
      </w:pPr>
      <w:bookmarkStart w:id="14" w:name="_Toc394596726"/>
      <w:r>
        <w:t>2.2.8. Tela Visualizar Cargo/Órgão</w:t>
      </w:r>
      <w:bookmarkEnd w:id="14"/>
    </w:p>
    <w:p w:rsidR="000663A9" w:rsidRDefault="000E0A72" w:rsidP="000663A9">
      <w:pPr>
        <w:pStyle w:val="Instru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300470" cy="5745712"/>
            <wp:effectExtent l="19050" t="0" r="5080" b="0"/>
            <wp:docPr id="21" name="Imagem 10" descr="C:\Users\rayanne.felicio\Pictures\VISUALIZAR CARGO ORGÃ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yanne.felicio\Pictures\VISUALIZAR CARGO ORGÃO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74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3A9" w:rsidRPr="008D188E" w:rsidRDefault="000663A9" w:rsidP="000663A9">
      <w:pPr>
        <w:pStyle w:val="Instruo"/>
        <w:jc w:val="center"/>
        <w:rPr>
          <w:i w:val="0"/>
          <w:color w:val="auto"/>
        </w:rPr>
      </w:pPr>
      <w:r>
        <w:rPr>
          <w:i w:val="0"/>
          <w:color w:val="auto"/>
        </w:rPr>
        <w:t>Figura 8</w:t>
      </w:r>
      <w:r w:rsidRPr="008D188E">
        <w:rPr>
          <w:i w:val="0"/>
          <w:color w:val="auto"/>
        </w:rPr>
        <w:t xml:space="preserve"> - Te</w:t>
      </w:r>
      <w:r>
        <w:rPr>
          <w:i w:val="0"/>
          <w:color w:val="auto"/>
        </w:rPr>
        <w:t>la de Visualização de Cargo/Órgão</w:t>
      </w:r>
      <w:r w:rsidRPr="008D188E">
        <w:rPr>
          <w:i w:val="0"/>
          <w:color w:val="auto"/>
        </w:rPr>
        <w:t>.</w:t>
      </w:r>
    </w:p>
    <w:p w:rsidR="000663A9" w:rsidRPr="000617DF" w:rsidRDefault="000663A9" w:rsidP="000663A9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2.2.8.1. Regras de Apresentação</w:t>
      </w:r>
    </w:p>
    <w:p w:rsidR="000663A9" w:rsidRPr="00BB3608" w:rsidRDefault="00572113" w:rsidP="00E26118">
      <w:pPr>
        <w:pStyle w:val="PargrafodaLista"/>
        <w:rPr>
          <w:color w:val="auto"/>
        </w:rPr>
      </w:pPr>
      <w:r>
        <w:rPr>
          <w:color w:val="auto"/>
        </w:rPr>
        <w:t xml:space="preserve">Ao clicar o botão </w:t>
      </w:r>
      <w:r w:rsidR="008F07FB">
        <w:rPr>
          <w:color w:val="auto"/>
        </w:rPr>
        <w:t>Volta</w:t>
      </w:r>
      <w:r w:rsidR="003C1428">
        <w:rPr>
          <w:color w:val="auto"/>
        </w:rPr>
        <w:t>r</w:t>
      </w:r>
      <w:r w:rsidR="00BB3608" w:rsidRPr="003E25B3">
        <w:rPr>
          <w:color w:val="auto"/>
        </w:rPr>
        <w:t>, o sistema retornará para a pesquisa inicial</w:t>
      </w:r>
      <w:r w:rsidR="00BB3608">
        <w:rPr>
          <w:color w:val="auto"/>
        </w:rPr>
        <w:t xml:space="preserve"> de convidados</w:t>
      </w:r>
      <w:r w:rsidR="00BB3608" w:rsidRPr="003E25B3">
        <w:rPr>
          <w:color w:val="auto"/>
        </w:rPr>
        <w:t>.</w:t>
      </w:r>
    </w:p>
    <w:p w:rsidR="000663A9" w:rsidRDefault="000663A9" w:rsidP="000663A9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2.2.8.2. Exceções</w:t>
      </w:r>
    </w:p>
    <w:p w:rsidR="000663A9" w:rsidRPr="008D188E" w:rsidRDefault="000663A9" w:rsidP="000663A9">
      <w:pPr>
        <w:pStyle w:val="Instruo"/>
        <w:ind w:left="720"/>
        <w:jc w:val="both"/>
        <w:rPr>
          <w:i w:val="0"/>
          <w:color w:val="auto"/>
        </w:rPr>
      </w:pPr>
      <w:r w:rsidRPr="008D188E">
        <w:rPr>
          <w:i w:val="0"/>
          <w:color w:val="auto"/>
        </w:rPr>
        <w:t>Não se aplica.</w:t>
      </w:r>
    </w:p>
    <w:p w:rsidR="000663A9" w:rsidRDefault="000663A9" w:rsidP="000663A9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lastRenderedPageBreak/>
        <w:t>2.2.8.3. 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811"/>
        <w:gridCol w:w="425"/>
        <w:gridCol w:w="567"/>
        <w:gridCol w:w="567"/>
        <w:gridCol w:w="426"/>
        <w:gridCol w:w="1093"/>
        <w:gridCol w:w="360"/>
        <w:gridCol w:w="1098"/>
        <w:gridCol w:w="1783"/>
      </w:tblGrid>
      <w:tr w:rsidR="000663A9" w:rsidRPr="009D4097" w:rsidTr="000F2AF3">
        <w:trPr>
          <w:cantSplit/>
          <w:trHeight w:val="1327"/>
          <w:jc w:val="center"/>
        </w:trPr>
        <w:tc>
          <w:tcPr>
            <w:tcW w:w="554" w:type="dxa"/>
            <w:shd w:val="clear" w:color="auto" w:fill="BFBFBF" w:themeFill="background1" w:themeFillShade="BF"/>
            <w:textDirection w:val="btLr"/>
            <w:vAlign w:val="center"/>
          </w:tcPr>
          <w:p w:rsidR="000663A9" w:rsidRPr="009D4097" w:rsidRDefault="000663A9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Item</w:t>
            </w:r>
          </w:p>
        </w:tc>
        <w:tc>
          <w:tcPr>
            <w:tcW w:w="2120" w:type="dxa"/>
            <w:shd w:val="clear" w:color="auto" w:fill="BFBFBF" w:themeFill="background1" w:themeFillShade="BF"/>
            <w:vAlign w:val="center"/>
          </w:tcPr>
          <w:p w:rsidR="000663A9" w:rsidRPr="009D4097" w:rsidRDefault="000663A9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Descrição</w:t>
            </w:r>
          </w:p>
        </w:tc>
        <w:tc>
          <w:tcPr>
            <w:tcW w:w="811" w:type="dxa"/>
            <w:shd w:val="clear" w:color="auto" w:fill="BFBFBF" w:themeFill="background1" w:themeFillShade="BF"/>
            <w:textDirection w:val="btLr"/>
            <w:vAlign w:val="center"/>
          </w:tcPr>
          <w:p w:rsidR="000663A9" w:rsidRPr="009D4097" w:rsidRDefault="000663A9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Informação BD</w:t>
            </w:r>
          </w:p>
        </w:tc>
        <w:tc>
          <w:tcPr>
            <w:tcW w:w="425" w:type="dxa"/>
            <w:shd w:val="clear" w:color="auto" w:fill="BFBFBF" w:themeFill="background1" w:themeFillShade="BF"/>
            <w:textDirection w:val="btLr"/>
            <w:vAlign w:val="center"/>
          </w:tcPr>
          <w:p w:rsidR="000663A9" w:rsidRPr="009D4097" w:rsidRDefault="000663A9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Máscara</w:t>
            </w:r>
          </w:p>
        </w:tc>
        <w:tc>
          <w:tcPr>
            <w:tcW w:w="567" w:type="dxa"/>
            <w:shd w:val="clear" w:color="auto" w:fill="BFBFBF" w:themeFill="background1" w:themeFillShade="BF"/>
            <w:textDirection w:val="btLr"/>
            <w:vAlign w:val="center"/>
          </w:tcPr>
          <w:p w:rsidR="000663A9" w:rsidRPr="009D4097" w:rsidRDefault="000663A9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Obrigatório</w:t>
            </w:r>
          </w:p>
        </w:tc>
        <w:tc>
          <w:tcPr>
            <w:tcW w:w="567" w:type="dxa"/>
            <w:shd w:val="clear" w:color="auto" w:fill="BFBFBF" w:themeFill="background1" w:themeFillShade="BF"/>
            <w:textDirection w:val="btLr"/>
            <w:vAlign w:val="center"/>
          </w:tcPr>
          <w:p w:rsidR="000663A9" w:rsidRPr="009D4097" w:rsidRDefault="000663A9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Valor Padrão</w:t>
            </w:r>
          </w:p>
        </w:tc>
        <w:tc>
          <w:tcPr>
            <w:tcW w:w="426" w:type="dxa"/>
            <w:shd w:val="clear" w:color="auto" w:fill="BFBFBF" w:themeFill="background1" w:themeFillShade="BF"/>
            <w:textDirection w:val="btLr"/>
            <w:vAlign w:val="center"/>
          </w:tcPr>
          <w:p w:rsidR="000663A9" w:rsidRPr="009D4097" w:rsidRDefault="000663A9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Editável</w:t>
            </w:r>
          </w:p>
        </w:tc>
        <w:tc>
          <w:tcPr>
            <w:tcW w:w="1093" w:type="dxa"/>
            <w:shd w:val="clear" w:color="auto" w:fill="BFBFBF" w:themeFill="background1" w:themeFillShade="BF"/>
            <w:textDirection w:val="btLr"/>
            <w:vAlign w:val="center"/>
          </w:tcPr>
          <w:p w:rsidR="000663A9" w:rsidRPr="009D4097" w:rsidRDefault="000663A9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Domínio</w:t>
            </w:r>
          </w:p>
        </w:tc>
        <w:tc>
          <w:tcPr>
            <w:tcW w:w="360" w:type="dxa"/>
            <w:shd w:val="clear" w:color="auto" w:fill="BFBFBF" w:themeFill="background1" w:themeFillShade="BF"/>
            <w:textDirection w:val="btLr"/>
            <w:vAlign w:val="center"/>
          </w:tcPr>
          <w:p w:rsidR="000663A9" w:rsidRPr="009D4097" w:rsidRDefault="000663A9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TabOrder</w:t>
            </w:r>
          </w:p>
        </w:tc>
        <w:tc>
          <w:tcPr>
            <w:tcW w:w="1098" w:type="dxa"/>
            <w:shd w:val="clear" w:color="auto" w:fill="BFBFBF" w:themeFill="background1" w:themeFillShade="BF"/>
            <w:textDirection w:val="btLr"/>
            <w:vAlign w:val="center"/>
          </w:tcPr>
          <w:p w:rsidR="000663A9" w:rsidRPr="009D4097" w:rsidRDefault="000663A9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Evento</w:t>
            </w:r>
          </w:p>
        </w:tc>
        <w:tc>
          <w:tcPr>
            <w:tcW w:w="1783" w:type="dxa"/>
            <w:shd w:val="clear" w:color="auto" w:fill="BFBFBF" w:themeFill="background1" w:themeFillShade="BF"/>
            <w:vAlign w:val="center"/>
          </w:tcPr>
          <w:p w:rsidR="000663A9" w:rsidRPr="009D4097" w:rsidRDefault="000663A9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Ação</w:t>
            </w:r>
          </w:p>
        </w:tc>
      </w:tr>
      <w:tr w:rsidR="00727C89" w:rsidRPr="009D4097" w:rsidTr="007231F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27C89" w:rsidRPr="009D4097" w:rsidRDefault="00727C89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Cargo</w:t>
            </w:r>
          </w:p>
        </w:tc>
        <w:tc>
          <w:tcPr>
            <w:tcW w:w="811" w:type="dxa"/>
          </w:tcPr>
          <w:p w:rsidR="00727C89" w:rsidRDefault="00727C89">
            <w:r w:rsidRPr="006807B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727C89" w:rsidRPr="009D4097" w:rsidRDefault="00727C89" w:rsidP="000F2AF3">
            <w:r>
              <w:rPr>
                <w:iCs/>
                <w:color w:val="auto"/>
              </w:rPr>
              <w:t>S</w:t>
            </w:r>
          </w:p>
        </w:tc>
        <w:tc>
          <w:tcPr>
            <w:tcW w:w="567" w:type="dxa"/>
          </w:tcPr>
          <w:p w:rsidR="00727C89" w:rsidRDefault="00727C89">
            <w:r w:rsidRPr="0041294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Cargo selecionado</w:t>
            </w:r>
          </w:p>
        </w:tc>
        <w:tc>
          <w:tcPr>
            <w:tcW w:w="360" w:type="dxa"/>
          </w:tcPr>
          <w:p w:rsidR="00727C89" w:rsidRDefault="00727C89">
            <w:r w:rsidRPr="00E960B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727C89" w:rsidRPr="009D4097" w:rsidTr="007231F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27C89" w:rsidRPr="009D4097" w:rsidRDefault="00727C89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do Órgão</w:t>
            </w:r>
          </w:p>
        </w:tc>
        <w:tc>
          <w:tcPr>
            <w:tcW w:w="811" w:type="dxa"/>
          </w:tcPr>
          <w:p w:rsidR="00727C89" w:rsidRDefault="00727C89">
            <w:r w:rsidRPr="006807B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727C89" w:rsidRPr="009D4097" w:rsidRDefault="00727C89" w:rsidP="000F2AF3">
            <w:r>
              <w:rPr>
                <w:iCs/>
                <w:color w:val="auto"/>
              </w:rPr>
              <w:t>S</w:t>
            </w:r>
          </w:p>
        </w:tc>
        <w:tc>
          <w:tcPr>
            <w:tcW w:w="567" w:type="dxa"/>
          </w:tcPr>
          <w:p w:rsidR="00727C89" w:rsidRDefault="00727C89">
            <w:r w:rsidRPr="0041294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 w:rsidRPr="00634200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727C89" w:rsidRDefault="00727C89">
            <w:r w:rsidRPr="00E960B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727C89" w:rsidRDefault="00727C89" w:rsidP="000F2AF3">
            <w:r w:rsidRPr="0053476E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727C89" w:rsidRPr="009D4097" w:rsidTr="007231F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27C89" w:rsidRPr="009D4097" w:rsidRDefault="00727C89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27C89" w:rsidRPr="009D4097" w:rsidRDefault="00727C89" w:rsidP="00BA6BA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Sigla do </w:t>
            </w:r>
            <w:r>
              <w:rPr>
                <w:iCs/>
                <w:color w:val="auto"/>
              </w:rPr>
              <w:t>ó</w:t>
            </w:r>
            <w:r w:rsidRPr="009D4097">
              <w:rPr>
                <w:iCs/>
                <w:color w:val="auto"/>
              </w:rPr>
              <w:t>rgão</w:t>
            </w:r>
          </w:p>
        </w:tc>
        <w:tc>
          <w:tcPr>
            <w:tcW w:w="811" w:type="dxa"/>
            <w:vAlign w:val="center"/>
          </w:tcPr>
          <w:p w:rsidR="00727C89" w:rsidRPr="009D4097" w:rsidRDefault="00727C89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10/A</w:t>
            </w:r>
          </w:p>
        </w:tc>
        <w:tc>
          <w:tcPr>
            <w:tcW w:w="425" w:type="dxa"/>
            <w:vAlign w:val="center"/>
          </w:tcPr>
          <w:p w:rsidR="00727C89" w:rsidRPr="009D4097" w:rsidRDefault="00727C89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727C89" w:rsidRDefault="00727C89">
            <w:r w:rsidRPr="0041294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</w:tcPr>
          <w:p w:rsidR="00727C89" w:rsidRDefault="00727C89">
            <w:r w:rsidRPr="00E960B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727C89" w:rsidRPr="009D4097" w:rsidTr="007231F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27C89" w:rsidRPr="009D4097" w:rsidRDefault="00727C89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Tipo de Órgão</w:t>
            </w:r>
          </w:p>
        </w:tc>
        <w:tc>
          <w:tcPr>
            <w:tcW w:w="811" w:type="dxa"/>
          </w:tcPr>
          <w:p w:rsidR="00727C89" w:rsidRDefault="00727C89">
            <w:r w:rsidRPr="0083207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727C89" w:rsidRPr="009D4097" w:rsidRDefault="00727C89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727C89" w:rsidRDefault="00727C89">
            <w:r w:rsidRPr="0041294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 w:rsidRPr="00634200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727C89" w:rsidRDefault="00727C89">
            <w:r w:rsidRPr="00E960B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727C89" w:rsidRDefault="00727C89" w:rsidP="000F2AF3">
            <w:r w:rsidRPr="0053476E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727C89" w:rsidRPr="009D4097" w:rsidTr="007231F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27C89" w:rsidRPr="009D4097" w:rsidRDefault="00727C89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Poder/Área</w:t>
            </w:r>
          </w:p>
        </w:tc>
        <w:tc>
          <w:tcPr>
            <w:tcW w:w="811" w:type="dxa"/>
          </w:tcPr>
          <w:p w:rsidR="00727C89" w:rsidRDefault="00727C89">
            <w:r w:rsidRPr="0083207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727C89" w:rsidRPr="009D4097" w:rsidRDefault="00727C89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727C89" w:rsidRDefault="00727C89">
            <w:r w:rsidRPr="0041294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727C89" w:rsidRDefault="00727C89">
            <w:r w:rsidRPr="005834AB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727C89" w:rsidRDefault="00727C89">
            <w:r w:rsidRPr="00E960B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727C89" w:rsidRDefault="00727C89" w:rsidP="000F2AF3">
            <w:r w:rsidRPr="0053476E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727C89" w:rsidRPr="009D4097" w:rsidTr="007231F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27C89" w:rsidRPr="009D4097" w:rsidRDefault="00727C89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Esfera</w:t>
            </w:r>
          </w:p>
        </w:tc>
        <w:tc>
          <w:tcPr>
            <w:tcW w:w="811" w:type="dxa"/>
          </w:tcPr>
          <w:p w:rsidR="00727C89" w:rsidRDefault="00727C89">
            <w:r w:rsidRPr="00832071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727C89" w:rsidRPr="009D4097" w:rsidRDefault="00727C89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727C89" w:rsidRDefault="00727C89">
            <w:r w:rsidRPr="0041294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727C89" w:rsidRDefault="00727C89">
            <w:r w:rsidRPr="005834AB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727C89" w:rsidRDefault="00727C89">
            <w:r w:rsidRPr="00E960B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727C89" w:rsidRDefault="00727C89" w:rsidP="000F2AF3">
            <w:r w:rsidRPr="0053476E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727C89" w:rsidRPr="009D4097" w:rsidTr="007231F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27C89" w:rsidRPr="009D4097" w:rsidRDefault="00727C89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Endereço </w:t>
            </w:r>
          </w:p>
        </w:tc>
        <w:tc>
          <w:tcPr>
            <w:tcW w:w="811" w:type="dxa"/>
            <w:vAlign w:val="center"/>
          </w:tcPr>
          <w:p w:rsidR="00727C89" w:rsidRPr="009D4097" w:rsidRDefault="00727C89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</w:t>
            </w:r>
            <w:r w:rsidRPr="009D4097">
              <w:rPr>
                <w:iCs/>
                <w:color w:val="auto"/>
              </w:rPr>
              <w:t>0/A</w:t>
            </w:r>
          </w:p>
        </w:tc>
        <w:tc>
          <w:tcPr>
            <w:tcW w:w="425" w:type="dxa"/>
            <w:vAlign w:val="center"/>
          </w:tcPr>
          <w:p w:rsidR="00727C89" w:rsidRPr="009D4097" w:rsidRDefault="00727C89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727C89" w:rsidRDefault="00727C89">
            <w:r w:rsidRPr="0041294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727C89" w:rsidRDefault="00727C89">
            <w:r w:rsidRPr="005834AB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727C89" w:rsidRDefault="00727C89">
            <w:r w:rsidRPr="00E960B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727C89" w:rsidRDefault="00727C89" w:rsidP="000F2AF3">
            <w:r w:rsidRPr="00E84A34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727C89" w:rsidRDefault="00727C89">
            <w:r w:rsidRPr="00DC26F9">
              <w:rPr>
                <w:iCs/>
                <w:color w:val="auto"/>
              </w:rPr>
              <w:t>N/A</w:t>
            </w:r>
          </w:p>
        </w:tc>
      </w:tr>
      <w:tr w:rsidR="00727C89" w:rsidRPr="009D4097" w:rsidTr="007231F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27C89" w:rsidRPr="009D4097" w:rsidRDefault="00727C89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Complemento </w:t>
            </w:r>
          </w:p>
        </w:tc>
        <w:tc>
          <w:tcPr>
            <w:tcW w:w="811" w:type="dxa"/>
            <w:vAlign w:val="center"/>
          </w:tcPr>
          <w:p w:rsidR="00727C89" w:rsidRPr="009D4097" w:rsidRDefault="00727C89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</w:t>
            </w:r>
            <w:r w:rsidRPr="009D4097">
              <w:rPr>
                <w:iCs/>
                <w:color w:val="auto"/>
              </w:rPr>
              <w:t>0/A</w:t>
            </w:r>
          </w:p>
        </w:tc>
        <w:tc>
          <w:tcPr>
            <w:tcW w:w="425" w:type="dxa"/>
            <w:vAlign w:val="center"/>
          </w:tcPr>
          <w:p w:rsidR="00727C89" w:rsidRPr="009D4097" w:rsidRDefault="00727C89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727C89" w:rsidRDefault="00727C89">
            <w:r w:rsidRPr="0041294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727C89" w:rsidRDefault="00727C89">
            <w:r w:rsidRPr="005834AB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727C89" w:rsidRDefault="00727C89">
            <w:r w:rsidRPr="00E960B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727C89" w:rsidRDefault="00727C89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727C89" w:rsidRDefault="00727C89">
            <w:r w:rsidRPr="00DC26F9">
              <w:rPr>
                <w:iCs/>
                <w:color w:val="auto"/>
              </w:rPr>
              <w:t>N/A</w:t>
            </w:r>
          </w:p>
        </w:tc>
      </w:tr>
      <w:tr w:rsidR="00727C89" w:rsidRPr="009D4097" w:rsidTr="007231F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27C89" w:rsidRPr="009D4097" w:rsidRDefault="00727C89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Bairro </w:t>
            </w:r>
          </w:p>
        </w:tc>
        <w:tc>
          <w:tcPr>
            <w:tcW w:w="811" w:type="dxa"/>
            <w:vAlign w:val="center"/>
          </w:tcPr>
          <w:p w:rsidR="00727C89" w:rsidRPr="009D4097" w:rsidRDefault="00727C89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</w:t>
            </w:r>
            <w:r w:rsidRPr="009D4097">
              <w:rPr>
                <w:iCs/>
                <w:color w:val="auto"/>
              </w:rPr>
              <w:t>0/A</w:t>
            </w:r>
          </w:p>
        </w:tc>
        <w:tc>
          <w:tcPr>
            <w:tcW w:w="425" w:type="dxa"/>
            <w:vAlign w:val="center"/>
          </w:tcPr>
          <w:p w:rsidR="00727C89" w:rsidRPr="009D4097" w:rsidRDefault="00727C89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727C89" w:rsidRDefault="00727C89">
            <w:r w:rsidRPr="0041294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727C89" w:rsidRDefault="00727C89">
            <w:r w:rsidRPr="005834AB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727C89" w:rsidRDefault="00727C89">
            <w:r w:rsidRPr="00E960B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727C89" w:rsidRDefault="00727C89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727C89" w:rsidRDefault="00727C89">
            <w:r w:rsidRPr="00DC26F9">
              <w:rPr>
                <w:iCs/>
                <w:color w:val="auto"/>
              </w:rPr>
              <w:t>N/A</w:t>
            </w:r>
          </w:p>
        </w:tc>
      </w:tr>
      <w:tr w:rsidR="00727C89" w:rsidRPr="009D4097" w:rsidTr="007231F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27C89" w:rsidRPr="009D4097" w:rsidRDefault="00727C89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UF </w:t>
            </w:r>
          </w:p>
        </w:tc>
        <w:tc>
          <w:tcPr>
            <w:tcW w:w="811" w:type="dxa"/>
            <w:vAlign w:val="center"/>
          </w:tcPr>
          <w:p w:rsidR="00727C89" w:rsidRPr="009D4097" w:rsidRDefault="00727C89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</w:t>
            </w:r>
          </w:p>
        </w:tc>
        <w:tc>
          <w:tcPr>
            <w:tcW w:w="425" w:type="dxa"/>
            <w:vAlign w:val="center"/>
          </w:tcPr>
          <w:p w:rsidR="00727C89" w:rsidRPr="009D4097" w:rsidRDefault="00727C89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727C89" w:rsidRDefault="00727C89">
            <w:r w:rsidRPr="0041294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727C89" w:rsidRDefault="00727C89">
            <w:r w:rsidRPr="002903F9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727C89" w:rsidRDefault="00727C89">
            <w:r w:rsidRPr="00E960B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727C89" w:rsidRDefault="00727C89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727C89" w:rsidRDefault="00727C89">
            <w:r w:rsidRPr="00260EB1">
              <w:rPr>
                <w:iCs/>
                <w:color w:val="auto"/>
              </w:rPr>
              <w:t>N/A</w:t>
            </w:r>
          </w:p>
        </w:tc>
      </w:tr>
      <w:tr w:rsidR="00727C89" w:rsidRPr="009D4097" w:rsidTr="007231F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27C89" w:rsidRPr="009D4097" w:rsidRDefault="00727C89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Cidade </w:t>
            </w:r>
          </w:p>
        </w:tc>
        <w:tc>
          <w:tcPr>
            <w:tcW w:w="811" w:type="dxa"/>
            <w:vAlign w:val="center"/>
          </w:tcPr>
          <w:p w:rsidR="00727C89" w:rsidRPr="009D4097" w:rsidRDefault="00727C89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200/A</w:t>
            </w:r>
          </w:p>
        </w:tc>
        <w:tc>
          <w:tcPr>
            <w:tcW w:w="425" w:type="dxa"/>
            <w:vAlign w:val="center"/>
          </w:tcPr>
          <w:p w:rsidR="00727C89" w:rsidRPr="009D4097" w:rsidRDefault="00727C89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727C89" w:rsidRPr="009D4097" w:rsidRDefault="00727C89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727C89" w:rsidRDefault="00727C89">
            <w:r w:rsidRPr="0041294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vAlign w:val="center"/>
          </w:tcPr>
          <w:p w:rsidR="00727C89" w:rsidRPr="009D4097" w:rsidRDefault="00727C89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727C89" w:rsidRDefault="00727C89">
            <w:r w:rsidRPr="002903F9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727C89" w:rsidRDefault="00727C89">
            <w:r w:rsidRPr="00E960B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727C89" w:rsidRDefault="00727C89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727C89" w:rsidRDefault="00727C89">
            <w:r w:rsidRPr="00260EB1">
              <w:rPr>
                <w:iCs/>
                <w:color w:val="auto"/>
              </w:rPr>
              <w:t>N/A</w:t>
            </w:r>
          </w:p>
        </w:tc>
      </w:tr>
      <w:tr w:rsidR="0036576B" w:rsidRPr="009D4097" w:rsidTr="00F528BB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6576B" w:rsidRPr="009D4097" w:rsidRDefault="0036576B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6576B" w:rsidRPr="009D4097" w:rsidRDefault="0036576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CEP </w:t>
            </w:r>
          </w:p>
        </w:tc>
        <w:tc>
          <w:tcPr>
            <w:tcW w:w="811" w:type="dxa"/>
            <w:vAlign w:val="center"/>
          </w:tcPr>
          <w:p w:rsidR="0036576B" w:rsidRPr="009D4097" w:rsidRDefault="0036576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10/N</w:t>
            </w:r>
          </w:p>
        </w:tc>
        <w:tc>
          <w:tcPr>
            <w:tcW w:w="425" w:type="dxa"/>
            <w:vAlign w:val="center"/>
          </w:tcPr>
          <w:p w:rsidR="0036576B" w:rsidRPr="009D4097" w:rsidRDefault="0036576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36576B" w:rsidRPr="009D4097" w:rsidRDefault="0036576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36576B" w:rsidRDefault="0036576B">
            <w:r w:rsidRPr="007B646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36576B" w:rsidRPr="009D4097" w:rsidRDefault="0036576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36576B" w:rsidRDefault="0036576B">
            <w:r w:rsidRPr="00755C8F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36576B" w:rsidRDefault="0036576B">
            <w:r w:rsidRPr="00D15F68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36576B" w:rsidRDefault="0036576B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36576B" w:rsidRDefault="0036576B">
            <w:r w:rsidRPr="00260EB1">
              <w:rPr>
                <w:iCs/>
                <w:color w:val="auto"/>
              </w:rPr>
              <w:t>N/A</w:t>
            </w:r>
          </w:p>
        </w:tc>
      </w:tr>
      <w:tr w:rsidR="0036576B" w:rsidRPr="009D4097" w:rsidTr="00F528BB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6576B" w:rsidRPr="009D4097" w:rsidRDefault="0036576B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6576B" w:rsidRPr="009D4097" w:rsidRDefault="0036576B" w:rsidP="008F6838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Telefone </w:t>
            </w:r>
            <w:r>
              <w:rPr>
                <w:iCs/>
                <w:color w:val="auto"/>
              </w:rPr>
              <w:t>Residencial</w:t>
            </w:r>
            <w:r w:rsidRPr="009D4097">
              <w:rPr>
                <w:iCs/>
                <w:color w:val="auto"/>
              </w:rPr>
              <w:t xml:space="preserve"> </w:t>
            </w:r>
          </w:p>
        </w:tc>
        <w:tc>
          <w:tcPr>
            <w:tcW w:w="811" w:type="dxa"/>
            <w:vAlign w:val="center"/>
          </w:tcPr>
          <w:p w:rsidR="0036576B" w:rsidRPr="009D4097" w:rsidRDefault="0036576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70/A</w:t>
            </w:r>
          </w:p>
        </w:tc>
        <w:tc>
          <w:tcPr>
            <w:tcW w:w="425" w:type="dxa"/>
            <w:vAlign w:val="center"/>
          </w:tcPr>
          <w:p w:rsidR="0036576B" w:rsidRPr="009D4097" w:rsidRDefault="0036576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36576B" w:rsidRPr="009D4097" w:rsidRDefault="0036576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36576B" w:rsidRDefault="0036576B">
            <w:r w:rsidRPr="007B646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36576B" w:rsidRPr="009D4097" w:rsidRDefault="0036576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36576B" w:rsidRDefault="0036576B">
            <w:r w:rsidRPr="00755C8F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36576B" w:rsidRDefault="0036576B">
            <w:r w:rsidRPr="00D15F68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36576B" w:rsidRDefault="0036576B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36576B" w:rsidRDefault="0036576B">
            <w:r w:rsidRPr="00260EB1">
              <w:rPr>
                <w:iCs/>
                <w:color w:val="auto"/>
              </w:rPr>
              <w:t>N/A</w:t>
            </w:r>
          </w:p>
        </w:tc>
      </w:tr>
      <w:tr w:rsidR="0036576B" w:rsidRPr="009D4097" w:rsidTr="00F528BB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6576B" w:rsidRPr="009D4097" w:rsidRDefault="0036576B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6576B" w:rsidRPr="009D4097" w:rsidRDefault="0036576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Celular Funcional </w:t>
            </w:r>
          </w:p>
        </w:tc>
        <w:tc>
          <w:tcPr>
            <w:tcW w:w="811" w:type="dxa"/>
            <w:vAlign w:val="center"/>
          </w:tcPr>
          <w:p w:rsidR="0036576B" w:rsidRPr="009D4097" w:rsidRDefault="0036576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70/A</w:t>
            </w:r>
          </w:p>
        </w:tc>
        <w:tc>
          <w:tcPr>
            <w:tcW w:w="425" w:type="dxa"/>
            <w:vAlign w:val="center"/>
          </w:tcPr>
          <w:p w:rsidR="0036576B" w:rsidRPr="009D4097" w:rsidRDefault="0036576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36576B" w:rsidRPr="009D4097" w:rsidRDefault="0036576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36576B" w:rsidRDefault="0036576B">
            <w:r w:rsidRPr="007B646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36576B" w:rsidRPr="009D4097" w:rsidRDefault="0036576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36576B" w:rsidRDefault="0036576B">
            <w:r w:rsidRPr="00755C8F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36576B" w:rsidRDefault="0036576B">
            <w:r w:rsidRPr="00D15F68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36576B" w:rsidRDefault="0036576B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36576B" w:rsidRDefault="0036576B">
            <w:r w:rsidRPr="00FA3892">
              <w:rPr>
                <w:iCs/>
                <w:color w:val="auto"/>
              </w:rPr>
              <w:t>N/A</w:t>
            </w:r>
          </w:p>
        </w:tc>
      </w:tr>
      <w:tr w:rsidR="0036576B" w:rsidRPr="009D4097" w:rsidTr="00F528BB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6576B" w:rsidRPr="009D4097" w:rsidRDefault="0036576B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6576B" w:rsidRPr="009D4097" w:rsidRDefault="0036576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Fax</w:t>
            </w:r>
          </w:p>
        </w:tc>
        <w:tc>
          <w:tcPr>
            <w:tcW w:w="811" w:type="dxa"/>
            <w:vAlign w:val="center"/>
          </w:tcPr>
          <w:p w:rsidR="0036576B" w:rsidRPr="009D4097" w:rsidRDefault="0036576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70/A</w:t>
            </w:r>
          </w:p>
        </w:tc>
        <w:tc>
          <w:tcPr>
            <w:tcW w:w="425" w:type="dxa"/>
            <w:vAlign w:val="center"/>
          </w:tcPr>
          <w:p w:rsidR="0036576B" w:rsidRDefault="0036576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36576B" w:rsidRPr="009D4097" w:rsidRDefault="0036576B" w:rsidP="00050A9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36576B" w:rsidRDefault="0036576B">
            <w:r w:rsidRPr="007B646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36576B" w:rsidRPr="009D4097" w:rsidRDefault="0036576B" w:rsidP="00050A9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36576B" w:rsidRDefault="0036576B" w:rsidP="00050A91">
            <w:r w:rsidRPr="00096E46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36576B" w:rsidRDefault="0036576B">
            <w:r w:rsidRPr="00D15F68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36576B" w:rsidRDefault="0036576B" w:rsidP="00050A91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36576B" w:rsidRDefault="0036576B" w:rsidP="00050A91">
            <w:r w:rsidRPr="00A05F4B">
              <w:rPr>
                <w:iCs/>
                <w:color w:val="auto"/>
              </w:rPr>
              <w:t>N/A</w:t>
            </w:r>
          </w:p>
        </w:tc>
      </w:tr>
      <w:tr w:rsidR="0036576B" w:rsidRPr="009D4097" w:rsidTr="00F528BB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6576B" w:rsidRPr="009D4097" w:rsidRDefault="0036576B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6576B" w:rsidRPr="009D4097" w:rsidRDefault="0036576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Endereço de Rede Social </w:t>
            </w:r>
          </w:p>
        </w:tc>
        <w:tc>
          <w:tcPr>
            <w:tcW w:w="811" w:type="dxa"/>
            <w:vAlign w:val="center"/>
          </w:tcPr>
          <w:p w:rsidR="0036576B" w:rsidRPr="009D4097" w:rsidRDefault="0036576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25" w:type="dxa"/>
            <w:vAlign w:val="center"/>
          </w:tcPr>
          <w:p w:rsidR="0036576B" w:rsidRPr="009D4097" w:rsidRDefault="0036576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URL</w:t>
            </w:r>
          </w:p>
        </w:tc>
        <w:tc>
          <w:tcPr>
            <w:tcW w:w="567" w:type="dxa"/>
          </w:tcPr>
          <w:p w:rsidR="0036576B" w:rsidRPr="009D4097" w:rsidRDefault="0036576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36576B" w:rsidRDefault="0036576B">
            <w:r w:rsidRPr="007B646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36576B" w:rsidRPr="009D4097" w:rsidRDefault="0036576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36576B" w:rsidRDefault="0036576B">
            <w:r w:rsidRPr="00755C8F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36576B" w:rsidRDefault="0036576B">
            <w:r w:rsidRPr="00D15F68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36576B" w:rsidRDefault="0036576B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36576B" w:rsidRDefault="0036576B">
            <w:r w:rsidRPr="00FA3892">
              <w:rPr>
                <w:iCs/>
                <w:color w:val="auto"/>
              </w:rPr>
              <w:t>N/A</w:t>
            </w:r>
          </w:p>
        </w:tc>
      </w:tr>
      <w:tr w:rsidR="0036576B" w:rsidRPr="009D4097" w:rsidTr="00F528BB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6576B" w:rsidRPr="009D4097" w:rsidRDefault="0036576B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6576B" w:rsidRPr="009D4097" w:rsidRDefault="0036576B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E-mail</w:t>
            </w:r>
          </w:p>
        </w:tc>
        <w:tc>
          <w:tcPr>
            <w:tcW w:w="811" w:type="dxa"/>
            <w:vAlign w:val="center"/>
          </w:tcPr>
          <w:p w:rsidR="0036576B" w:rsidRPr="009D4097" w:rsidRDefault="0036576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100/A</w:t>
            </w:r>
          </w:p>
        </w:tc>
        <w:tc>
          <w:tcPr>
            <w:tcW w:w="425" w:type="dxa"/>
            <w:vAlign w:val="center"/>
          </w:tcPr>
          <w:p w:rsidR="0036576B" w:rsidRPr="009D4097" w:rsidRDefault="0036576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36576B" w:rsidRPr="009D4097" w:rsidRDefault="0036576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36576B" w:rsidRDefault="0036576B">
            <w:r w:rsidRPr="007B646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36576B" w:rsidRPr="009D4097" w:rsidRDefault="0036576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36576B" w:rsidRDefault="0036576B">
            <w:r w:rsidRPr="00755C8F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36576B" w:rsidRDefault="0036576B">
            <w:r w:rsidRPr="00D15F68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36576B" w:rsidRDefault="0036576B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36576B" w:rsidRDefault="0036576B">
            <w:r w:rsidRPr="00FA3892">
              <w:rPr>
                <w:iCs/>
                <w:color w:val="auto"/>
              </w:rPr>
              <w:t>N/A</w:t>
            </w:r>
          </w:p>
        </w:tc>
      </w:tr>
      <w:tr w:rsidR="0036576B" w:rsidRPr="009D4097" w:rsidTr="00F528BB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6576B" w:rsidRPr="009D4097" w:rsidRDefault="0036576B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6576B" w:rsidRPr="009D4097" w:rsidRDefault="0036576B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Página na Internet</w:t>
            </w:r>
          </w:p>
        </w:tc>
        <w:tc>
          <w:tcPr>
            <w:tcW w:w="811" w:type="dxa"/>
            <w:vAlign w:val="center"/>
          </w:tcPr>
          <w:p w:rsidR="0036576B" w:rsidRPr="009D4097" w:rsidRDefault="0036576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25" w:type="dxa"/>
            <w:vAlign w:val="center"/>
          </w:tcPr>
          <w:p w:rsidR="0036576B" w:rsidRPr="009D4097" w:rsidRDefault="0036576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URL</w:t>
            </w:r>
          </w:p>
        </w:tc>
        <w:tc>
          <w:tcPr>
            <w:tcW w:w="567" w:type="dxa"/>
          </w:tcPr>
          <w:p w:rsidR="0036576B" w:rsidRPr="009D4097" w:rsidRDefault="0036576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36576B" w:rsidRDefault="0036576B">
            <w:r w:rsidRPr="007B646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36576B" w:rsidRPr="009D4097" w:rsidRDefault="0036576B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36576B" w:rsidRDefault="0036576B">
            <w:r w:rsidRPr="00755C8F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36576B" w:rsidRDefault="0036576B">
            <w:r w:rsidRPr="00D15F68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36576B" w:rsidRDefault="0036576B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36576B" w:rsidRDefault="0036576B">
            <w:r w:rsidRPr="00FA3892">
              <w:rPr>
                <w:iCs/>
                <w:color w:val="auto"/>
              </w:rPr>
              <w:t>N/A</w:t>
            </w:r>
          </w:p>
        </w:tc>
      </w:tr>
      <w:tr w:rsidR="0036576B" w:rsidRPr="009D4097" w:rsidTr="00F528BB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36576B" w:rsidRPr="009D4097" w:rsidRDefault="0036576B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36576B" w:rsidRPr="009D4097" w:rsidRDefault="0036576B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Observação</w:t>
            </w:r>
          </w:p>
        </w:tc>
        <w:tc>
          <w:tcPr>
            <w:tcW w:w="811" w:type="dxa"/>
            <w:vAlign w:val="center"/>
          </w:tcPr>
          <w:p w:rsidR="0036576B" w:rsidRPr="009D4097" w:rsidRDefault="0036576B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200/A</w:t>
            </w:r>
          </w:p>
        </w:tc>
        <w:tc>
          <w:tcPr>
            <w:tcW w:w="425" w:type="dxa"/>
            <w:vAlign w:val="center"/>
          </w:tcPr>
          <w:p w:rsidR="0036576B" w:rsidRPr="009D4097" w:rsidRDefault="0036576B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36576B" w:rsidRPr="009D4097" w:rsidRDefault="0036576B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567" w:type="dxa"/>
            <w:vAlign w:val="center"/>
          </w:tcPr>
          <w:p w:rsidR="0036576B" w:rsidRPr="009D4097" w:rsidRDefault="0036576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36576B" w:rsidRPr="009D4097" w:rsidRDefault="0036576B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36576B" w:rsidRDefault="0036576B">
            <w:r w:rsidRPr="00634200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36576B" w:rsidRDefault="0036576B">
            <w:r w:rsidRPr="00D15F68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36576B" w:rsidRDefault="0036576B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36576B" w:rsidRDefault="0036576B">
            <w:r w:rsidRPr="00FA3892">
              <w:rPr>
                <w:iCs/>
                <w:color w:val="auto"/>
              </w:rPr>
              <w:t>N/A</w:t>
            </w:r>
          </w:p>
        </w:tc>
      </w:tr>
      <w:tr w:rsidR="0036576B" w:rsidRPr="009D4097" w:rsidTr="00F528BB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6576B" w:rsidRPr="009D4097" w:rsidRDefault="0036576B" w:rsidP="00467243">
            <w:pPr>
              <w:pStyle w:val="PargrafodaLista"/>
              <w:numPr>
                <w:ilvl w:val="0"/>
                <w:numId w:val="32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36576B" w:rsidRPr="009D4097" w:rsidRDefault="0036576B" w:rsidP="00BB3C7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</w:t>
            </w:r>
            <w:r>
              <w:rPr>
                <w:iCs/>
                <w:color w:val="auto"/>
              </w:rPr>
              <w:t xml:space="preserve"> Voltar</w:t>
            </w:r>
          </w:p>
        </w:tc>
        <w:tc>
          <w:tcPr>
            <w:tcW w:w="811" w:type="dxa"/>
            <w:tcBorders>
              <w:bottom w:val="single" w:sz="4" w:space="0" w:color="auto"/>
            </w:tcBorders>
            <w:vAlign w:val="center"/>
          </w:tcPr>
          <w:p w:rsidR="0036576B" w:rsidRPr="009D4097" w:rsidRDefault="0036576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36576B" w:rsidRDefault="0036576B">
            <w:r w:rsidRPr="009A0E95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6576B" w:rsidRPr="009D4097" w:rsidRDefault="0036576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6576B" w:rsidRPr="009D4097" w:rsidRDefault="0036576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36576B" w:rsidRPr="009D4097" w:rsidRDefault="0036576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tcBorders>
              <w:bottom w:val="single" w:sz="4" w:space="0" w:color="auto"/>
            </w:tcBorders>
            <w:vAlign w:val="center"/>
          </w:tcPr>
          <w:p w:rsidR="0036576B" w:rsidRPr="009D4097" w:rsidRDefault="0036576B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36576B" w:rsidRDefault="0036576B">
            <w:r w:rsidRPr="00D15F68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tcBorders>
              <w:bottom w:val="single" w:sz="4" w:space="0" w:color="auto"/>
            </w:tcBorders>
            <w:vAlign w:val="center"/>
          </w:tcPr>
          <w:p w:rsidR="0036576B" w:rsidRPr="009D4097" w:rsidRDefault="0036576B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783" w:type="dxa"/>
            <w:tcBorders>
              <w:bottom w:val="single" w:sz="4" w:space="0" w:color="auto"/>
            </w:tcBorders>
            <w:vAlign w:val="center"/>
          </w:tcPr>
          <w:p w:rsidR="0036576B" w:rsidRPr="009D4097" w:rsidRDefault="0036576B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Retorna para a pesquisa inicial de convidados</w:t>
            </w:r>
            <w:r w:rsidR="008E3FD8">
              <w:rPr>
                <w:iCs/>
                <w:color w:val="auto"/>
              </w:rPr>
              <w:t>.</w:t>
            </w:r>
          </w:p>
        </w:tc>
      </w:tr>
      <w:tr w:rsidR="0036576B" w:rsidTr="000F2AF3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36576B" w:rsidRDefault="0036576B" w:rsidP="000F2AF3">
            <w:pPr>
              <w:rPr>
                <w:sz w:val="22"/>
              </w:rPr>
            </w:pPr>
          </w:p>
          <w:p w:rsidR="0036576B" w:rsidRPr="007E5E04" w:rsidRDefault="0036576B" w:rsidP="000F2AF3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      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36576B" w:rsidRPr="007E5E04" w:rsidRDefault="0036576B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36576B" w:rsidRPr="007E5E04" w:rsidRDefault="0036576B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36576B" w:rsidRPr="007E5E04" w:rsidRDefault="0036576B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 xml:space="preserve">ValoresInteiros,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36576B" w:rsidRPr="007E5E04" w:rsidRDefault="0036576B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Pr="007E5E04">
              <w:rPr>
                <w:sz w:val="16"/>
                <w:szCs w:val="16"/>
              </w:rPr>
              <w:t xml:space="preserve">Data 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36576B" w:rsidRPr="007E5E04" w:rsidRDefault="0036576B" w:rsidP="000F2AF3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36576B" w:rsidRPr="007E5E04" w:rsidRDefault="0036576B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36576B" w:rsidRPr="007E5E04" w:rsidRDefault="0036576B" w:rsidP="000F2AF3">
            <w:pPr>
              <w:rPr>
                <w:sz w:val="16"/>
                <w:szCs w:val="16"/>
              </w:rPr>
            </w:pPr>
          </w:p>
          <w:p w:rsidR="0036576B" w:rsidRPr="007E5E04" w:rsidRDefault="0036576B" w:rsidP="000F2AF3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36576B" w:rsidRPr="007E5E04" w:rsidRDefault="0036576B" w:rsidP="000F2AF3">
            <w:pPr>
              <w:ind w:left="1093" w:hanging="1093"/>
              <w:rPr>
                <w:sz w:val="16"/>
                <w:szCs w:val="16"/>
              </w:rPr>
            </w:pPr>
          </w:p>
          <w:p w:rsidR="0036576B" w:rsidRDefault="0036576B" w:rsidP="000F2AF3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0663A9" w:rsidRDefault="000663A9" w:rsidP="00477C0F">
      <w:pPr>
        <w:pStyle w:val="STJNivel3"/>
      </w:pPr>
    </w:p>
    <w:p w:rsidR="00734525" w:rsidRPr="00A37F98" w:rsidRDefault="00734525" w:rsidP="00734525">
      <w:pPr>
        <w:pStyle w:val="STJNivel3"/>
        <w:rPr>
          <w:i/>
        </w:rPr>
      </w:pPr>
      <w:bookmarkStart w:id="15" w:name="_Toc394596727"/>
      <w:r>
        <w:t>2.2.9. Tela Excluir Cargo/Órgão</w:t>
      </w:r>
      <w:bookmarkEnd w:id="15"/>
    </w:p>
    <w:p w:rsidR="00734525" w:rsidRDefault="00CA79C6" w:rsidP="00734525">
      <w:pPr>
        <w:pStyle w:val="Instru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300470" cy="5972941"/>
            <wp:effectExtent l="19050" t="0" r="5080" b="0"/>
            <wp:docPr id="23" name="Imagem 11" descr="C:\Users\rayanne.felicio\Pictures\EXCLUIR CARGO ORGÃ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yanne.felicio\Pictures\EXCLUIR CARGO ORGÃO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97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525" w:rsidRPr="008D188E" w:rsidRDefault="00734525" w:rsidP="00734525">
      <w:pPr>
        <w:pStyle w:val="Instruo"/>
        <w:jc w:val="center"/>
        <w:rPr>
          <w:i w:val="0"/>
          <w:color w:val="auto"/>
        </w:rPr>
      </w:pPr>
      <w:r>
        <w:rPr>
          <w:i w:val="0"/>
          <w:color w:val="auto"/>
        </w:rPr>
        <w:t>Figura 9</w:t>
      </w:r>
      <w:r w:rsidRPr="008D188E">
        <w:rPr>
          <w:i w:val="0"/>
          <w:color w:val="auto"/>
        </w:rPr>
        <w:t xml:space="preserve"> - Te</w:t>
      </w:r>
      <w:r>
        <w:rPr>
          <w:i w:val="0"/>
          <w:color w:val="auto"/>
        </w:rPr>
        <w:t>la de Exclusão de Cargo/Órgão</w:t>
      </w:r>
      <w:r w:rsidRPr="008D188E">
        <w:rPr>
          <w:i w:val="0"/>
          <w:color w:val="auto"/>
        </w:rPr>
        <w:t>.</w:t>
      </w:r>
    </w:p>
    <w:p w:rsidR="00734525" w:rsidRPr="000617DF" w:rsidRDefault="00734525" w:rsidP="00734525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2.2.9.1. Regras de Apresentação</w:t>
      </w:r>
    </w:p>
    <w:p w:rsidR="00CE02F3" w:rsidRDefault="00CE02F3" w:rsidP="00CE02F3">
      <w:pPr>
        <w:pStyle w:val="Instruo"/>
        <w:numPr>
          <w:ilvl w:val="0"/>
          <w:numId w:val="34"/>
        </w:numPr>
        <w:jc w:val="both"/>
        <w:rPr>
          <w:i w:val="0"/>
          <w:color w:val="auto"/>
        </w:rPr>
      </w:pPr>
      <w:r w:rsidRPr="003E25B3">
        <w:rPr>
          <w:i w:val="0"/>
          <w:color w:val="auto"/>
        </w:rPr>
        <w:t xml:space="preserve">Ao clicar </w:t>
      </w:r>
      <w:r w:rsidR="00CA79C6">
        <w:rPr>
          <w:i w:val="0"/>
          <w:color w:val="auto"/>
        </w:rPr>
        <w:t>o botão Excluir</w:t>
      </w:r>
      <w:r>
        <w:rPr>
          <w:i w:val="0"/>
          <w:color w:val="auto"/>
        </w:rPr>
        <w:t>, o sistema irá excluir o registro selecionado</w:t>
      </w:r>
      <w:r w:rsidRPr="003E25B3">
        <w:rPr>
          <w:i w:val="0"/>
          <w:color w:val="auto"/>
        </w:rPr>
        <w:t>.</w:t>
      </w:r>
    </w:p>
    <w:p w:rsidR="00734525" w:rsidRPr="00CE02F3" w:rsidRDefault="00CE02F3" w:rsidP="00CE02F3">
      <w:pPr>
        <w:pStyle w:val="Instruo"/>
        <w:numPr>
          <w:ilvl w:val="0"/>
          <w:numId w:val="34"/>
        </w:numPr>
        <w:jc w:val="both"/>
        <w:rPr>
          <w:i w:val="0"/>
          <w:color w:val="auto"/>
        </w:rPr>
      </w:pPr>
      <w:r w:rsidRPr="00CE02F3">
        <w:rPr>
          <w:i w:val="0"/>
          <w:color w:val="auto"/>
        </w:rPr>
        <w:t>Ao clicar o botão Cancelar, o sistema retornará para a pesquisa inicial de convidados.</w:t>
      </w:r>
    </w:p>
    <w:p w:rsidR="00734525" w:rsidRDefault="00734525" w:rsidP="00734525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2.2.9.2. Exceções</w:t>
      </w:r>
    </w:p>
    <w:p w:rsidR="00734525" w:rsidRPr="008D188E" w:rsidRDefault="00734525" w:rsidP="00734525">
      <w:pPr>
        <w:pStyle w:val="Instruo"/>
        <w:ind w:left="720"/>
        <w:jc w:val="both"/>
        <w:rPr>
          <w:i w:val="0"/>
          <w:color w:val="auto"/>
        </w:rPr>
      </w:pPr>
      <w:r w:rsidRPr="008D188E">
        <w:rPr>
          <w:i w:val="0"/>
          <w:color w:val="auto"/>
        </w:rPr>
        <w:t>Não se aplica.</w:t>
      </w:r>
    </w:p>
    <w:p w:rsidR="00734525" w:rsidRDefault="00734525" w:rsidP="00734525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2.2.9.3. 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811"/>
        <w:gridCol w:w="425"/>
        <w:gridCol w:w="567"/>
        <w:gridCol w:w="567"/>
        <w:gridCol w:w="426"/>
        <w:gridCol w:w="1093"/>
        <w:gridCol w:w="360"/>
        <w:gridCol w:w="1098"/>
        <w:gridCol w:w="1783"/>
      </w:tblGrid>
      <w:tr w:rsidR="00734525" w:rsidRPr="009D4097" w:rsidTr="000F2AF3">
        <w:trPr>
          <w:cantSplit/>
          <w:trHeight w:val="1327"/>
          <w:jc w:val="center"/>
        </w:trPr>
        <w:tc>
          <w:tcPr>
            <w:tcW w:w="554" w:type="dxa"/>
            <w:shd w:val="clear" w:color="auto" w:fill="BFBFBF" w:themeFill="background1" w:themeFillShade="BF"/>
            <w:textDirection w:val="btLr"/>
            <w:vAlign w:val="center"/>
          </w:tcPr>
          <w:p w:rsidR="00734525" w:rsidRPr="009D4097" w:rsidRDefault="00734525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Item</w:t>
            </w:r>
          </w:p>
        </w:tc>
        <w:tc>
          <w:tcPr>
            <w:tcW w:w="2120" w:type="dxa"/>
            <w:shd w:val="clear" w:color="auto" w:fill="BFBFBF" w:themeFill="background1" w:themeFillShade="BF"/>
            <w:vAlign w:val="center"/>
          </w:tcPr>
          <w:p w:rsidR="00734525" w:rsidRPr="009D4097" w:rsidRDefault="00734525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Descrição</w:t>
            </w:r>
          </w:p>
        </w:tc>
        <w:tc>
          <w:tcPr>
            <w:tcW w:w="811" w:type="dxa"/>
            <w:shd w:val="clear" w:color="auto" w:fill="BFBFBF" w:themeFill="background1" w:themeFillShade="BF"/>
            <w:textDirection w:val="btLr"/>
            <w:vAlign w:val="center"/>
          </w:tcPr>
          <w:p w:rsidR="00734525" w:rsidRPr="009D4097" w:rsidRDefault="00734525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Informação BD</w:t>
            </w:r>
          </w:p>
        </w:tc>
        <w:tc>
          <w:tcPr>
            <w:tcW w:w="425" w:type="dxa"/>
            <w:shd w:val="clear" w:color="auto" w:fill="BFBFBF" w:themeFill="background1" w:themeFillShade="BF"/>
            <w:textDirection w:val="btLr"/>
            <w:vAlign w:val="center"/>
          </w:tcPr>
          <w:p w:rsidR="00734525" w:rsidRPr="009D4097" w:rsidRDefault="00734525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Máscara</w:t>
            </w:r>
          </w:p>
        </w:tc>
        <w:tc>
          <w:tcPr>
            <w:tcW w:w="567" w:type="dxa"/>
            <w:shd w:val="clear" w:color="auto" w:fill="BFBFBF" w:themeFill="background1" w:themeFillShade="BF"/>
            <w:textDirection w:val="btLr"/>
            <w:vAlign w:val="center"/>
          </w:tcPr>
          <w:p w:rsidR="00734525" w:rsidRPr="009D4097" w:rsidRDefault="00734525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Obrigatório</w:t>
            </w:r>
          </w:p>
        </w:tc>
        <w:tc>
          <w:tcPr>
            <w:tcW w:w="567" w:type="dxa"/>
            <w:shd w:val="clear" w:color="auto" w:fill="BFBFBF" w:themeFill="background1" w:themeFillShade="BF"/>
            <w:textDirection w:val="btLr"/>
            <w:vAlign w:val="center"/>
          </w:tcPr>
          <w:p w:rsidR="00734525" w:rsidRPr="009D4097" w:rsidRDefault="00734525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Valor Padrão</w:t>
            </w:r>
          </w:p>
        </w:tc>
        <w:tc>
          <w:tcPr>
            <w:tcW w:w="426" w:type="dxa"/>
            <w:shd w:val="clear" w:color="auto" w:fill="BFBFBF" w:themeFill="background1" w:themeFillShade="BF"/>
            <w:textDirection w:val="btLr"/>
            <w:vAlign w:val="center"/>
          </w:tcPr>
          <w:p w:rsidR="00734525" w:rsidRPr="009D4097" w:rsidRDefault="00734525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Editável</w:t>
            </w:r>
          </w:p>
        </w:tc>
        <w:tc>
          <w:tcPr>
            <w:tcW w:w="1093" w:type="dxa"/>
            <w:shd w:val="clear" w:color="auto" w:fill="BFBFBF" w:themeFill="background1" w:themeFillShade="BF"/>
            <w:textDirection w:val="btLr"/>
            <w:vAlign w:val="center"/>
          </w:tcPr>
          <w:p w:rsidR="00734525" w:rsidRPr="009D4097" w:rsidRDefault="00734525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Domínio</w:t>
            </w:r>
          </w:p>
        </w:tc>
        <w:tc>
          <w:tcPr>
            <w:tcW w:w="360" w:type="dxa"/>
            <w:shd w:val="clear" w:color="auto" w:fill="BFBFBF" w:themeFill="background1" w:themeFillShade="BF"/>
            <w:textDirection w:val="btLr"/>
            <w:vAlign w:val="center"/>
          </w:tcPr>
          <w:p w:rsidR="00734525" w:rsidRPr="009D4097" w:rsidRDefault="00734525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TabOrder</w:t>
            </w:r>
          </w:p>
        </w:tc>
        <w:tc>
          <w:tcPr>
            <w:tcW w:w="1098" w:type="dxa"/>
            <w:shd w:val="clear" w:color="auto" w:fill="BFBFBF" w:themeFill="background1" w:themeFillShade="BF"/>
            <w:textDirection w:val="btLr"/>
            <w:vAlign w:val="center"/>
          </w:tcPr>
          <w:p w:rsidR="00734525" w:rsidRPr="009D4097" w:rsidRDefault="00734525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Evento</w:t>
            </w:r>
          </w:p>
        </w:tc>
        <w:tc>
          <w:tcPr>
            <w:tcW w:w="1783" w:type="dxa"/>
            <w:shd w:val="clear" w:color="auto" w:fill="BFBFBF" w:themeFill="background1" w:themeFillShade="BF"/>
            <w:vAlign w:val="center"/>
          </w:tcPr>
          <w:p w:rsidR="00734525" w:rsidRPr="009D4097" w:rsidRDefault="00734525" w:rsidP="000F2AF3">
            <w:pPr>
              <w:jc w:val="center"/>
              <w:rPr>
                <w:b/>
                <w:bCs/>
              </w:rPr>
            </w:pPr>
            <w:r w:rsidRPr="009D4097">
              <w:rPr>
                <w:b/>
                <w:bCs/>
              </w:rPr>
              <w:t>Ação</w:t>
            </w:r>
          </w:p>
        </w:tc>
      </w:tr>
      <w:tr w:rsidR="00643007" w:rsidRPr="009D4097" w:rsidTr="00BC424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Cargo</w:t>
            </w:r>
          </w:p>
        </w:tc>
        <w:tc>
          <w:tcPr>
            <w:tcW w:w="811" w:type="dxa"/>
          </w:tcPr>
          <w:p w:rsidR="00643007" w:rsidRDefault="00643007">
            <w:r w:rsidRPr="00BC172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3007" w:rsidRPr="009D4097" w:rsidRDefault="00643007" w:rsidP="000F2AF3">
            <w:r>
              <w:rPr>
                <w:iCs/>
                <w:color w:val="auto"/>
              </w:rPr>
              <w:t>S</w:t>
            </w:r>
          </w:p>
        </w:tc>
        <w:tc>
          <w:tcPr>
            <w:tcW w:w="567" w:type="dxa"/>
          </w:tcPr>
          <w:p w:rsidR="00643007" w:rsidRDefault="00643007">
            <w:r w:rsidRPr="000772ED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Cargos</w:t>
            </w:r>
          </w:p>
        </w:tc>
        <w:tc>
          <w:tcPr>
            <w:tcW w:w="360" w:type="dxa"/>
          </w:tcPr>
          <w:p w:rsidR="00643007" w:rsidRDefault="00643007">
            <w:r w:rsidRPr="00D84975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643007" w:rsidRPr="009D4097" w:rsidTr="00BC424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Nome do Órgão</w:t>
            </w:r>
          </w:p>
        </w:tc>
        <w:tc>
          <w:tcPr>
            <w:tcW w:w="811" w:type="dxa"/>
          </w:tcPr>
          <w:p w:rsidR="00643007" w:rsidRDefault="00643007">
            <w:r w:rsidRPr="00BC172E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3007" w:rsidRPr="009D4097" w:rsidRDefault="00643007" w:rsidP="000F2AF3">
            <w:r>
              <w:rPr>
                <w:iCs/>
                <w:color w:val="auto"/>
              </w:rPr>
              <w:t>S</w:t>
            </w:r>
          </w:p>
        </w:tc>
        <w:tc>
          <w:tcPr>
            <w:tcW w:w="567" w:type="dxa"/>
          </w:tcPr>
          <w:p w:rsidR="00643007" w:rsidRDefault="00643007">
            <w:r w:rsidRPr="000772ED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>
            <w:r w:rsidRPr="00AD3855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D84975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F2AF3">
            <w:r w:rsidRPr="0053476E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643007" w:rsidRPr="009D4097" w:rsidTr="00BC424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BA6BA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Sigla do </w:t>
            </w:r>
            <w:r>
              <w:rPr>
                <w:iCs/>
                <w:color w:val="auto"/>
              </w:rPr>
              <w:t>ó</w:t>
            </w:r>
            <w:r w:rsidRPr="009D4097">
              <w:rPr>
                <w:iCs/>
                <w:color w:val="auto"/>
              </w:rPr>
              <w:t>rgão</w:t>
            </w:r>
          </w:p>
        </w:tc>
        <w:tc>
          <w:tcPr>
            <w:tcW w:w="811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10/A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3007" w:rsidRDefault="00643007">
            <w:r w:rsidRPr="000772ED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>
            <w:r w:rsidRPr="00AD3855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D84975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643007" w:rsidRPr="009D4097" w:rsidTr="00BC424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Tipo de Órgão</w:t>
            </w:r>
          </w:p>
        </w:tc>
        <w:tc>
          <w:tcPr>
            <w:tcW w:w="811" w:type="dxa"/>
          </w:tcPr>
          <w:p w:rsidR="00643007" w:rsidRDefault="00643007">
            <w:r w:rsidRPr="00DA53AD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3007" w:rsidRDefault="00643007">
            <w:r w:rsidRPr="000772ED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>
            <w:r w:rsidRPr="00AD3855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D84975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F2AF3">
            <w:r w:rsidRPr="0053476E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643007" w:rsidRPr="009D4097" w:rsidTr="00BC424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Poder/Área</w:t>
            </w:r>
          </w:p>
        </w:tc>
        <w:tc>
          <w:tcPr>
            <w:tcW w:w="811" w:type="dxa"/>
          </w:tcPr>
          <w:p w:rsidR="00643007" w:rsidRDefault="00643007">
            <w:r w:rsidRPr="00DA53AD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3007" w:rsidRDefault="00643007">
            <w:r w:rsidRPr="000772ED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>
            <w:r w:rsidRPr="00AD3855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D84975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F2AF3">
            <w:r w:rsidRPr="0053476E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643007" w:rsidRPr="009D4097" w:rsidTr="00BC424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Esfera</w:t>
            </w:r>
          </w:p>
        </w:tc>
        <w:tc>
          <w:tcPr>
            <w:tcW w:w="811" w:type="dxa"/>
          </w:tcPr>
          <w:p w:rsidR="00643007" w:rsidRDefault="00643007">
            <w:r w:rsidRPr="00DA53AD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3007" w:rsidRDefault="00643007">
            <w:r w:rsidRPr="000772ED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>
            <w:r w:rsidRPr="00AD3855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D84975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F2AF3">
            <w:r w:rsidRPr="0053476E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N/A</w:t>
            </w:r>
          </w:p>
        </w:tc>
      </w:tr>
      <w:tr w:rsidR="00643007" w:rsidRPr="009D4097" w:rsidTr="00BC424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Endereço </w:t>
            </w:r>
          </w:p>
        </w:tc>
        <w:tc>
          <w:tcPr>
            <w:tcW w:w="811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</w:t>
            </w:r>
            <w:r w:rsidRPr="009D4097">
              <w:rPr>
                <w:iCs/>
                <w:color w:val="auto"/>
              </w:rPr>
              <w:t>0/A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3007" w:rsidRDefault="00643007">
            <w:r w:rsidRPr="000772ED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>
            <w:r w:rsidRPr="002E161B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D84975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F2AF3">
            <w:r w:rsidRPr="00E84A34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Default="00643007">
            <w:r w:rsidRPr="005A5AC0">
              <w:rPr>
                <w:iCs/>
                <w:color w:val="auto"/>
              </w:rPr>
              <w:t>N/A</w:t>
            </w:r>
          </w:p>
        </w:tc>
      </w:tr>
      <w:tr w:rsidR="00643007" w:rsidRPr="009D4097" w:rsidTr="00BC424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Complemento </w:t>
            </w:r>
          </w:p>
        </w:tc>
        <w:tc>
          <w:tcPr>
            <w:tcW w:w="811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</w:t>
            </w:r>
            <w:r w:rsidRPr="009D4097">
              <w:rPr>
                <w:iCs/>
                <w:color w:val="auto"/>
              </w:rPr>
              <w:t>0/A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3007" w:rsidRDefault="00643007">
            <w:r w:rsidRPr="000772ED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>
            <w:r w:rsidRPr="002E161B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D84975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Default="00643007">
            <w:r w:rsidRPr="005A5AC0">
              <w:rPr>
                <w:iCs/>
                <w:color w:val="auto"/>
              </w:rPr>
              <w:t>N/A</w:t>
            </w:r>
          </w:p>
        </w:tc>
      </w:tr>
      <w:tr w:rsidR="00643007" w:rsidRPr="009D4097" w:rsidTr="00BC424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Bairro </w:t>
            </w:r>
          </w:p>
        </w:tc>
        <w:tc>
          <w:tcPr>
            <w:tcW w:w="811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</w:t>
            </w:r>
            <w:r w:rsidRPr="009D4097">
              <w:rPr>
                <w:iCs/>
                <w:color w:val="auto"/>
              </w:rPr>
              <w:t>0/A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3007" w:rsidRDefault="00643007">
            <w:r w:rsidRPr="000772ED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>
            <w:r w:rsidRPr="002E161B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D84975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Default="00643007">
            <w:r w:rsidRPr="005A5AC0">
              <w:rPr>
                <w:iCs/>
                <w:color w:val="auto"/>
              </w:rPr>
              <w:t>N/A</w:t>
            </w:r>
          </w:p>
        </w:tc>
      </w:tr>
      <w:tr w:rsidR="00643007" w:rsidRPr="009D4097" w:rsidTr="00BC424D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UF </w:t>
            </w:r>
          </w:p>
        </w:tc>
        <w:tc>
          <w:tcPr>
            <w:tcW w:w="811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3007" w:rsidRDefault="00643007">
            <w:r w:rsidRPr="000772ED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>
            <w:r w:rsidRPr="002E161B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D84975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Default="00643007">
            <w:r w:rsidRPr="005A5AC0">
              <w:rPr>
                <w:iCs/>
                <w:color w:val="auto"/>
              </w:rPr>
              <w:t>N/A</w:t>
            </w:r>
          </w:p>
        </w:tc>
      </w:tr>
      <w:tr w:rsidR="00643007" w:rsidRPr="009D4097" w:rsidTr="00CA73A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Cidade </w:t>
            </w:r>
          </w:p>
        </w:tc>
        <w:tc>
          <w:tcPr>
            <w:tcW w:w="811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200/A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3007" w:rsidRDefault="00643007">
            <w:r w:rsidRPr="00773744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>
            <w:r w:rsidRPr="002E161B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B351C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Default="00643007">
            <w:r w:rsidRPr="005A5AC0">
              <w:rPr>
                <w:iCs/>
                <w:color w:val="auto"/>
              </w:rPr>
              <w:t>N/A</w:t>
            </w:r>
          </w:p>
        </w:tc>
      </w:tr>
      <w:tr w:rsidR="00643007" w:rsidRPr="009D4097" w:rsidTr="00CA73A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CEP </w:t>
            </w:r>
          </w:p>
        </w:tc>
        <w:tc>
          <w:tcPr>
            <w:tcW w:w="811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10/N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3007" w:rsidRDefault="00643007">
            <w:r w:rsidRPr="00773744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>
            <w:r w:rsidRPr="006B3A9C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B351C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Default="00643007">
            <w:r w:rsidRPr="005A5AC0">
              <w:rPr>
                <w:iCs/>
                <w:color w:val="auto"/>
              </w:rPr>
              <w:t>N/A</w:t>
            </w:r>
          </w:p>
        </w:tc>
      </w:tr>
      <w:tr w:rsidR="00643007" w:rsidRPr="009D4097" w:rsidTr="00CA73A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Telefone Comercial </w:t>
            </w:r>
          </w:p>
        </w:tc>
        <w:tc>
          <w:tcPr>
            <w:tcW w:w="811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70/A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3007" w:rsidRDefault="00643007">
            <w:r w:rsidRPr="00773744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>
            <w:r w:rsidRPr="006B3A9C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B351C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F2AF3">
            <w:r w:rsidRPr="00716D41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Default="00643007">
            <w:r w:rsidRPr="005A5AC0">
              <w:rPr>
                <w:iCs/>
                <w:color w:val="auto"/>
              </w:rPr>
              <w:t>N/A</w:t>
            </w:r>
          </w:p>
        </w:tc>
      </w:tr>
      <w:tr w:rsidR="00643007" w:rsidRPr="009D4097" w:rsidTr="00CA73A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Celular Funcional </w:t>
            </w:r>
          </w:p>
        </w:tc>
        <w:tc>
          <w:tcPr>
            <w:tcW w:w="811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70/A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3007" w:rsidRDefault="00643007">
            <w:r w:rsidRPr="00773744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>
            <w:r w:rsidRPr="006B3A9C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B351C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Default="00643007">
            <w:r w:rsidRPr="005A5AC0">
              <w:rPr>
                <w:iCs/>
                <w:color w:val="auto"/>
              </w:rPr>
              <w:t>N/A</w:t>
            </w:r>
          </w:p>
        </w:tc>
      </w:tr>
      <w:tr w:rsidR="00643007" w:rsidRPr="009D4097" w:rsidTr="00CA73A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Fax</w:t>
            </w:r>
          </w:p>
        </w:tc>
        <w:tc>
          <w:tcPr>
            <w:tcW w:w="811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70/A</w:t>
            </w:r>
          </w:p>
        </w:tc>
        <w:tc>
          <w:tcPr>
            <w:tcW w:w="425" w:type="dxa"/>
            <w:vAlign w:val="center"/>
          </w:tcPr>
          <w:p w:rsidR="0064300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3007" w:rsidRPr="009D4097" w:rsidRDefault="00643007" w:rsidP="00050A9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3007" w:rsidRDefault="00643007">
            <w:r w:rsidRPr="00773744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50A91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 w:rsidP="00050A91">
            <w:r w:rsidRPr="00096E46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B351C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50A91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Default="00643007" w:rsidP="00050A91">
            <w:r w:rsidRPr="00A05F4B">
              <w:rPr>
                <w:iCs/>
                <w:color w:val="auto"/>
              </w:rPr>
              <w:t>N/A</w:t>
            </w:r>
          </w:p>
        </w:tc>
      </w:tr>
      <w:tr w:rsidR="00643007" w:rsidRPr="009D4097" w:rsidTr="00CA73A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 xml:space="preserve">Endereço de Rede Social </w:t>
            </w:r>
          </w:p>
        </w:tc>
        <w:tc>
          <w:tcPr>
            <w:tcW w:w="811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URL</w:t>
            </w:r>
          </w:p>
        </w:tc>
        <w:tc>
          <w:tcPr>
            <w:tcW w:w="567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3007" w:rsidRDefault="00643007">
            <w:r w:rsidRPr="00773744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>
            <w:r w:rsidRPr="006B3A9C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B351C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Default="00643007">
            <w:r w:rsidRPr="005A5AC0">
              <w:rPr>
                <w:iCs/>
                <w:color w:val="auto"/>
              </w:rPr>
              <w:t>N/A</w:t>
            </w:r>
          </w:p>
        </w:tc>
      </w:tr>
      <w:tr w:rsidR="00643007" w:rsidRPr="009D4097" w:rsidTr="00CA73A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E-mail</w:t>
            </w:r>
          </w:p>
        </w:tc>
        <w:tc>
          <w:tcPr>
            <w:tcW w:w="811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100/A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3007" w:rsidRDefault="00643007">
            <w:r w:rsidRPr="00B8192B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>
            <w:r w:rsidRPr="006B3A9C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B351C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Default="00643007">
            <w:r w:rsidRPr="005A5AC0">
              <w:rPr>
                <w:iCs/>
                <w:color w:val="auto"/>
              </w:rPr>
              <w:t>N/A</w:t>
            </w:r>
          </w:p>
        </w:tc>
      </w:tr>
      <w:tr w:rsidR="00643007" w:rsidRPr="009D4097" w:rsidTr="00CA73A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Página na Internet</w:t>
            </w:r>
          </w:p>
        </w:tc>
        <w:tc>
          <w:tcPr>
            <w:tcW w:w="811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100</w:t>
            </w:r>
            <w:r w:rsidRPr="009D4097">
              <w:rPr>
                <w:iCs/>
                <w:color w:val="auto"/>
              </w:rPr>
              <w:t>/A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URL</w:t>
            </w:r>
          </w:p>
        </w:tc>
        <w:tc>
          <w:tcPr>
            <w:tcW w:w="567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567" w:type="dxa"/>
          </w:tcPr>
          <w:p w:rsidR="00643007" w:rsidRDefault="00643007">
            <w:r w:rsidRPr="00B8192B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</w:tcPr>
          <w:p w:rsidR="00643007" w:rsidRDefault="00643007">
            <w:r w:rsidRPr="006B3A9C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B351C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Default="00643007">
            <w:r w:rsidRPr="005A5AC0">
              <w:rPr>
                <w:iCs/>
                <w:color w:val="auto"/>
              </w:rPr>
              <w:t>N/A</w:t>
            </w:r>
          </w:p>
        </w:tc>
      </w:tr>
      <w:tr w:rsidR="00643007" w:rsidRPr="009D4097" w:rsidTr="00CA73A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Observação</w:t>
            </w:r>
          </w:p>
        </w:tc>
        <w:tc>
          <w:tcPr>
            <w:tcW w:w="811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200/A</w:t>
            </w:r>
          </w:p>
        </w:tc>
        <w:tc>
          <w:tcPr>
            <w:tcW w:w="425" w:type="dxa"/>
            <w:vAlign w:val="center"/>
          </w:tcPr>
          <w:p w:rsidR="00643007" w:rsidRPr="009D4097" w:rsidRDefault="00643007" w:rsidP="00050A91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</w:p>
        </w:tc>
        <w:tc>
          <w:tcPr>
            <w:tcW w:w="567" w:type="dxa"/>
          </w:tcPr>
          <w:p w:rsidR="00643007" w:rsidRDefault="00643007">
            <w:r w:rsidRPr="00B8192B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</w:p>
        </w:tc>
        <w:tc>
          <w:tcPr>
            <w:tcW w:w="1093" w:type="dxa"/>
          </w:tcPr>
          <w:p w:rsidR="00643007" w:rsidRDefault="00643007">
            <w:r w:rsidRPr="006B3A9C">
              <w:rPr>
                <w:iCs/>
                <w:color w:val="auto"/>
              </w:rPr>
              <w:t>Recuperado a partir do órgão selecionado</w:t>
            </w:r>
          </w:p>
        </w:tc>
        <w:tc>
          <w:tcPr>
            <w:tcW w:w="360" w:type="dxa"/>
          </w:tcPr>
          <w:p w:rsidR="00643007" w:rsidRDefault="00643007">
            <w:r w:rsidRPr="00B351C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</w:tcPr>
          <w:p w:rsidR="00643007" w:rsidRDefault="00643007" w:rsidP="000F2AF3">
            <w:r w:rsidRPr="002C0135">
              <w:rPr>
                <w:iCs/>
                <w:color w:val="auto"/>
              </w:rPr>
              <w:t>Label</w:t>
            </w:r>
          </w:p>
        </w:tc>
        <w:tc>
          <w:tcPr>
            <w:tcW w:w="1783" w:type="dxa"/>
          </w:tcPr>
          <w:p w:rsidR="00643007" w:rsidRDefault="00643007">
            <w:r w:rsidRPr="005A5AC0">
              <w:rPr>
                <w:iCs/>
                <w:color w:val="auto"/>
              </w:rPr>
              <w:t>N/A</w:t>
            </w:r>
          </w:p>
        </w:tc>
      </w:tr>
      <w:tr w:rsidR="00643007" w:rsidRPr="009D4097" w:rsidTr="00EB4C22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Excluir</w:t>
            </w: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:rsidR="00643007" w:rsidRDefault="00643007">
            <w:r w:rsidRPr="001050F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643007" w:rsidRDefault="00643007">
            <w:r w:rsidRPr="00847672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43007" w:rsidRDefault="00643007">
            <w:r w:rsidRPr="005D73EF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tcBorders>
              <w:bottom w:val="single" w:sz="4" w:space="0" w:color="auto"/>
            </w:tcBorders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643007" w:rsidRDefault="00643007">
            <w:r w:rsidRPr="00B351C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tcBorders>
              <w:bottom w:val="single" w:sz="4" w:space="0" w:color="auto"/>
            </w:tcBorders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783" w:type="dxa"/>
            <w:tcBorders>
              <w:bottom w:val="single" w:sz="4" w:space="0" w:color="auto"/>
            </w:tcBorders>
          </w:tcPr>
          <w:p w:rsidR="00643007" w:rsidRDefault="00643007" w:rsidP="00E26118">
            <w:r w:rsidRPr="0069778B">
              <w:rPr>
                <w:szCs w:val="24"/>
              </w:rPr>
              <w:t xml:space="preserve">O </w:t>
            </w:r>
            <w:r>
              <w:rPr>
                <w:szCs w:val="24"/>
              </w:rPr>
              <w:t>sistema conclui a operação.</w:t>
            </w:r>
          </w:p>
        </w:tc>
      </w:tr>
      <w:tr w:rsidR="00643007" w:rsidRPr="009D4097" w:rsidTr="00EB4C22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643007" w:rsidRPr="009D4097" w:rsidRDefault="00643007" w:rsidP="001F7058">
            <w:pPr>
              <w:pStyle w:val="PargrafodaLista"/>
              <w:numPr>
                <w:ilvl w:val="0"/>
                <w:numId w:val="33"/>
              </w:numPr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 Cancelar</w:t>
            </w:r>
          </w:p>
        </w:tc>
        <w:tc>
          <w:tcPr>
            <w:tcW w:w="811" w:type="dxa"/>
            <w:tcBorders>
              <w:bottom w:val="single" w:sz="4" w:space="0" w:color="auto"/>
            </w:tcBorders>
          </w:tcPr>
          <w:p w:rsidR="00643007" w:rsidRDefault="00643007">
            <w:r w:rsidRPr="001050F0"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643007" w:rsidRDefault="00643007">
            <w:r w:rsidRPr="00847672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43007" w:rsidRDefault="00643007">
            <w:r w:rsidRPr="005D73EF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093" w:type="dxa"/>
            <w:tcBorders>
              <w:bottom w:val="single" w:sz="4" w:space="0" w:color="auto"/>
            </w:tcBorders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643007" w:rsidRDefault="00643007">
            <w:r w:rsidRPr="00B351C7">
              <w:rPr>
                <w:iCs/>
                <w:color w:val="auto"/>
              </w:rPr>
              <w:t>N/A</w:t>
            </w:r>
          </w:p>
        </w:tc>
        <w:tc>
          <w:tcPr>
            <w:tcW w:w="1098" w:type="dxa"/>
            <w:tcBorders>
              <w:bottom w:val="single" w:sz="4" w:space="0" w:color="auto"/>
            </w:tcBorders>
            <w:vAlign w:val="center"/>
          </w:tcPr>
          <w:p w:rsidR="00643007" w:rsidRPr="009D4097" w:rsidRDefault="00643007" w:rsidP="000F2AF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783" w:type="dxa"/>
            <w:tcBorders>
              <w:bottom w:val="single" w:sz="4" w:space="0" w:color="auto"/>
            </w:tcBorders>
          </w:tcPr>
          <w:p w:rsidR="00643007" w:rsidRDefault="00643007" w:rsidP="00E26118">
            <w:r w:rsidRPr="0069778B">
              <w:rPr>
                <w:szCs w:val="24"/>
              </w:rPr>
              <w:t>O</w:t>
            </w:r>
            <w:r>
              <w:rPr>
                <w:szCs w:val="24"/>
              </w:rPr>
              <w:t xml:space="preserve"> sistema cancela a operação.</w:t>
            </w:r>
          </w:p>
        </w:tc>
      </w:tr>
      <w:tr w:rsidR="00251BCF" w:rsidTr="000F2AF3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251BCF" w:rsidRDefault="00251BCF" w:rsidP="000F2AF3">
            <w:pPr>
              <w:rPr>
                <w:sz w:val="22"/>
              </w:rPr>
            </w:pPr>
          </w:p>
          <w:p w:rsidR="00251BCF" w:rsidRPr="007E5E04" w:rsidRDefault="00251BCF" w:rsidP="000F2AF3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      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251BCF" w:rsidRPr="007E5E04" w:rsidRDefault="00251BCF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251BCF" w:rsidRPr="007E5E04" w:rsidRDefault="00251BCF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251BCF" w:rsidRPr="007E5E04" w:rsidRDefault="00251BCF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 xml:space="preserve">ValoresInteiros,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251BCF" w:rsidRPr="007E5E04" w:rsidRDefault="00251BCF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Pr="007E5E04">
              <w:rPr>
                <w:sz w:val="16"/>
                <w:szCs w:val="16"/>
              </w:rPr>
              <w:t xml:space="preserve">Data 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251BCF" w:rsidRPr="007E5E04" w:rsidRDefault="00251BCF" w:rsidP="000F2AF3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251BCF" w:rsidRPr="007E5E04" w:rsidRDefault="00251BCF" w:rsidP="000F2AF3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251BCF" w:rsidRPr="007E5E04" w:rsidRDefault="00251BCF" w:rsidP="000F2AF3">
            <w:pPr>
              <w:rPr>
                <w:sz w:val="16"/>
                <w:szCs w:val="16"/>
              </w:rPr>
            </w:pPr>
          </w:p>
          <w:p w:rsidR="00251BCF" w:rsidRPr="007E5E04" w:rsidRDefault="00251BCF" w:rsidP="000F2AF3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251BCF" w:rsidRPr="007E5E04" w:rsidRDefault="00251BCF" w:rsidP="000F2AF3">
            <w:pPr>
              <w:ind w:left="1093" w:hanging="1093"/>
              <w:rPr>
                <w:sz w:val="16"/>
                <w:szCs w:val="16"/>
              </w:rPr>
            </w:pPr>
          </w:p>
          <w:p w:rsidR="00251BCF" w:rsidRDefault="00251BCF" w:rsidP="000F2AF3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184C7A" w:rsidRPr="00AC3C95" w:rsidRDefault="00184C7A" w:rsidP="00477C0F">
      <w:pPr>
        <w:pStyle w:val="STJNivel3"/>
      </w:pPr>
    </w:p>
    <w:sectPr w:rsidR="00184C7A" w:rsidRPr="00AC3C95" w:rsidSect="00200361">
      <w:type w:val="continuous"/>
      <w:pgSz w:w="11907" w:h="16840" w:code="9"/>
      <w:pgMar w:top="1418" w:right="567" w:bottom="1418" w:left="1418" w:header="567" w:footer="48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6D9D" w:rsidRDefault="00F86D9D">
      <w:r>
        <w:separator/>
      </w:r>
    </w:p>
  </w:endnote>
  <w:endnote w:type="continuationSeparator" w:id="0">
    <w:p w:rsidR="00F86D9D" w:rsidRDefault="00F86D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0A91" w:rsidRDefault="00050A91"/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/>
    </w:tblPr>
    <w:tblGrid>
      <w:gridCol w:w="4788"/>
      <w:gridCol w:w="3037"/>
      <w:gridCol w:w="1814"/>
    </w:tblGrid>
    <w:tr w:rsidR="00050A91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050A91" w:rsidRDefault="00050A91">
          <w:r>
            <w:t>Politec Ltda.</w:t>
          </w:r>
        </w:p>
        <w:p w:rsidR="00050A91" w:rsidRDefault="00050A91"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050A91" w:rsidRDefault="00050A91"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050A91" w:rsidRDefault="00050A91">
          <w:r>
            <w:t xml:space="preserve">Página </w:t>
          </w:r>
          <w:fldSimple w:instr=" PAGE ">
            <w:r>
              <w:rPr>
                <w:noProof/>
              </w:rPr>
              <w:t>1</w:t>
            </w:r>
          </w:fldSimple>
          <w:r>
            <w:t xml:space="preserve"> de </w:t>
          </w:r>
          <w:fldSimple w:instr=" NUMPAGES ">
            <w:r>
              <w:rPr>
                <w:noProof/>
              </w:rPr>
              <w:t>3</w:t>
            </w:r>
          </w:fldSimple>
        </w:p>
      </w:tc>
    </w:tr>
  </w:tbl>
  <w:p w:rsidR="00050A91" w:rsidRDefault="00050A91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0A91" w:rsidRDefault="00050A91">
    <w:pPr>
      <w:pStyle w:val="Rodap"/>
    </w:pPr>
  </w:p>
  <w:tbl>
    <w:tblPr>
      <w:tblW w:w="9710" w:type="dxa"/>
      <w:jc w:val="center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8005"/>
      <w:gridCol w:w="1705"/>
    </w:tblGrid>
    <w:tr w:rsidR="00050A91">
      <w:trPr>
        <w:cantSplit/>
        <w:jc w:val="center"/>
      </w:trPr>
      <w:tc>
        <w:tcPr>
          <w:tcW w:w="8005" w:type="dxa"/>
        </w:tcPr>
        <w:p w:rsidR="00050A91" w:rsidRDefault="008931B1" w:rsidP="00845586">
          <w:pPr>
            <w:pStyle w:val="Rodap"/>
            <w:ind w:right="360"/>
          </w:pPr>
          <w:r>
            <w:t>sigeven_este_it004_manter_lista_convidados</w:t>
          </w:r>
        </w:p>
      </w:tc>
      <w:tc>
        <w:tcPr>
          <w:tcW w:w="1705" w:type="dxa"/>
          <w:vAlign w:val="center"/>
        </w:tcPr>
        <w:p w:rsidR="00050A91" w:rsidRPr="00203AE9" w:rsidRDefault="00050A91" w:rsidP="00845586">
          <w:pPr>
            <w:pStyle w:val="Rodap"/>
            <w:jc w:val="right"/>
          </w:pPr>
          <w:r w:rsidRPr="00203AE9">
            <w:t>Pág.</w:t>
          </w:r>
          <w:r w:rsidR="008A2B4F"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 \* Arabic </w:instrText>
          </w:r>
          <w:r w:rsidR="008A2B4F">
            <w:rPr>
              <w:rStyle w:val="Nmerodepgina"/>
              <w:sz w:val="20"/>
            </w:rPr>
            <w:fldChar w:fldCharType="separate"/>
          </w:r>
          <w:r w:rsidR="00C643BA">
            <w:rPr>
              <w:rStyle w:val="Nmerodepgina"/>
              <w:noProof/>
              <w:sz w:val="20"/>
            </w:rPr>
            <w:t>37</w:t>
          </w:r>
          <w:r w:rsidR="008A2B4F"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</w:t>
          </w:r>
          <w:r w:rsidRPr="00203AE9">
            <w:t xml:space="preserve">de </w:t>
          </w:r>
          <w:fldSimple w:instr=" NUMPAGES ">
            <w:r w:rsidR="00C643BA">
              <w:rPr>
                <w:noProof/>
              </w:rPr>
              <w:t>37</w:t>
            </w:r>
          </w:fldSimple>
        </w:p>
      </w:tc>
    </w:tr>
  </w:tbl>
  <w:p w:rsidR="00050A91" w:rsidRDefault="00050A9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6D9D" w:rsidRDefault="00F86D9D">
      <w:r>
        <w:separator/>
      </w:r>
    </w:p>
  </w:footnote>
  <w:footnote w:type="continuationSeparator" w:id="0">
    <w:p w:rsidR="00F86D9D" w:rsidRDefault="00F86D9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0A91" w:rsidRDefault="00050A91">
    <w:pPr>
      <w:pStyle w:val="Cabealho"/>
    </w:pPr>
    <w:r>
      <w:rPr>
        <w:noProof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2514600</wp:posOffset>
          </wp:positionH>
          <wp:positionV relativeFrom="paragraph">
            <wp:posOffset>-13970</wp:posOffset>
          </wp:positionV>
          <wp:extent cx="624205" cy="554355"/>
          <wp:effectExtent l="0" t="0" r="4445" b="0"/>
          <wp:wrapTopAndBottom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4205" cy="554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4962525</wp:posOffset>
          </wp:positionH>
          <wp:positionV relativeFrom="paragraph">
            <wp:posOffset>-13970</wp:posOffset>
          </wp:positionV>
          <wp:extent cx="1080135" cy="1080135"/>
          <wp:effectExtent l="0" t="0" r="5715" b="5715"/>
          <wp:wrapNone/>
          <wp:docPr id="10" name="Imagem 10" descr="CariFlProc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ariFlProc"/>
                  <pic:cNvPicPr preferRelativeResize="0">
                    <a:picLocks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135" cy="1080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1440"/>
      <w:gridCol w:w="6840"/>
      <w:gridCol w:w="1440"/>
    </w:tblGrid>
    <w:tr w:rsidR="00050A91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:rsidR="00050A91" w:rsidRDefault="00050A91">
          <w:pPr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:rsidR="00050A91" w:rsidRDefault="00050A91">
          <w:pPr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:rsidR="00050A91" w:rsidRDefault="00050A91">
          <w:pPr>
            <w:jc w:val="right"/>
            <w:rPr>
              <w:b/>
            </w:rPr>
          </w:pPr>
          <w:r w:rsidRPr="00CE5999">
            <w:rPr>
              <w:b/>
            </w:rPr>
            <w:object w:dxaOrig="1231" w:dyaOrig="67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1.5pt;height:33.75pt" o:ole="">
                <v:imagedata r:id="rId1" o:title=""/>
              </v:shape>
              <o:OLEObject Type="Embed" ProgID="Word.Picture.8" ShapeID="_x0000_i1025" DrawAspect="Content" ObjectID="_1472998324" r:id="rId2"/>
            </w:object>
          </w:r>
        </w:p>
      </w:tc>
    </w:tr>
  </w:tbl>
  <w:p w:rsidR="00050A91" w:rsidRDefault="00050A91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965" w:type="pct"/>
      <w:jc w:val="center"/>
      <w:tblInd w:w="70" w:type="dxa"/>
      <w:tblCellMar>
        <w:left w:w="70" w:type="dxa"/>
        <w:right w:w="70" w:type="dxa"/>
      </w:tblCellMar>
      <w:tblLook w:val="0000"/>
    </w:tblPr>
    <w:tblGrid>
      <w:gridCol w:w="1439"/>
      <w:gridCol w:w="7564"/>
      <w:gridCol w:w="989"/>
    </w:tblGrid>
    <w:tr w:rsidR="00050A91">
      <w:trPr>
        <w:cantSplit/>
        <w:trHeight w:val="575"/>
        <w:jc w:val="center"/>
      </w:trPr>
      <w:tc>
        <w:tcPr>
          <w:tcW w:w="720" w:type="pct"/>
          <w:vAlign w:val="center"/>
        </w:tcPr>
        <w:p w:rsidR="00050A91" w:rsidRDefault="00050A91">
          <w:pPr>
            <w:pStyle w:val="Cabealho"/>
            <w:ind w:left="-68" w:right="-57"/>
            <w:rPr>
              <w:i/>
              <w:color w:val="auto"/>
            </w:rPr>
          </w:pPr>
          <w:r>
            <w:rPr>
              <w:i/>
              <w:noProof/>
              <w:color w:val="auto"/>
            </w:rPr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29210</wp:posOffset>
                </wp:positionV>
                <wp:extent cx="624205" cy="554355"/>
                <wp:effectExtent l="0" t="0" r="4445" b="0"/>
                <wp:wrapTopAndBottom/>
                <wp:docPr id="12" name="Imagem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4205" cy="554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785" w:type="pct"/>
          <w:vAlign w:val="center"/>
        </w:tcPr>
        <w:p w:rsidR="00050A91" w:rsidRDefault="00050A91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4351020</wp:posOffset>
                </wp:positionH>
                <wp:positionV relativeFrom="paragraph">
                  <wp:posOffset>-250190</wp:posOffset>
                </wp:positionV>
                <wp:extent cx="1080135" cy="1076325"/>
                <wp:effectExtent l="19050" t="0" r="5715" b="0"/>
                <wp:wrapNone/>
                <wp:docPr id="14" name="Imagem 14" descr="CariFlProc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CariFlProc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0135" cy="107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B444D2">
            <w:rPr>
              <w:sz w:val="24"/>
              <w:szCs w:val="24"/>
            </w:rPr>
            <w:t>Especificação de Tela</w:t>
          </w:r>
        </w:p>
        <w:p w:rsidR="00050A91" w:rsidRPr="00B444D2" w:rsidRDefault="00050A91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>
            <w:rPr>
              <w:sz w:val="24"/>
              <w:szCs w:val="24"/>
            </w:rPr>
            <w:t>Manter Lista de Convidados</w:t>
          </w:r>
        </w:p>
        <w:p w:rsidR="00050A91" w:rsidRDefault="00050A91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</w:p>
        <w:p w:rsidR="00050A91" w:rsidRDefault="008A2B4F" w:rsidP="00E13199">
          <w:pPr>
            <w:pStyle w:val="Cabealho"/>
            <w:tabs>
              <w:tab w:val="right" w:pos="7970"/>
            </w:tabs>
            <w:ind w:left="-68" w:right="-57"/>
            <w:rPr>
              <w:i/>
              <w:color w:val="auto"/>
            </w:rPr>
          </w:pPr>
          <w:fldSimple w:instr=" DOCPROPERTY  SiglaNomeProjeto  \* MERGEFORMAT ">
            <w:r w:rsidR="00050A91">
              <w:rPr>
                <w:sz w:val="24"/>
                <w:szCs w:val="24"/>
              </w:rPr>
              <w:t>SIGEVEN - Sistema Gerenciador de Eventos</w:t>
            </w:r>
          </w:fldSimple>
          <w:r w:rsidRPr="00B444D2">
            <w:rPr>
              <w:sz w:val="24"/>
              <w:szCs w:val="24"/>
            </w:rPr>
            <w:fldChar w:fldCharType="begin"/>
          </w:r>
          <w:r w:rsidR="00050A91" w:rsidRPr="00B444D2">
            <w:rPr>
              <w:sz w:val="24"/>
              <w:szCs w:val="24"/>
            </w:rPr>
            <w:instrText xml:space="preserve"> DOCPROPERTY MANAGER </w:instrText>
          </w:r>
          <w:r w:rsidRPr="00B444D2">
            <w:rPr>
              <w:sz w:val="24"/>
              <w:szCs w:val="24"/>
            </w:rPr>
            <w:fldChar w:fldCharType="end"/>
          </w:r>
        </w:p>
      </w:tc>
      <w:tc>
        <w:tcPr>
          <w:tcW w:w="495" w:type="pct"/>
        </w:tcPr>
        <w:p w:rsidR="00050A91" w:rsidRPr="00B444D2" w:rsidRDefault="00050A91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</w:p>
      </w:tc>
    </w:tr>
  </w:tbl>
  <w:p w:rsidR="00050A91" w:rsidRDefault="00050A91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3569F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E7B384B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43E375E"/>
    <w:multiLevelType w:val="hybridMultilevel"/>
    <w:tmpl w:val="04D4AE2E"/>
    <w:lvl w:ilvl="0" w:tplc="1A36EE5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4746BEE"/>
    <w:multiLevelType w:val="hybridMultilevel"/>
    <w:tmpl w:val="04D4AE2E"/>
    <w:lvl w:ilvl="0" w:tplc="1A36EE5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6CB0C75"/>
    <w:multiLevelType w:val="hybridMultilevel"/>
    <w:tmpl w:val="4B16E5AC"/>
    <w:lvl w:ilvl="0" w:tplc="0416000F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97"/>
        </w:tabs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abstractNum w:abstractNumId="5">
    <w:nsid w:val="17A3722C"/>
    <w:multiLevelType w:val="multilevel"/>
    <w:tmpl w:val="493E321E"/>
    <w:lvl w:ilvl="0">
      <w:start w:val="1"/>
      <w:numFmt w:val="decimal"/>
      <w:pStyle w:val="STJN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>
    <w:nsid w:val="22640CB6"/>
    <w:multiLevelType w:val="hybridMultilevel"/>
    <w:tmpl w:val="04D4AE2E"/>
    <w:lvl w:ilvl="0" w:tplc="1A36EE5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2D617C3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4A161E6"/>
    <w:multiLevelType w:val="multilevel"/>
    <w:tmpl w:val="CC6622A6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9">
    <w:nsid w:val="27081786"/>
    <w:multiLevelType w:val="hybridMultilevel"/>
    <w:tmpl w:val="04D4AE2E"/>
    <w:lvl w:ilvl="0" w:tplc="1A36EE5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BB27CDF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42B068A"/>
    <w:multiLevelType w:val="multilevel"/>
    <w:tmpl w:val="CC6622A6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12">
    <w:nsid w:val="34DC113A"/>
    <w:multiLevelType w:val="hybridMultilevel"/>
    <w:tmpl w:val="04D4AE2E"/>
    <w:lvl w:ilvl="0" w:tplc="1A36EE5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A21441E"/>
    <w:multiLevelType w:val="hybridMultilevel"/>
    <w:tmpl w:val="55B6AF34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752644D"/>
    <w:multiLevelType w:val="multilevel"/>
    <w:tmpl w:val="493E32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48257DD7"/>
    <w:multiLevelType w:val="hybridMultilevel"/>
    <w:tmpl w:val="04D4AE2E"/>
    <w:lvl w:ilvl="0" w:tplc="1A36EE5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AFA202C"/>
    <w:multiLevelType w:val="multilevel"/>
    <w:tmpl w:val="40CC2CA8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17">
    <w:nsid w:val="4F913837"/>
    <w:multiLevelType w:val="multilevel"/>
    <w:tmpl w:val="BA7EF21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JNvel2"/>
      <w:lvlText w:val="%1.%2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18">
    <w:nsid w:val="4FDC698A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528370F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73C687F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85E5352"/>
    <w:multiLevelType w:val="hybridMultilevel"/>
    <w:tmpl w:val="04D4AE2E"/>
    <w:lvl w:ilvl="0" w:tplc="1A36EE5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C462220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D7B122E"/>
    <w:multiLevelType w:val="multilevel"/>
    <w:tmpl w:val="BA7EF21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24">
    <w:nsid w:val="64F31CB8"/>
    <w:multiLevelType w:val="multilevel"/>
    <w:tmpl w:val="40CC2CA8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25">
    <w:nsid w:val="6BD467BA"/>
    <w:multiLevelType w:val="multilevel"/>
    <w:tmpl w:val="CC6622A6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26">
    <w:nsid w:val="6E2434CC"/>
    <w:multiLevelType w:val="hybridMultilevel"/>
    <w:tmpl w:val="61009E14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0996E71"/>
    <w:multiLevelType w:val="hybridMultilevel"/>
    <w:tmpl w:val="04D4AE2E"/>
    <w:lvl w:ilvl="0" w:tplc="1A36EE5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73F37BFE"/>
    <w:multiLevelType w:val="hybridMultilevel"/>
    <w:tmpl w:val="0AEAF6E0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75133A1"/>
    <w:multiLevelType w:val="multilevel"/>
    <w:tmpl w:val="270E9750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30">
    <w:nsid w:val="7C72062D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D41738A"/>
    <w:multiLevelType w:val="hybridMultilevel"/>
    <w:tmpl w:val="04D4AE2E"/>
    <w:lvl w:ilvl="0" w:tplc="1A36EE5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DB14B08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E5719B3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8"/>
  </w:num>
  <w:num w:numId="2">
    <w:abstractNumId w:val="29"/>
  </w:num>
  <w:num w:numId="3">
    <w:abstractNumId w:val="13"/>
  </w:num>
  <w:num w:numId="4">
    <w:abstractNumId w:val="32"/>
  </w:num>
  <w:num w:numId="5">
    <w:abstractNumId w:val="1"/>
  </w:num>
  <w:num w:numId="6">
    <w:abstractNumId w:val="5"/>
  </w:num>
  <w:num w:numId="7">
    <w:abstractNumId w:val="26"/>
  </w:num>
  <w:num w:numId="8">
    <w:abstractNumId w:val="4"/>
  </w:num>
  <w:num w:numId="9">
    <w:abstractNumId w:val="16"/>
  </w:num>
  <w:num w:numId="10">
    <w:abstractNumId w:val="11"/>
  </w:num>
  <w:num w:numId="11">
    <w:abstractNumId w:val="8"/>
  </w:num>
  <w:num w:numId="12">
    <w:abstractNumId w:val="14"/>
  </w:num>
  <w:num w:numId="13">
    <w:abstractNumId w:val="25"/>
  </w:num>
  <w:num w:numId="14">
    <w:abstractNumId w:val="24"/>
  </w:num>
  <w:num w:numId="15">
    <w:abstractNumId w:val="17"/>
  </w:num>
  <w:num w:numId="16">
    <w:abstractNumId w:val="23"/>
  </w:num>
  <w:num w:numId="17">
    <w:abstractNumId w:val="22"/>
  </w:num>
  <w:num w:numId="18">
    <w:abstractNumId w:val="10"/>
  </w:num>
  <w:num w:numId="19">
    <w:abstractNumId w:val="7"/>
  </w:num>
  <w:num w:numId="20">
    <w:abstractNumId w:val="19"/>
  </w:num>
  <w:num w:numId="21">
    <w:abstractNumId w:val="30"/>
  </w:num>
  <w:num w:numId="22">
    <w:abstractNumId w:val="15"/>
  </w:num>
  <w:num w:numId="23">
    <w:abstractNumId w:val="33"/>
  </w:num>
  <w:num w:numId="24">
    <w:abstractNumId w:val="0"/>
  </w:num>
  <w:num w:numId="25">
    <w:abstractNumId w:val="20"/>
  </w:num>
  <w:num w:numId="26">
    <w:abstractNumId w:val="12"/>
  </w:num>
  <w:num w:numId="27">
    <w:abstractNumId w:val="27"/>
  </w:num>
  <w:num w:numId="28">
    <w:abstractNumId w:val="21"/>
  </w:num>
  <w:num w:numId="29">
    <w:abstractNumId w:val="9"/>
  </w:num>
  <w:num w:numId="30">
    <w:abstractNumId w:val="6"/>
  </w:num>
  <w:num w:numId="31">
    <w:abstractNumId w:val="2"/>
  </w:num>
  <w:num w:numId="32">
    <w:abstractNumId w:val="31"/>
  </w:num>
  <w:num w:numId="33">
    <w:abstractNumId w:val="3"/>
  </w:num>
  <w:num w:numId="34">
    <w:abstractNumId w:val="18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08"/>
  <w:hyphenationZone w:val="425"/>
  <w:noPunctuationKerning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/>
  <w:rsids>
    <w:rsidRoot w:val="0005371C"/>
    <w:rsid w:val="00000189"/>
    <w:rsid w:val="0000286E"/>
    <w:rsid w:val="000057AC"/>
    <w:rsid w:val="00006D4A"/>
    <w:rsid w:val="00007A3E"/>
    <w:rsid w:val="00013129"/>
    <w:rsid w:val="000147AE"/>
    <w:rsid w:val="00016449"/>
    <w:rsid w:val="00020ECD"/>
    <w:rsid w:val="000224B7"/>
    <w:rsid w:val="00026B57"/>
    <w:rsid w:val="000335C6"/>
    <w:rsid w:val="00042D58"/>
    <w:rsid w:val="00043676"/>
    <w:rsid w:val="00044193"/>
    <w:rsid w:val="00050A91"/>
    <w:rsid w:val="00051932"/>
    <w:rsid w:val="00052DBF"/>
    <w:rsid w:val="0005371C"/>
    <w:rsid w:val="000547E4"/>
    <w:rsid w:val="0006045B"/>
    <w:rsid w:val="000617DF"/>
    <w:rsid w:val="00061BAE"/>
    <w:rsid w:val="00063BB4"/>
    <w:rsid w:val="000663A9"/>
    <w:rsid w:val="00070E96"/>
    <w:rsid w:val="00073E67"/>
    <w:rsid w:val="00074C51"/>
    <w:rsid w:val="000758BF"/>
    <w:rsid w:val="00082DD8"/>
    <w:rsid w:val="0008349C"/>
    <w:rsid w:val="00084400"/>
    <w:rsid w:val="00093742"/>
    <w:rsid w:val="00094A08"/>
    <w:rsid w:val="00097089"/>
    <w:rsid w:val="00097471"/>
    <w:rsid w:val="000A3E7C"/>
    <w:rsid w:val="000A5058"/>
    <w:rsid w:val="000B176D"/>
    <w:rsid w:val="000B1FDE"/>
    <w:rsid w:val="000C4BE7"/>
    <w:rsid w:val="000D4CFC"/>
    <w:rsid w:val="000D4FDA"/>
    <w:rsid w:val="000E0A72"/>
    <w:rsid w:val="000E27B9"/>
    <w:rsid w:val="000E5476"/>
    <w:rsid w:val="000E7532"/>
    <w:rsid w:val="000F2AF3"/>
    <w:rsid w:val="000F62C9"/>
    <w:rsid w:val="00103470"/>
    <w:rsid w:val="00103EB5"/>
    <w:rsid w:val="00104789"/>
    <w:rsid w:val="00106C26"/>
    <w:rsid w:val="00112916"/>
    <w:rsid w:val="00113833"/>
    <w:rsid w:val="00113D05"/>
    <w:rsid w:val="00121AD2"/>
    <w:rsid w:val="00123FE7"/>
    <w:rsid w:val="00127DB8"/>
    <w:rsid w:val="00130D4B"/>
    <w:rsid w:val="001327E3"/>
    <w:rsid w:val="00135C7C"/>
    <w:rsid w:val="001426B5"/>
    <w:rsid w:val="00145B32"/>
    <w:rsid w:val="001464A3"/>
    <w:rsid w:val="00153C32"/>
    <w:rsid w:val="00170313"/>
    <w:rsid w:val="00170A0D"/>
    <w:rsid w:val="00176D84"/>
    <w:rsid w:val="00184C7A"/>
    <w:rsid w:val="001878C0"/>
    <w:rsid w:val="00190809"/>
    <w:rsid w:val="00192C22"/>
    <w:rsid w:val="001A189E"/>
    <w:rsid w:val="001A1C34"/>
    <w:rsid w:val="001A5039"/>
    <w:rsid w:val="001B00B2"/>
    <w:rsid w:val="001B7881"/>
    <w:rsid w:val="001C418B"/>
    <w:rsid w:val="001D24BC"/>
    <w:rsid w:val="001D2894"/>
    <w:rsid w:val="001D3472"/>
    <w:rsid w:val="001D4510"/>
    <w:rsid w:val="001D7E47"/>
    <w:rsid w:val="001E1958"/>
    <w:rsid w:val="001E2036"/>
    <w:rsid w:val="001E4E3C"/>
    <w:rsid w:val="001E5654"/>
    <w:rsid w:val="001E7FD1"/>
    <w:rsid w:val="001F375E"/>
    <w:rsid w:val="001F4412"/>
    <w:rsid w:val="001F6F9B"/>
    <w:rsid w:val="001F7058"/>
    <w:rsid w:val="00200361"/>
    <w:rsid w:val="0020156E"/>
    <w:rsid w:val="00203AE9"/>
    <w:rsid w:val="00212097"/>
    <w:rsid w:val="00212C6C"/>
    <w:rsid w:val="002133CA"/>
    <w:rsid w:val="0021365C"/>
    <w:rsid w:val="002140DF"/>
    <w:rsid w:val="002148CD"/>
    <w:rsid w:val="0021659C"/>
    <w:rsid w:val="002168E5"/>
    <w:rsid w:val="00220EBB"/>
    <w:rsid w:val="00222A5C"/>
    <w:rsid w:val="00227A02"/>
    <w:rsid w:val="00230465"/>
    <w:rsid w:val="00236982"/>
    <w:rsid w:val="002443A7"/>
    <w:rsid w:val="002444A2"/>
    <w:rsid w:val="00246405"/>
    <w:rsid w:val="00246B35"/>
    <w:rsid w:val="00251BCF"/>
    <w:rsid w:val="002528F8"/>
    <w:rsid w:val="00255C0F"/>
    <w:rsid w:val="002737DF"/>
    <w:rsid w:val="00274A93"/>
    <w:rsid w:val="00275E57"/>
    <w:rsid w:val="0028608D"/>
    <w:rsid w:val="00287489"/>
    <w:rsid w:val="00290B86"/>
    <w:rsid w:val="0029347C"/>
    <w:rsid w:val="002946E2"/>
    <w:rsid w:val="00297C0C"/>
    <w:rsid w:val="002A0015"/>
    <w:rsid w:val="002A0260"/>
    <w:rsid w:val="002B01A3"/>
    <w:rsid w:val="002B2898"/>
    <w:rsid w:val="002B4214"/>
    <w:rsid w:val="002B523E"/>
    <w:rsid w:val="002B67CF"/>
    <w:rsid w:val="002B74C8"/>
    <w:rsid w:val="002C7A3B"/>
    <w:rsid w:val="002D421C"/>
    <w:rsid w:val="002F6B8B"/>
    <w:rsid w:val="00302B93"/>
    <w:rsid w:val="003062AE"/>
    <w:rsid w:val="0031237D"/>
    <w:rsid w:val="00315A9C"/>
    <w:rsid w:val="00316515"/>
    <w:rsid w:val="00321220"/>
    <w:rsid w:val="00327548"/>
    <w:rsid w:val="00330941"/>
    <w:rsid w:val="00331702"/>
    <w:rsid w:val="00337E74"/>
    <w:rsid w:val="00342D19"/>
    <w:rsid w:val="00344B01"/>
    <w:rsid w:val="003458D1"/>
    <w:rsid w:val="003472FA"/>
    <w:rsid w:val="00353CA8"/>
    <w:rsid w:val="00354E33"/>
    <w:rsid w:val="0036361A"/>
    <w:rsid w:val="0036576B"/>
    <w:rsid w:val="00365D00"/>
    <w:rsid w:val="00376D29"/>
    <w:rsid w:val="00377DAB"/>
    <w:rsid w:val="0038291E"/>
    <w:rsid w:val="00387597"/>
    <w:rsid w:val="003945ED"/>
    <w:rsid w:val="00397C2F"/>
    <w:rsid w:val="003A221F"/>
    <w:rsid w:val="003A61C4"/>
    <w:rsid w:val="003B531D"/>
    <w:rsid w:val="003C1428"/>
    <w:rsid w:val="003C1DA3"/>
    <w:rsid w:val="003C32AD"/>
    <w:rsid w:val="003C33A2"/>
    <w:rsid w:val="003C34F5"/>
    <w:rsid w:val="003C37A7"/>
    <w:rsid w:val="003C62E6"/>
    <w:rsid w:val="003D0B3F"/>
    <w:rsid w:val="003D1135"/>
    <w:rsid w:val="003E25B3"/>
    <w:rsid w:val="003E75B6"/>
    <w:rsid w:val="003F26A1"/>
    <w:rsid w:val="003F41CC"/>
    <w:rsid w:val="00406189"/>
    <w:rsid w:val="0041325E"/>
    <w:rsid w:val="004200EB"/>
    <w:rsid w:val="00424435"/>
    <w:rsid w:val="004310D5"/>
    <w:rsid w:val="00443AED"/>
    <w:rsid w:val="00446DD9"/>
    <w:rsid w:val="004501DA"/>
    <w:rsid w:val="004502EF"/>
    <w:rsid w:val="004505F3"/>
    <w:rsid w:val="00456351"/>
    <w:rsid w:val="00457B0D"/>
    <w:rsid w:val="00463B34"/>
    <w:rsid w:val="00463B84"/>
    <w:rsid w:val="00467243"/>
    <w:rsid w:val="004757AA"/>
    <w:rsid w:val="004768AA"/>
    <w:rsid w:val="00477C0F"/>
    <w:rsid w:val="00492370"/>
    <w:rsid w:val="004923A6"/>
    <w:rsid w:val="004933FA"/>
    <w:rsid w:val="004A37A5"/>
    <w:rsid w:val="004B1A0A"/>
    <w:rsid w:val="004B21CE"/>
    <w:rsid w:val="004B3F03"/>
    <w:rsid w:val="004B5499"/>
    <w:rsid w:val="004C4996"/>
    <w:rsid w:val="004C5A3C"/>
    <w:rsid w:val="004D4F0F"/>
    <w:rsid w:val="004D5521"/>
    <w:rsid w:val="004E0496"/>
    <w:rsid w:val="004E46E6"/>
    <w:rsid w:val="004E7B37"/>
    <w:rsid w:val="004F3626"/>
    <w:rsid w:val="004F5EA2"/>
    <w:rsid w:val="0050085E"/>
    <w:rsid w:val="0050376D"/>
    <w:rsid w:val="005048BD"/>
    <w:rsid w:val="0051282E"/>
    <w:rsid w:val="00531534"/>
    <w:rsid w:val="0053199E"/>
    <w:rsid w:val="00531E70"/>
    <w:rsid w:val="00532AD7"/>
    <w:rsid w:val="00534860"/>
    <w:rsid w:val="0054210C"/>
    <w:rsid w:val="005425EC"/>
    <w:rsid w:val="005426D6"/>
    <w:rsid w:val="00546335"/>
    <w:rsid w:val="005519F1"/>
    <w:rsid w:val="005604ED"/>
    <w:rsid w:val="00567EE4"/>
    <w:rsid w:val="005719CB"/>
    <w:rsid w:val="00572113"/>
    <w:rsid w:val="00572FCE"/>
    <w:rsid w:val="00573E21"/>
    <w:rsid w:val="00582271"/>
    <w:rsid w:val="005833EA"/>
    <w:rsid w:val="00583BAB"/>
    <w:rsid w:val="0058513D"/>
    <w:rsid w:val="00590B2E"/>
    <w:rsid w:val="00594CB8"/>
    <w:rsid w:val="00596B10"/>
    <w:rsid w:val="00597DF3"/>
    <w:rsid w:val="005A2D07"/>
    <w:rsid w:val="005A5CF9"/>
    <w:rsid w:val="005B51D5"/>
    <w:rsid w:val="005B57F3"/>
    <w:rsid w:val="005B788E"/>
    <w:rsid w:val="005C324F"/>
    <w:rsid w:val="005C366A"/>
    <w:rsid w:val="005C6DB2"/>
    <w:rsid w:val="005E3355"/>
    <w:rsid w:val="005F61A1"/>
    <w:rsid w:val="00600AFB"/>
    <w:rsid w:val="0060131D"/>
    <w:rsid w:val="00605D15"/>
    <w:rsid w:val="00605DEE"/>
    <w:rsid w:val="0060659A"/>
    <w:rsid w:val="00610ECA"/>
    <w:rsid w:val="00612DDE"/>
    <w:rsid w:val="0061636B"/>
    <w:rsid w:val="00623E75"/>
    <w:rsid w:val="0063473B"/>
    <w:rsid w:val="006404C5"/>
    <w:rsid w:val="00640FC6"/>
    <w:rsid w:val="00643007"/>
    <w:rsid w:val="006450A0"/>
    <w:rsid w:val="00647095"/>
    <w:rsid w:val="00651658"/>
    <w:rsid w:val="00655461"/>
    <w:rsid w:val="00673B7B"/>
    <w:rsid w:val="00676F64"/>
    <w:rsid w:val="00683390"/>
    <w:rsid w:val="00685164"/>
    <w:rsid w:val="006914AC"/>
    <w:rsid w:val="006A43A5"/>
    <w:rsid w:val="006A6377"/>
    <w:rsid w:val="006B069C"/>
    <w:rsid w:val="006B1335"/>
    <w:rsid w:val="006B1611"/>
    <w:rsid w:val="006B5F72"/>
    <w:rsid w:val="006B68FA"/>
    <w:rsid w:val="006D110E"/>
    <w:rsid w:val="006D6F5F"/>
    <w:rsid w:val="006E350E"/>
    <w:rsid w:val="006F7DB5"/>
    <w:rsid w:val="00702322"/>
    <w:rsid w:val="00712490"/>
    <w:rsid w:val="0071515A"/>
    <w:rsid w:val="00726840"/>
    <w:rsid w:val="00727C89"/>
    <w:rsid w:val="00734525"/>
    <w:rsid w:val="007406BF"/>
    <w:rsid w:val="007452AC"/>
    <w:rsid w:val="00753FB6"/>
    <w:rsid w:val="00761C93"/>
    <w:rsid w:val="00774DB7"/>
    <w:rsid w:val="00787E5F"/>
    <w:rsid w:val="00790AA0"/>
    <w:rsid w:val="0079257A"/>
    <w:rsid w:val="007A0182"/>
    <w:rsid w:val="007A5EBC"/>
    <w:rsid w:val="007B6FC0"/>
    <w:rsid w:val="007B7A0C"/>
    <w:rsid w:val="007B7B9E"/>
    <w:rsid w:val="007C01CA"/>
    <w:rsid w:val="007C1859"/>
    <w:rsid w:val="007D34C1"/>
    <w:rsid w:val="007E5E04"/>
    <w:rsid w:val="007E7632"/>
    <w:rsid w:val="007F51E7"/>
    <w:rsid w:val="007F6751"/>
    <w:rsid w:val="008033D7"/>
    <w:rsid w:val="0081784C"/>
    <w:rsid w:val="00820568"/>
    <w:rsid w:val="00820DD3"/>
    <w:rsid w:val="00823A97"/>
    <w:rsid w:val="00825903"/>
    <w:rsid w:val="00827255"/>
    <w:rsid w:val="00845586"/>
    <w:rsid w:val="00853647"/>
    <w:rsid w:val="0085450E"/>
    <w:rsid w:val="00855AB7"/>
    <w:rsid w:val="00856D03"/>
    <w:rsid w:val="0087394A"/>
    <w:rsid w:val="00876864"/>
    <w:rsid w:val="0088034D"/>
    <w:rsid w:val="00880FFD"/>
    <w:rsid w:val="00882A3D"/>
    <w:rsid w:val="00884A85"/>
    <w:rsid w:val="00885DD1"/>
    <w:rsid w:val="00887461"/>
    <w:rsid w:val="00891BAD"/>
    <w:rsid w:val="008928F7"/>
    <w:rsid w:val="008931B1"/>
    <w:rsid w:val="008A0981"/>
    <w:rsid w:val="008A21FB"/>
    <w:rsid w:val="008A2B4F"/>
    <w:rsid w:val="008A3122"/>
    <w:rsid w:val="008B3A3D"/>
    <w:rsid w:val="008C06DE"/>
    <w:rsid w:val="008D188E"/>
    <w:rsid w:val="008D20F1"/>
    <w:rsid w:val="008D5BD2"/>
    <w:rsid w:val="008D7274"/>
    <w:rsid w:val="008E019A"/>
    <w:rsid w:val="008E3F09"/>
    <w:rsid w:val="008E3FD8"/>
    <w:rsid w:val="008F07FB"/>
    <w:rsid w:val="008F0DCE"/>
    <w:rsid w:val="008F503C"/>
    <w:rsid w:val="008F6838"/>
    <w:rsid w:val="008F73B0"/>
    <w:rsid w:val="009010A7"/>
    <w:rsid w:val="009160FE"/>
    <w:rsid w:val="00925408"/>
    <w:rsid w:val="00925D1F"/>
    <w:rsid w:val="00927706"/>
    <w:rsid w:val="00930F9F"/>
    <w:rsid w:val="0093284B"/>
    <w:rsid w:val="00936AFF"/>
    <w:rsid w:val="00942C8C"/>
    <w:rsid w:val="0094633A"/>
    <w:rsid w:val="009508E4"/>
    <w:rsid w:val="009565AD"/>
    <w:rsid w:val="009679FA"/>
    <w:rsid w:val="00967A4E"/>
    <w:rsid w:val="00993D10"/>
    <w:rsid w:val="009A12DF"/>
    <w:rsid w:val="009A3442"/>
    <w:rsid w:val="009B0E25"/>
    <w:rsid w:val="009B2F9E"/>
    <w:rsid w:val="009B677F"/>
    <w:rsid w:val="009C0B00"/>
    <w:rsid w:val="009D4097"/>
    <w:rsid w:val="009D5241"/>
    <w:rsid w:val="009E2E67"/>
    <w:rsid w:val="009E5BEE"/>
    <w:rsid w:val="009E5D42"/>
    <w:rsid w:val="009E73E1"/>
    <w:rsid w:val="009F13F0"/>
    <w:rsid w:val="009F5A13"/>
    <w:rsid w:val="009F73E4"/>
    <w:rsid w:val="00A03356"/>
    <w:rsid w:val="00A061E4"/>
    <w:rsid w:val="00A10D4D"/>
    <w:rsid w:val="00A13202"/>
    <w:rsid w:val="00A151CA"/>
    <w:rsid w:val="00A37F98"/>
    <w:rsid w:val="00A505CE"/>
    <w:rsid w:val="00A5164B"/>
    <w:rsid w:val="00A52852"/>
    <w:rsid w:val="00A53466"/>
    <w:rsid w:val="00A54938"/>
    <w:rsid w:val="00A6407C"/>
    <w:rsid w:val="00A648D9"/>
    <w:rsid w:val="00A67B53"/>
    <w:rsid w:val="00A73594"/>
    <w:rsid w:val="00A73DD9"/>
    <w:rsid w:val="00A8228D"/>
    <w:rsid w:val="00A9755A"/>
    <w:rsid w:val="00AA42B6"/>
    <w:rsid w:val="00AA5838"/>
    <w:rsid w:val="00AA6634"/>
    <w:rsid w:val="00AB44A5"/>
    <w:rsid w:val="00AC3C95"/>
    <w:rsid w:val="00AC6144"/>
    <w:rsid w:val="00AC7841"/>
    <w:rsid w:val="00AD07C8"/>
    <w:rsid w:val="00AD3A1E"/>
    <w:rsid w:val="00AD3D1C"/>
    <w:rsid w:val="00AD4452"/>
    <w:rsid w:val="00AD7D56"/>
    <w:rsid w:val="00AD7F60"/>
    <w:rsid w:val="00AE5E10"/>
    <w:rsid w:val="00AF06B2"/>
    <w:rsid w:val="00AF3561"/>
    <w:rsid w:val="00AF500B"/>
    <w:rsid w:val="00AF6001"/>
    <w:rsid w:val="00AF7A96"/>
    <w:rsid w:val="00B03285"/>
    <w:rsid w:val="00B0457D"/>
    <w:rsid w:val="00B066D5"/>
    <w:rsid w:val="00B11300"/>
    <w:rsid w:val="00B146E8"/>
    <w:rsid w:val="00B15368"/>
    <w:rsid w:val="00B17C79"/>
    <w:rsid w:val="00B234F3"/>
    <w:rsid w:val="00B2514A"/>
    <w:rsid w:val="00B26F75"/>
    <w:rsid w:val="00B324BC"/>
    <w:rsid w:val="00B4062B"/>
    <w:rsid w:val="00B413F3"/>
    <w:rsid w:val="00B43FCF"/>
    <w:rsid w:val="00B444D2"/>
    <w:rsid w:val="00B450A7"/>
    <w:rsid w:val="00B4626F"/>
    <w:rsid w:val="00B60448"/>
    <w:rsid w:val="00B6538C"/>
    <w:rsid w:val="00B65696"/>
    <w:rsid w:val="00B71BF2"/>
    <w:rsid w:val="00B84DD5"/>
    <w:rsid w:val="00B95668"/>
    <w:rsid w:val="00BA4AD5"/>
    <w:rsid w:val="00BA60F0"/>
    <w:rsid w:val="00BA61FF"/>
    <w:rsid w:val="00BA6BA3"/>
    <w:rsid w:val="00BB3608"/>
    <w:rsid w:val="00BB3C71"/>
    <w:rsid w:val="00BB654A"/>
    <w:rsid w:val="00BB7C8B"/>
    <w:rsid w:val="00BD1280"/>
    <w:rsid w:val="00BD616E"/>
    <w:rsid w:val="00BE151D"/>
    <w:rsid w:val="00BE666E"/>
    <w:rsid w:val="00BE706D"/>
    <w:rsid w:val="00BE7320"/>
    <w:rsid w:val="00C02EB2"/>
    <w:rsid w:val="00C205E8"/>
    <w:rsid w:val="00C2087D"/>
    <w:rsid w:val="00C353BD"/>
    <w:rsid w:val="00C37E3B"/>
    <w:rsid w:val="00C4312E"/>
    <w:rsid w:val="00C62AE8"/>
    <w:rsid w:val="00C638AD"/>
    <w:rsid w:val="00C643BA"/>
    <w:rsid w:val="00C65BAE"/>
    <w:rsid w:val="00C72BF0"/>
    <w:rsid w:val="00C747C3"/>
    <w:rsid w:val="00C74B89"/>
    <w:rsid w:val="00C90365"/>
    <w:rsid w:val="00C90EA5"/>
    <w:rsid w:val="00C94440"/>
    <w:rsid w:val="00C958A3"/>
    <w:rsid w:val="00CA6892"/>
    <w:rsid w:val="00CA79C6"/>
    <w:rsid w:val="00CB3B7B"/>
    <w:rsid w:val="00CB6295"/>
    <w:rsid w:val="00CC0F6A"/>
    <w:rsid w:val="00CD0B3E"/>
    <w:rsid w:val="00CD5263"/>
    <w:rsid w:val="00CD6F96"/>
    <w:rsid w:val="00CE02F3"/>
    <w:rsid w:val="00CE5999"/>
    <w:rsid w:val="00CE750F"/>
    <w:rsid w:val="00D13833"/>
    <w:rsid w:val="00D147AC"/>
    <w:rsid w:val="00D244E3"/>
    <w:rsid w:val="00D25515"/>
    <w:rsid w:val="00D33DF7"/>
    <w:rsid w:val="00D364A3"/>
    <w:rsid w:val="00D36D6E"/>
    <w:rsid w:val="00D400FD"/>
    <w:rsid w:val="00D45991"/>
    <w:rsid w:val="00D47B47"/>
    <w:rsid w:val="00D53E1B"/>
    <w:rsid w:val="00D56B91"/>
    <w:rsid w:val="00D60A12"/>
    <w:rsid w:val="00D65E97"/>
    <w:rsid w:val="00D831AE"/>
    <w:rsid w:val="00D845A2"/>
    <w:rsid w:val="00D96906"/>
    <w:rsid w:val="00DA3200"/>
    <w:rsid w:val="00DB2CBA"/>
    <w:rsid w:val="00DB4C49"/>
    <w:rsid w:val="00DB6008"/>
    <w:rsid w:val="00DC2201"/>
    <w:rsid w:val="00DC24D0"/>
    <w:rsid w:val="00DD53F4"/>
    <w:rsid w:val="00DE24F2"/>
    <w:rsid w:val="00DE67DD"/>
    <w:rsid w:val="00DF1335"/>
    <w:rsid w:val="00DF5702"/>
    <w:rsid w:val="00E0689B"/>
    <w:rsid w:val="00E13191"/>
    <w:rsid w:val="00E13199"/>
    <w:rsid w:val="00E13643"/>
    <w:rsid w:val="00E147FE"/>
    <w:rsid w:val="00E210A8"/>
    <w:rsid w:val="00E26118"/>
    <w:rsid w:val="00E27209"/>
    <w:rsid w:val="00E3041B"/>
    <w:rsid w:val="00E3363B"/>
    <w:rsid w:val="00E338AE"/>
    <w:rsid w:val="00E356D2"/>
    <w:rsid w:val="00E45617"/>
    <w:rsid w:val="00E55870"/>
    <w:rsid w:val="00E66C6E"/>
    <w:rsid w:val="00E77400"/>
    <w:rsid w:val="00E844CA"/>
    <w:rsid w:val="00E91DDD"/>
    <w:rsid w:val="00E92F48"/>
    <w:rsid w:val="00E95ADA"/>
    <w:rsid w:val="00EA2066"/>
    <w:rsid w:val="00EA37A5"/>
    <w:rsid w:val="00EA3ED4"/>
    <w:rsid w:val="00EA7466"/>
    <w:rsid w:val="00EB24FC"/>
    <w:rsid w:val="00EB2BAD"/>
    <w:rsid w:val="00EC7B26"/>
    <w:rsid w:val="00EC7CAD"/>
    <w:rsid w:val="00ED1C21"/>
    <w:rsid w:val="00EE01E5"/>
    <w:rsid w:val="00EE11AD"/>
    <w:rsid w:val="00EE1399"/>
    <w:rsid w:val="00EE1893"/>
    <w:rsid w:val="00EE6E61"/>
    <w:rsid w:val="00EF182A"/>
    <w:rsid w:val="00EF2CE5"/>
    <w:rsid w:val="00EF53C9"/>
    <w:rsid w:val="00EF65F2"/>
    <w:rsid w:val="00EF7199"/>
    <w:rsid w:val="00F02119"/>
    <w:rsid w:val="00F02C10"/>
    <w:rsid w:val="00F07B79"/>
    <w:rsid w:val="00F22234"/>
    <w:rsid w:val="00F22BE1"/>
    <w:rsid w:val="00F41CF1"/>
    <w:rsid w:val="00F41EE3"/>
    <w:rsid w:val="00F439CF"/>
    <w:rsid w:val="00F52E4A"/>
    <w:rsid w:val="00F86D9D"/>
    <w:rsid w:val="00F9119C"/>
    <w:rsid w:val="00FA32CF"/>
    <w:rsid w:val="00FB1B9A"/>
    <w:rsid w:val="00FB30F4"/>
    <w:rsid w:val="00FB61F2"/>
    <w:rsid w:val="00FB6584"/>
    <w:rsid w:val="00FC1C4C"/>
    <w:rsid w:val="00FC7563"/>
    <w:rsid w:val="00FD51C5"/>
    <w:rsid w:val="00FD7E12"/>
    <w:rsid w:val="00FE3634"/>
    <w:rsid w:val="00FE3816"/>
    <w:rsid w:val="00FE4136"/>
    <w:rsid w:val="00FE7822"/>
    <w:rsid w:val="00FF09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E5999"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qFormat/>
    <w:rsid w:val="00CE5999"/>
    <w:pPr>
      <w:keepNext/>
      <w:numPr>
        <w:numId w:val="2"/>
      </w:numPr>
      <w:spacing w:before="480" w:after="36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rsid w:val="00CE5999"/>
    <w:pPr>
      <w:keepNext/>
      <w:numPr>
        <w:ilvl w:val="1"/>
        <w:numId w:val="2"/>
      </w:numPr>
      <w:spacing w:before="360" w:after="24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rsid w:val="00CE5999"/>
    <w:pPr>
      <w:numPr>
        <w:ilvl w:val="2"/>
      </w:numPr>
      <w:spacing w:before="240" w:after="120"/>
      <w:outlineLvl w:val="2"/>
    </w:pPr>
  </w:style>
  <w:style w:type="paragraph" w:styleId="Ttulo4">
    <w:name w:val="heading 4"/>
    <w:basedOn w:val="Normal"/>
    <w:next w:val="Normal"/>
    <w:qFormat/>
    <w:rsid w:val="00CE5999"/>
    <w:pPr>
      <w:keepNext/>
      <w:numPr>
        <w:ilvl w:val="3"/>
        <w:numId w:val="2"/>
      </w:numPr>
      <w:tabs>
        <w:tab w:val="left" w:pos="360"/>
      </w:tabs>
      <w:spacing w:before="240" w:after="12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rsid w:val="00CE5999"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rsid w:val="00CE5999"/>
    <w:pPr>
      <w:numPr>
        <w:numId w:val="3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rsid w:val="00CE5999"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rsid w:val="00CE5999"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rsid w:val="00CE5999"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rsid w:val="00CE599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rsid w:val="00CE599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uiPriority w:val="39"/>
    <w:rsid w:val="00CE5999"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rsid w:val="00CE5999"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Fontepargpadro"/>
    <w:uiPriority w:val="99"/>
    <w:rsid w:val="00CE5999"/>
    <w:rPr>
      <w:color w:val="0000FF"/>
      <w:u w:val="single"/>
    </w:rPr>
  </w:style>
  <w:style w:type="paragraph" w:customStyle="1" w:styleId="Instruo">
    <w:name w:val="Instrução"/>
    <w:basedOn w:val="Normal"/>
    <w:next w:val="Normal"/>
    <w:rsid w:val="00CE5999"/>
    <w:pPr>
      <w:jc w:val="left"/>
    </w:pPr>
    <w:rPr>
      <w:i/>
      <w:color w:val="0000FF"/>
    </w:rPr>
  </w:style>
  <w:style w:type="paragraph" w:styleId="Lista">
    <w:name w:val="List"/>
    <w:basedOn w:val="Normal"/>
    <w:rsid w:val="00CE5999"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rsid w:val="00CE5999"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rsid w:val="00CE5999"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rsid w:val="00CE5999"/>
    <w:pPr>
      <w:spacing w:after="240"/>
      <w:jc w:val="left"/>
    </w:pPr>
    <w:rPr>
      <w:b/>
      <w:color w:val="999999"/>
      <w:sz w:val="52"/>
    </w:rPr>
  </w:style>
  <w:style w:type="paragraph" w:styleId="Subttulo">
    <w:name w:val="Subtitle"/>
    <w:basedOn w:val="Normal"/>
    <w:qFormat/>
    <w:rsid w:val="00CE5999"/>
    <w:pPr>
      <w:jc w:val="right"/>
    </w:pPr>
    <w:rPr>
      <w:sz w:val="36"/>
      <w:lang w:val="en-US"/>
    </w:rPr>
  </w:style>
  <w:style w:type="paragraph" w:customStyle="1" w:styleId="STJNvel1">
    <w:name w:val="STJ Nível 1"/>
    <w:basedOn w:val="Ttulo1"/>
    <w:rsid w:val="00CE5999"/>
    <w:pPr>
      <w:numPr>
        <w:numId w:val="6"/>
      </w:numPr>
      <w:spacing w:before="0" w:after="240"/>
      <w:jc w:val="left"/>
    </w:pPr>
    <w:rPr>
      <w:bCs/>
      <w:caps w:val="0"/>
      <w:smallCaps/>
      <w:color w:val="000000"/>
      <w:sz w:val="26"/>
      <w:lang w:eastAsia="pt-BR"/>
    </w:rPr>
  </w:style>
  <w:style w:type="paragraph" w:customStyle="1" w:styleId="STJNvel2">
    <w:name w:val="STJ Nível 2"/>
    <w:basedOn w:val="Ttulo2"/>
    <w:autoRedefine/>
    <w:rsid w:val="001B00B2"/>
    <w:pPr>
      <w:numPr>
        <w:numId w:val="15"/>
      </w:numPr>
      <w:tabs>
        <w:tab w:val="left" w:pos="794"/>
      </w:tabs>
      <w:spacing w:before="0"/>
      <w:jc w:val="both"/>
    </w:pPr>
    <w:rPr>
      <w:rFonts w:cs="Arial"/>
      <w:bCs/>
      <w:color w:val="000000"/>
      <w:lang w:eastAsia="pt-BR"/>
    </w:rPr>
  </w:style>
  <w:style w:type="paragraph" w:customStyle="1" w:styleId="CTMISTabela">
    <w:name w:val="CTM/IS Tabela"/>
    <w:autoRedefine/>
    <w:rsid w:val="00A061E4"/>
    <w:pPr>
      <w:spacing w:before="60" w:after="60"/>
    </w:pPr>
    <w:rPr>
      <w:rFonts w:ascii="Arial" w:eastAsia="MS Mincho" w:hAnsi="Arial" w:cs="Arial"/>
      <w:lang w:val="en-US"/>
    </w:rPr>
  </w:style>
  <w:style w:type="paragraph" w:customStyle="1" w:styleId="STJNivel3">
    <w:name w:val="STJ Nivel 3"/>
    <w:basedOn w:val="Ttulo3"/>
    <w:autoRedefine/>
    <w:rsid w:val="00477C0F"/>
    <w:pPr>
      <w:numPr>
        <w:ilvl w:val="0"/>
        <w:numId w:val="0"/>
      </w:numPr>
      <w:jc w:val="both"/>
    </w:pPr>
    <w:rPr>
      <w:rFonts w:cs="Arial"/>
      <w:sz w:val="22"/>
    </w:rPr>
  </w:style>
  <w:style w:type="character" w:styleId="Nmerodepgina">
    <w:name w:val="page number"/>
    <w:basedOn w:val="Fontepargpadro"/>
    <w:rsid w:val="00203AE9"/>
    <w:rPr>
      <w:sz w:val="16"/>
    </w:rPr>
  </w:style>
  <w:style w:type="paragraph" w:styleId="Textodebalo">
    <w:name w:val="Balloon Text"/>
    <w:basedOn w:val="Normal"/>
    <w:link w:val="TextodebaloChar"/>
    <w:rsid w:val="00A37F9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A37F98"/>
    <w:rPr>
      <w:rFonts w:ascii="Tahoma" w:hAnsi="Tahoma" w:cs="Tahoma"/>
      <w:color w:val="000000"/>
      <w:sz w:val="16"/>
      <w:szCs w:val="16"/>
    </w:rPr>
  </w:style>
  <w:style w:type="paragraph" w:styleId="PargrafodaLista">
    <w:name w:val="List Paragraph"/>
    <w:basedOn w:val="Normal"/>
    <w:uiPriority w:val="34"/>
    <w:qFormat/>
    <w:rsid w:val="003E25B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w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solter\AppData\Local\Temp\Template_EspecificacaoDeTela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1EF722-F433-41DD-9FA9-75F96EA5D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Template_EspecificacaoDeTela.dot</Template>
  <TotalTime>7176</TotalTime>
  <Pages>38</Pages>
  <Words>6445</Words>
  <Characters>34803</Characters>
  <Application>Microsoft Office Word</Application>
  <DocSecurity>0</DocSecurity>
  <Lines>290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</vt:lpstr>
    </vt:vector>
  </TitlesOfParts>
  <Company>Superior Tribunal de Justiça</Company>
  <LinksUpToDate>false</LinksUpToDate>
  <CharactersWithSpaces>41166</CharactersWithSpaces>
  <SharedDoc>false</SharedDoc>
  <HLinks>
    <vt:vector size="36" baseType="variant"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_Toc221097805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_Toc221097804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_Toc221097803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_Toc221097802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_Toc221097801</vt:lpwstr>
      </vt:variant>
      <vt:variant>
        <vt:i4>1769533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_Toc221097799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</dc:title>
  <dc:creator>Andreia Marques Solter de Azevedo</dc:creator>
  <cp:lastModifiedBy>rayanne.felicio</cp:lastModifiedBy>
  <cp:revision>356</cp:revision>
  <cp:lastPrinted>2009-03-06T19:55:00Z</cp:lastPrinted>
  <dcterms:created xsi:type="dcterms:W3CDTF">2014-03-28T13:04:00Z</dcterms:created>
  <dcterms:modified xsi:type="dcterms:W3CDTF">2014-09-23T20:26:00Z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cesso STJ">
    <vt:lpwstr>STJ XXXX/200X</vt:lpwstr>
  </property>
  <property fmtid="{D5CDD505-2E9C-101B-9397-08002B2CF9AE}" pid="3" name="SiglaNomeProjeto">
    <vt:lpwstr>&lt;Sigla do Projeto&gt; - &lt;Nome do Projeto&gt;</vt:lpwstr>
  </property>
</Properties>
</file>