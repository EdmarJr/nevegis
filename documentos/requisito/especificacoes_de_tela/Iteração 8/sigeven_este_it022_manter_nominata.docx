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FF0969" w:rsidRPr="00FF0969" w:rsidRDefault="00FF0969" w:rsidP="00FF0969"/>
    <w:p w:rsidR="00FF0969" w:rsidRPr="00FF0969" w:rsidRDefault="00FF0969" w:rsidP="00FF0969"/>
    <w:p w:rsidR="00FF0969" w:rsidRPr="00FF0969" w:rsidRDefault="00FF0969" w:rsidP="00FF0969">
      <w:r>
        <w:tab/>
      </w:r>
    </w:p>
    <w:p w:rsidR="00FF0969" w:rsidRPr="00FF0969" w:rsidRDefault="00FF0969" w:rsidP="00FF0969"/>
    <w:p w:rsidR="00FF0969" w:rsidRPr="00FF0969" w:rsidRDefault="00FF0969" w:rsidP="00FF0969">
      <w:r>
        <w:tab/>
      </w:r>
    </w:p>
    <w:p w:rsidR="00FF0969" w:rsidRPr="00FF0969" w:rsidRDefault="00FF0969" w:rsidP="00FF0969">
      <w:r>
        <w:tab/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9609DC" w:rsidRDefault="00651953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32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" stroked="f">
            <v:textbox>
              <w:txbxContent>
                <w:p w:rsidR="0096626C" w:rsidRPr="00B324BC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Projeto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 Sistema Gerenciador de Eventos</w:t>
                  </w:r>
                </w:p>
                <w:p w:rsidR="0096626C" w:rsidRPr="00B324BC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96626C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96626C" w:rsidRPr="00E13199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Manter Nominata</w:t>
                  </w:r>
                </w:p>
                <w:p w:rsidR="0096626C" w:rsidRPr="00E13199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96626C" w:rsidRPr="00E13199" w:rsidRDefault="0096626C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Versão 0.0</w:t>
                  </w:r>
                  <w:bookmarkStart w:id="0" w:name="_GoBack"/>
                  <w:bookmarkEnd w:id="0"/>
                  <w:r w:rsidR="00DC3C33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1</w:t>
                  </w:r>
                </w:p>
                <w:p w:rsidR="0096626C" w:rsidRDefault="0096626C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9609DC" w:rsidRDefault="001E2036"/>
    <w:p w:rsidR="001E2036" w:rsidRPr="009609DC" w:rsidRDefault="001E2036"/>
    <w:p w:rsidR="001E2036" w:rsidRPr="009609DC" w:rsidRDefault="001E2036"/>
    <w:p w:rsidR="001E2036" w:rsidRPr="009609DC" w:rsidRDefault="001E2036"/>
    <w:p w:rsidR="001E2036" w:rsidRPr="009609DC" w:rsidRDefault="001E2036"/>
    <w:p w:rsidR="001E2036" w:rsidRPr="009609DC" w:rsidRDefault="001E2036"/>
    <w:p w:rsidR="001E2036" w:rsidRPr="009609DC" w:rsidRDefault="001E2036">
      <w:pPr>
        <w:pStyle w:val="Rodap"/>
        <w:tabs>
          <w:tab w:val="clear" w:pos="4320"/>
          <w:tab w:val="clear" w:pos="8640"/>
        </w:tabs>
      </w:pPr>
    </w:p>
    <w:p w:rsidR="001E2036" w:rsidRPr="009609DC" w:rsidRDefault="001E2036">
      <w:pPr>
        <w:jc w:val="center"/>
      </w:pPr>
    </w:p>
    <w:p w:rsidR="001E2036" w:rsidRPr="009609DC" w:rsidRDefault="001E2036">
      <w:pPr>
        <w:pStyle w:val="Cabealho"/>
      </w:pPr>
    </w:p>
    <w:p w:rsidR="001E2036" w:rsidRPr="009609DC" w:rsidRDefault="001E2036">
      <w:pPr>
        <w:jc w:val="center"/>
        <w:rPr>
          <w:color w:val="auto"/>
        </w:rPr>
      </w:pPr>
    </w:p>
    <w:p w:rsidR="001E2036" w:rsidRPr="009609DC" w:rsidRDefault="001E2036">
      <w:pPr>
        <w:jc w:val="center"/>
        <w:rPr>
          <w:color w:val="auto"/>
        </w:rPr>
      </w:pPr>
    </w:p>
    <w:p w:rsidR="001E2036" w:rsidRPr="009609DC" w:rsidRDefault="001E2036">
      <w:pPr>
        <w:jc w:val="center"/>
        <w:rPr>
          <w:noProof/>
        </w:rPr>
        <w:sectPr w:rsidR="001E2036" w:rsidRPr="009609DC" w:rsidSect="009A12DF">
          <w:headerReference w:type="default" r:id="rId9"/>
          <w:headerReference w:type="first" r:id="rId10"/>
          <w:footerReference w:type="first" r:id="rId11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Pr="009609DC" w:rsidRDefault="00203AE9" w:rsidP="00203AE9">
      <w:pPr>
        <w:pStyle w:val="Ttulo"/>
        <w:jc w:val="center"/>
      </w:pPr>
      <w:r w:rsidRPr="009609DC">
        <w:lastRenderedPageBreak/>
        <w:t>HISTÓRICO DE</w:t>
      </w:r>
      <w:r w:rsidRPr="00010696">
        <w:t xml:space="preserve"> REVISÃO</w:t>
      </w:r>
    </w:p>
    <w:p w:rsidR="00203AE9" w:rsidRPr="009609DC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9609DC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9609DC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9609DC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9609DC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9609DC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9609DC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9609DC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9609DC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9609DC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 w:rsidRPr="009609DC">
        <w:trPr>
          <w:jc w:val="center"/>
        </w:trPr>
        <w:tc>
          <w:tcPr>
            <w:tcW w:w="1639" w:type="dxa"/>
          </w:tcPr>
          <w:p w:rsidR="00203AE9" w:rsidRPr="009609DC" w:rsidRDefault="007F0B16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21/07</w:t>
            </w:r>
            <w:r w:rsidR="00E53895">
              <w:rPr>
                <w:b w:val="0"/>
                <w:lang w:val="pt-BR"/>
              </w:rPr>
              <w:t>2014</w:t>
            </w:r>
          </w:p>
        </w:tc>
        <w:tc>
          <w:tcPr>
            <w:tcW w:w="960" w:type="dxa"/>
          </w:tcPr>
          <w:p w:rsidR="00203AE9" w:rsidRPr="009609DC" w:rsidRDefault="005C0946" w:rsidP="007C390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</w:t>
            </w:r>
            <w:r w:rsidR="007C390C">
              <w:rPr>
                <w:b w:val="0"/>
                <w:lang w:val="pt-BR"/>
              </w:rPr>
              <w:t>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9609DC" w:rsidRDefault="0000286E" w:rsidP="0000286E">
            <w:pPr>
              <w:pStyle w:val="CTMISTabela"/>
              <w:rPr>
                <w:b w:val="0"/>
                <w:lang w:val="pt-BR"/>
              </w:rPr>
            </w:pPr>
            <w:r w:rsidRPr="009609DC">
              <w:rPr>
                <w:b w:val="0"/>
                <w:lang w:val="pt-BR"/>
              </w:rPr>
              <w:t>Elaboração do documento</w:t>
            </w:r>
            <w:r w:rsidR="00880620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9609DC" w:rsidRDefault="00E53895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Rayanne Felício</w:t>
            </w:r>
          </w:p>
        </w:tc>
      </w:tr>
      <w:tr w:rsidR="00DC3C33" w:rsidRPr="009609DC">
        <w:trPr>
          <w:jc w:val="center"/>
        </w:trPr>
        <w:tc>
          <w:tcPr>
            <w:tcW w:w="1639" w:type="dxa"/>
          </w:tcPr>
          <w:p w:rsidR="00DC3C33" w:rsidRDefault="00DC3C33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31/07/2014</w:t>
            </w:r>
          </w:p>
        </w:tc>
        <w:tc>
          <w:tcPr>
            <w:tcW w:w="960" w:type="dxa"/>
          </w:tcPr>
          <w:p w:rsidR="00DC3C33" w:rsidRDefault="00DC3C33" w:rsidP="007C390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C3C33" w:rsidRPr="009609DC" w:rsidRDefault="00DC3C33" w:rsidP="0000286E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Revisão em pares.</w:t>
            </w:r>
          </w:p>
        </w:tc>
        <w:tc>
          <w:tcPr>
            <w:tcW w:w="2040" w:type="dxa"/>
          </w:tcPr>
          <w:p w:rsidR="00DC3C33" w:rsidRDefault="00DC3C33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Reyla Rosa</w:t>
            </w:r>
          </w:p>
        </w:tc>
      </w:tr>
    </w:tbl>
    <w:p w:rsidR="00200361" w:rsidRPr="009609DC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RPr="009609DC" w:rsidSect="00200361">
          <w:headerReference w:type="default" r:id="rId12"/>
          <w:footerReference w:type="default" r:id="rId13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 w:rsidRPr="009609DC">
        <w:rPr>
          <w:rFonts w:cs="Arial"/>
        </w:rPr>
        <w:br w:type="page"/>
      </w:r>
    </w:p>
    <w:p w:rsidR="001E2036" w:rsidRPr="009609DC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 w:rsidRPr="009609DC">
        <w:rPr>
          <w:caps w:val="0"/>
          <w:sz w:val="36"/>
        </w:rPr>
        <w:lastRenderedPageBreak/>
        <w:t>SUMÁRIO</w:t>
      </w:r>
    </w:p>
    <w:p w:rsidR="00352CCC" w:rsidRDefault="006519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 w:rsidRPr="009609DC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 w:rsidRPr="009609DC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 w:rsidRPr="009609DC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4666867" w:history="1">
        <w:r w:rsidR="00352CCC" w:rsidRPr="00E63D2D">
          <w:rPr>
            <w:rStyle w:val="Hyperlink"/>
          </w:rPr>
          <w:t>1.</w:t>
        </w:r>
        <w:r w:rsidR="00352CCC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INTRODUÇÃO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394666868" w:history="1">
        <w:r w:rsidR="00352CCC" w:rsidRPr="00E63D2D">
          <w:rPr>
            <w:rStyle w:val="Hyperlink"/>
            <w:lang w:val="pt-PT"/>
          </w:rPr>
          <w:t>2.</w:t>
        </w:r>
        <w:r w:rsidR="00352CCC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  <w:lang w:val="pt-PT"/>
          </w:rPr>
          <w:t>Detalhamento da Apresentação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69" w:history="1">
        <w:r w:rsidR="00352CCC" w:rsidRPr="00E63D2D">
          <w:rPr>
            <w:rStyle w:val="Hyperlink"/>
          </w:rPr>
          <w:t>2.1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  <w:lang w:val="pt-PT"/>
          </w:rPr>
          <w:t>Usuário</w:t>
        </w:r>
        <w:r w:rsidR="00352CCC" w:rsidRPr="00E63D2D">
          <w:rPr>
            <w:rStyle w:val="Hyperlink"/>
          </w:rPr>
          <w:t>s / Atores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0" w:history="1">
        <w:r w:rsidR="00352CCC" w:rsidRPr="00E63D2D">
          <w:rPr>
            <w:rStyle w:val="Hyperlink"/>
          </w:rPr>
          <w:t>2.2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1" w:history="1">
        <w:r w:rsidR="00352CCC" w:rsidRPr="00E63D2D">
          <w:rPr>
            <w:rStyle w:val="Hyperlink"/>
          </w:rPr>
          <w:t>2.2.1.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Consultar 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2" w:history="1">
        <w:r w:rsidR="00352CCC" w:rsidRPr="00E63D2D">
          <w:rPr>
            <w:rStyle w:val="Hyperlink"/>
          </w:rPr>
          <w:t>2.2.2.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3" w:history="1">
        <w:r w:rsidR="00352CCC" w:rsidRPr="00E63D2D">
          <w:rPr>
            <w:rStyle w:val="Hyperlink"/>
          </w:rPr>
          <w:t>2.2.3.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Alterar 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4" w:history="1">
        <w:r w:rsidR="00352CCC" w:rsidRPr="00E63D2D">
          <w:rPr>
            <w:rStyle w:val="Hyperlink"/>
          </w:rPr>
          <w:t>2.2.4.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Visualizar 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5" w:history="1">
        <w:r w:rsidR="00352CCC" w:rsidRPr="00E63D2D">
          <w:rPr>
            <w:rStyle w:val="Hyperlink"/>
          </w:rPr>
          <w:t>2.2.5.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Excluir Nominata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6" w:history="1">
        <w:r w:rsidR="00352CCC" w:rsidRPr="00E63D2D">
          <w:rPr>
            <w:rStyle w:val="Hyperlink"/>
          </w:rPr>
          <w:t>2.2.6.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7" w:history="1">
        <w:r w:rsidR="00352CCC" w:rsidRPr="00E63D2D">
          <w:rPr>
            <w:rStyle w:val="Hyperlink"/>
          </w:rPr>
          <w:t>2.2.7.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Alterar Citação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8" w:history="1">
        <w:r w:rsidR="00352CCC" w:rsidRPr="00E63D2D">
          <w:rPr>
            <w:rStyle w:val="Hyperlink"/>
          </w:rPr>
          <w:t>2.2.8.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Visualizar Citação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79" w:history="1">
        <w:r w:rsidR="00352CCC" w:rsidRPr="00E63D2D">
          <w:rPr>
            <w:rStyle w:val="Hyperlink"/>
          </w:rPr>
          <w:t>2.2.9.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Excluir Citação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80" w:history="1">
        <w:r w:rsidR="00352CCC" w:rsidRPr="00E63D2D">
          <w:rPr>
            <w:rStyle w:val="Hyperlink"/>
          </w:rPr>
          <w:t>2.2.10.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 Simples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81" w:history="1">
        <w:r w:rsidR="00352CCC" w:rsidRPr="00E63D2D">
          <w:rPr>
            <w:rStyle w:val="Hyperlink"/>
          </w:rPr>
          <w:t>2.2.11.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 Composta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82" w:history="1">
        <w:r w:rsidR="00352CCC" w:rsidRPr="00E63D2D">
          <w:rPr>
            <w:rStyle w:val="Hyperlink"/>
          </w:rPr>
          <w:t>2.2.12.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 Representando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83" w:history="1">
        <w:r w:rsidR="00352CCC" w:rsidRPr="00E63D2D">
          <w:rPr>
            <w:rStyle w:val="Hyperlink"/>
          </w:rPr>
          <w:t>2.2.13.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 Extensivo para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352CCC" w:rsidRDefault="00651953">
      <w:pPr>
        <w:pStyle w:val="Sumrio3"/>
        <w:tabs>
          <w:tab w:val="left" w:pos="1760"/>
        </w:tabs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394666884" w:history="1">
        <w:r w:rsidR="00352CCC" w:rsidRPr="00E63D2D">
          <w:rPr>
            <w:rStyle w:val="Hyperlink"/>
          </w:rPr>
          <w:t>2.2.14.</w:t>
        </w:r>
        <w:r w:rsidR="00352CCC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352CCC" w:rsidRPr="00E63D2D">
          <w:rPr>
            <w:rStyle w:val="Hyperlink"/>
          </w:rPr>
          <w:t>Tela Incluir Citação Livre</w:t>
        </w:r>
        <w:r w:rsidR="00352CCC">
          <w:rPr>
            <w:webHidden/>
          </w:rPr>
          <w:tab/>
        </w:r>
        <w:r>
          <w:rPr>
            <w:webHidden/>
          </w:rPr>
          <w:fldChar w:fldCharType="begin"/>
        </w:r>
        <w:r w:rsidR="00352CCC">
          <w:rPr>
            <w:webHidden/>
          </w:rPr>
          <w:instrText xml:space="preserve"> PAGEREF _Toc394666884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52CCC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1E2036" w:rsidRPr="009609DC" w:rsidRDefault="00651953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 w:rsidRPr="009609DC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Pr="009609DC" w:rsidRDefault="001E2036">
      <w:pPr>
        <w:pStyle w:val="STJNvel1"/>
      </w:pPr>
      <w:r w:rsidRPr="009609DC">
        <w:br w:type="page"/>
      </w:r>
      <w:bookmarkStart w:id="1" w:name="_Toc221095147"/>
      <w:bookmarkStart w:id="2" w:name="_Toc385347569"/>
      <w:bookmarkStart w:id="3" w:name="_Toc394666867"/>
      <w:r w:rsidRPr="009609DC">
        <w:lastRenderedPageBreak/>
        <w:t>INTRODUÇÃO</w:t>
      </w:r>
      <w:bookmarkEnd w:id="1"/>
      <w:bookmarkEnd w:id="2"/>
      <w:bookmarkEnd w:id="3"/>
    </w:p>
    <w:p w:rsidR="001E2036" w:rsidRPr="009609DC" w:rsidRDefault="00A5164B">
      <w:pPr>
        <w:pStyle w:val="Instruo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O objetivo do documento é especificar as interfaces de telas do Sistema e definir os tipos de campos, tamanho, obrigatoriedade e regras de apresentação que compõem cada tela.</w:t>
      </w:r>
    </w:p>
    <w:p w:rsidR="001E2036" w:rsidRPr="009609DC" w:rsidRDefault="001E2036"/>
    <w:p w:rsidR="001E2036" w:rsidRPr="009609DC" w:rsidRDefault="001E2036">
      <w:pPr>
        <w:pStyle w:val="STJNvel1"/>
        <w:rPr>
          <w:lang w:val="pt-PT"/>
        </w:rPr>
      </w:pPr>
      <w:bookmarkStart w:id="4" w:name="_Toc385347570"/>
      <w:bookmarkStart w:id="5" w:name="_Toc394666868"/>
      <w:r w:rsidRPr="009609DC">
        <w:rPr>
          <w:lang w:val="pt-PT"/>
        </w:rPr>
        <w:t>Detalhamento da Apresentação</w:t>
      </w:r>
      <w:bookmarkEnd w:id="4"/>
      <w:bookmarkEnd w:id="5"/>
    </w:p>
    <w:p w:rsidR="001E2036" w:rsidRPr="009609DC" w:rsidRDefault="00A5164B">
      <w:pPr>
        <w:pStyle w:val="Instruo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As ações que serão executadas nas tel</w:t>
      </w:r>
      <w:r w:rsidR="00A041EA">
        <w:rPr>
          <w:i w:val="0"/>
          <w:color w:val="auto"/>
        </w:rPr>
        <w:t>as serão as seguintes: Consultar</w:t>
      </w:r>
      <w:r w:rsidRPr="009609DC">
        <w:rPr>
          <w:i w:val="0"/>
          <w:color w:val="auto"/>
        </w:rPr>
        <w:t>, Incluir</w:t>
      </w:r>
      <w:r w:rsidR="00447D31" w:rsidRPr="009609DC">
        <w:rPr>
          <w:i w:val="0"/>
          <w:color w:val="auto"/>
        </w:rPr>
        <w:t>, Alter</w:t>
      </w:r>
      <w:r w:rsidR="00631DFF">
        <w:rPr>
          <w:i w:val="0"/>
          <w:color w:val="auto"/>
        </w:rPr>
        <w:t>ar, Excluir e</w:t>
      </w:r>
      <w:r w:rsidR="00447D31" w:rsidRPr="009609DC">
        <w:rPr>
          <w:i w:val="0"/>
          <w:color w:val="auto"/>
        </w:rPr>
        <w:t xml:space="preserve"> Visualizar</w:t>
      </w:r>
      <w:r w:rsidR="00631DFF">
        <w:rPr>
          <w:i w:val="0"/>
          <w:color w:val="auto"/>
        </w:rPr>
        <w:t xml:space="preserve"> </w:t>
      </w:r>
      <w:r w:rsidR="005010A0">
        <w:rPr>
          <w:i w:val="0"/>
          <w:color w:val="auto"/>
        </w:rPr>
        <w:t xml:space="preserve"> Nominata</w:t>
      </w:r>
      <w:r w:rsidR="006E0237">
        <w:rPr>
          <w:i w:val="0"/>
          <w:color w:val="auto"/>
        </w:rPr>
        <w:t xml:space="preserve"> e</w:t>
      </w:r>
      <w:r w:rsidR="00631DFF">
        <w:rPr>
          <w:i w:val="0"/>
          <w:color w:val="auto"/>
        </w:rPr>
        <w:t xml:space="preserve"> </w:t>
      </w:r>
      <w:r w:rsidR="00631DFF" w:rsidRPr="009609DC">
        <w:rPr>
          <w:i w:val="0"/>
          <w:color w:val="auto"/>
        </w:rPr>
        <w:t>Incluir, Alter</w:t>
      </w:r>
      <w:r w:rsidR="006E0237">
        <w:rPr>
          <w:i w:val="0"/>
          <w:color w:val="auto"/>
        </w:rPr>
        <w:t>ar, Excluir e</w:t>
      </w:r>
      <w:r w:rsidR="00631DFF" w:rsidRPr="009609DC">
        <w:rPr>
          <w:i w:val="0"/>
          <w:color w:val="auto"/>
        </w:rPr>
        <w:t xml:space="preserve"> Visualizar</w:t>
      </w:r>
      <w:r w:rsidR="00631DFF">
        <w:rPr>
          <w:i w:val="0"/>
          <w:color w:val="auto"/>
        </w:rPr>
        <w:t xml:space="preserve"> Citação.</w:t>
      </w:r>
    </w:p>
    <w:p w:rsidR="001E2036" w:rsidRPr="009609DC" w:rsidRDefault="001E2036"/>
    <w:p w:rsidR="001E2036" w:rsidRPr="009609DC" w:rsidRDefault="001E2036" w:rsidP="001B00B2">
      <w:pPr>
        <w:pStyle w:val="STJNvel2"/>
      </w:pPr>
      <w:bookmarkStart w:id="6" w:name="_Toc385347571"/>
      <w:bookmarkStart w:id="7" w:name="_Toc394666869"/>
      <w:r w:rsidRPr="009609DC">
        <w:rPr>
          <w:lang w:val="pt-PT"/>
        </w:rPr>
        <w:t>Usuário</w:t>
      </w:r>
      <w:r w:rsidR="00532AD7" w:rsidRPr="009609DC">
        <w:t xml:space="preserve">s </w:t>
      </w:r>
      <w:r w:rsidRPr="009609DC">
        <w:t>/ Ator</w:t>
      </w:r>
      <w:r w:rsidR="00532AD7" w:rsidRPr="009609DC">
        <w:t>es</w:t>
      </w:r>
      <w:bookmarkEnd w:id="6"/>
      <w:bookmarkEnd w:id="7"/>
    </w:p>
    <w:p w:rsidR="001E2036" w:rsidRPr="009609DC" w:rsidRDefault="00A37F98">
      <w:pPr>
        <w:pStyle w:val="Instruo"/>
        <w:jc w:val="both"/>
        <w:rPr>
          <w:lang w:val="pt-PT"/>
        </w:rPr>
      </w:pPr>
      <w:r w:rsidRPr="009609DC">
        <w:rPr>
          <w:i w:val="0"/>
          <w:color w:val="auto"/>
        </w:rPr>
        <w:t>Administrador – responsável pela</w:t>
      </w:r>
      <w:r w:rsidR="00A041EA">
        <w:rPr>
          <w:i w:val="0"/>
          <w:color w:val="auto"/>
        </w:rPr>
        <w:t xml:space="preserve"> consulta,</w:t>
      </w:r>
      <w:r w:rsidRPr="009609DC">
        <w:rPr>
          <w:i w:val="0"/>
          <w:color w:val="auto"/>
        </w:rPr>
        <w:t xml:space="preserve"> inclusão, alteração e exclusão dos registros nesta funcionalidade</w:t>
      </w:r>
      <w:r w:rsidRPr="009609DC">
        <w:rPr>
          <w:lang w:val="pt-PT"/>
        </w:rPr>
        <w:t>.</w:t>
      </w:r>
    </w:p>
    <w:p w:rsidR="001E2036" w:rsidRPr="009609DC" w:rsidRDefault="001E2036"/>
    <w:p w:rsidR="001E2036" w:rsidRPr="009609DC" w:rsidRDefault="00A37F98" w:rsidP="001B00B2">
      <w:pPr>
        <w:pStyle w:val="STJNvel2"/>
      </w:pPr>
      <w:r w:rsidRPr="009609DC">
        <w:t xml:space="preserve"> </w:t>
      </w:r>
      <w:bookmarkStart w:id="8" w:name="_Toc394666870"/>
      <w:r w:rsidR="005010A0">
        <w:t>Nominata</w:t>
      </w:r>
      <w:bookmarkEnd w:id="8"/>
    </w:p>
    <w:p w:rsidR="001E2036" w:rsidRPr="009609DC" w:rsidRDefault="001E2036" w:rsidP="009E32BE">
      <w:pPr>
        <w:pStyle w:val="STJNivel3"/>
      </w:pPr>
      <w:r w:rsidRPr="009609DC">
        <w:t xml:space="preserve"> </w:t>
      </w:r>
      <w:bookmarkStart w:id="9" w:name="_Ref385343333"/>
      <w:bookmarkStart w:id="10" w:name="_Toc385347573"/>
      <w:bookmarkStart w:id="11" w:name="_Toc394666871"/>
      <w:r w:rsidRPr="009609DC">
        <w:t xml:space="preserve">Tela </w:t>
      </w:r>
      <w:r w:rsidR="00C5311B">
        <w:t>Consulta</w:t>
      </w:r>
      <w:r w:rsidR="00887C24" w:rsidRPr="009609DC">
        <w:t>r</w:t>
      </w:r>
      <w:bookmarkEnd w:id="9"/>
      <w:bookmarkEnd w:id="10"/>
      <w:r w:rsidR="005010A0">
        <w:t xml:space="preserve"> Nominata</w:t>
      </w:r>
      <w:bookmarkEnd w:id="11"/>
    </w:p>
    <w:p w:rsidR="00A37F98" w:rsidRPr="009609DC" w:rsidRDefault="005010A0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3723824"/>
            <wp:effectExtent l="19050" t="0" r="5080" b="0"/>
            <wp:docPr id="2" name="Imagem 2" descr="C:\Users\rayanne.felicio\Pictures\CONSULTAR NOMI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ne.felicio\Pictures\CONSULTAR NOMINAT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36" w:rsidRPr="009609DC" w:rsidRDefault="001E2036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>Figura 1 - T</w:t>
      </w:r>
      <w:r w:rsidR="009D6A5A">
        <w:rPr>
          <w:i w:val="0"/>
          <w:color w:val="auto"/>
        </w:rPr>
        <w:t>ela</w:t>
      </w:r>
      <w:r w:rsidR="00A37F98" w:rsidRPr="009609DC">
        <w:rPr>
          <w:i w:val="0"/>
          <w:color w:val="auto"/>
        </w:rPr>
        <w:t xml:space="preserve"> </w:t>
      </w:r>
      <w:r w:rsidR="00C5311B">
        <w:rPr>
          <w:i w:val="0"/>
          <w:color w:val="auto"/>
        </w:rPr>
        <w:t>de Consulta</w:t>
      </w:r>
      <w:r w:rsidR="009D6A5A">
        <w:rPr>
          <w:i w:val="0"/>
          <w:color w:val="auto"/>
        </w:rPr>
        <w:t xml:space="preserve"> de</w:t>
      </w:r>
      <w:r w:rsidR="005010A0">
        <w:rPr>
          <w:i w:val="0"/>
          <w:color w:val="auto"/>
        </w:rPr>
        <w:t xml:space="preserve"> Nominata</w:t>
      </w:r>
      <w:r w:rsidRPr="009609DC">
        <w:rPr>
          <w:i w:val="0"/>
          <w:color w:val="auto"/>
        </w:rPr>
        <w:t>.</w:t>
      </w:r>
    </w:p>
    <w:p w:rsidR="001E2036" w:rsidRPr="009609DC" w:rsidRDefault="001E2036" w:rsidP="004429FE">
      <w:pPr>
        <w:pStyle w:val="Ttulo4"/>
        <w:numPr>
          <w:ilvl w:val="0"/>
          <w:numId w:val="14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447D31" w:rsidRPr="009609DC" w:rsidRDefault="00447D31" w:rsidP="00447D31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</w:t>
      </w:r>
      <w:r w:rsidR="008F1B4C" w:rsidRPr="009609DC">
        <w:rPr>
          <w:i w:val="0"/>
          <w:color w:val="auto"/>
        </w:rPr>
        <w:t xml:space="preserve">o </w:t>
      </w:r>
      <w:r w:rsidR="005B7323" w:rsidRPr="009609DC">
        <w:rPr>
          <w:i w:val="0"/>
          <w:color w:val="auto"/>
        </w:rPr>
        <w:t>acionar</w:t>
      </w:r>
      <w:r w:rsidR="008F1B4C" w:rsidRPr="009609DC">
        <w:rPr>
          <w:i w:val="0"/>
          <w:color w:val="auto"/>
        </w:rPr>
        <w:t xml:space="preserve"> o botão Pesquisar, o sistema apresenta</w:t>
      </w:r>
      <w:r w:rsidRPr="009609DC">
        <w:rPr>
          <w:i w:val="0"/>
          <w:color w:val="auto"/>
        </w:rPr>
        <w:t xml:space="preserve"> a tabela com o resultado da pesquisa.</w:t>
      </w:r>
    </w:p>
    <w:p w:rsidR="00447D31" w:rsidRPr="009609DC" w:rsidRDefault="00447D31" w:rsidP="00447D31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5B7323" w:rsidRPr="009609DC">
        <w:rPr>
          <w:i w:val="0"/>
          <w:color w:val="auto"/>
        </w:rPr>
        <w:t>acionar</w:t>
      </w:r>
      <w:r w:rsidRPr="009609DC">
        <w:rPr>
          <w:i w:val="0"/>
          <w:color w:val="auto"/>
        </w:rPr>
        <w:t xml:space="preserve"> o</w:t>
      </w:r>
      <w:r w:rsidR="008F1B4C" w:rsidRPr="009609DC">
        <w:rPr>
          <w:i w:val="0"/>
          <w:color w:val="auto"/>
        </w:rPr>
        <w:t xml:space="preserve"> botão Limpar, o sistema limpa</w:t>
      </w:r>
      <w:r w:rsidRPr="009609DC">
        <w:rPr>
          <w:i w:val="0"/>
          <w:color w:val="auto"/>
        </w:rPr>
        <w:t xml:space="preserve"> o(s) parâmetro(s) de pesquisa informado(s).</w:t>
      </w:r>
    </w:p>
    <w:p w:rsidR="001E2036" w:rsidRPr="009609DC" w:rsidRDefault="003E25B3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5B7323" w:rsidRPr="009609DC">
        <w:rPr>
          <w:i w:val="0"/>
          <w:color w:val="auto"/>
        </w:rPr>
        <w:t xml:space="preserve">acionar </w:t>
      </w:r>
      <w:r w:rsidRPr="009609DC">
        <w:rPr>
          <w:i w:val="0"/>
          <w:color w:val="auto"/>
        </w:rPr>
        <w:t>o ícone</w:t>
      </w:r>
      <w:r w:rsidR="001E2036" w:rsidRPr="009609DC">
        <w:rPr>
          <w:i w:val="0"/>
          <w:color w:val="auto"/>
        </w:rPr>
        <w:t xml:space="preserve"> Alterar, </w:t>
      </w:r>
      <w:r w:rsidR="005B7323" w:rsidRPr="009609DC">
        <w:rPr>
          <w:i w:val="0"/>
          <w:color w:val="auto"/>
        </w:rPr>
        <w:t xml:space="preserve">o sistema apresenta </w:t>
      </w:r>
      <w:r w:rsidR="001E2036" w:rsidRPr="009609DC">
        <w:rPr>
          <w:i w:val="0"/>
          <w:color w:val="auto"/>
        </w:rPr>
        <w:t>a T</w:t>
      </w:r>
      <w:r w:rsidR="00A37F98" w:rsidRPr="009609DC">
        <w:rPr>
          <w:i w:val="0"/>
          <w:color w:val="auto"/>
        </w:rPr>
        <w:t xml:space="preserve">ela Alterar </w:t>
      </w:r>
      <w:r w:rsidR="005010A0">
        <w:rPr>
          <w:i w:val="0"/>
          <w:color w:val="auto"/>
        </w:rPr>
        <w:t>Nominata</w:t>
      </w:r>
      <w:r w:rsidR="001E2036" w:rsidRPr="009609DC">
        <w:rPr>
          <w:i w:val="0"/>
          <w:color w:val="auto"/>
        </w:rPr>
        <w:t>.</w:t>
      </w:r>
    </w:p>
    <w:p w:rsidR="009C1194" w:rsidRPr="005010A0" w:rsidRDefault="009C1194" w:rsidP="009C1194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Incluir, o sistema apresenta a Tela Incluir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A37F98" w:rsidRPr="009609DC" w:rsidRDefault="00A37F98" w:rsidP="005B7323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5B7323" w:rsidRPr="009609DC">
        <w:rPr>
          <w:i w:val="0"/>
          <w:color w:val="auto"/>
        </w:rPr>
        <w:t xml:space="preserve">acionar </w:t>
      </w:r>
      <w:r w:rsidRPr="009609DC">
        <w:rPr>
          <w:i w:val="0"/>
          <w:color w:val="auto"/>
        </w:rPr>
        <w:t>o botão</w:t>
      </w:r>
      <w:r w:rsidR="006A1880">
        <w:rPr>
          <w:i w:val="0"/>
          <w:color w:val="auto"/>
        </w:rPr>
        <w:t xml:space="preserve"> Cancelar, o sistema retorna</w:t>
      </w:r>
      <w:r w:rsidR="003E25B3" w:rsidRPr="009609DC">
        <w:rPr>
          <w:i w:val="0"/>
          <w:color w:val="auto"/>
        </w:rPr>
        <w:t xml:space="preserve"> para a</w:t>
      </w:r>
      <w:r w:rsidR="00BA18F2">
        <w:rPr>
          <w:i w:val="0"/>
          <w:color w:val="auto"/>
        </w:rPr>
        <w:t xml:space="preserve"> Tela Consultar Lista de Convidados</w:t>
      </w:r>
      <w:r w:rsidR="005B7323" w:rsidRPr="009609DC">
        <w:rPr>
          <w:i w:val="0"/>
          <w:color w:val="auto"/>
        </w:rPr>
        <w:t>.</w:t>
      </w:r>
    </w:p>
    <w:p w:rsidR="003E25B3" w:rsidRPr="009609DC" w:rsidRDefault="005B7323" w:rsidP="003E25B3">
      <w:pPr>
        <w:pStyle w:val="PargrafodaLista"/>
        <w:numPr>
          <w:ilvl w:val="0"/>
          <w:numId w:val="4"/>
        </w:numPr>
        <w:rPr>
          <w:color w:val="auto"/>
        </w:rPr>
      </w:pPr>
      <w:r w:rsidRPr="009609DC">
        <w:rPr>
          <w:color w:val="auto"/>
        </w:rPr>
        <w:t>Ao acionar</w:t>
      </w:r>
      <w:r w:rsidR="003E25B3" w:rsidRPr="009609DC">
        <w:rPr>
          <w:color w:val="auto"/>
        </w:rPr>
        <w:t xml:space="preserve"> o ícone Visualizar,</w:t>
      </w:r>
      <w:r w:rsidRPr="009609DC">
        <w:rPr>
          <w:color w:val="auto"/>
        </w:rPr>
        <w:t xml:space="preserve"> o sistema apresenta a </w:t>
      </w:r>
      <w:r w:rsidR="003E25B3" w:rsidRPr="009609DC">
        <w:rPr>
          <w:color w:val="auto"/>
        </w:rPr>
        <w:t xml:space="preserve">Tela Visualizar </w:t>
      </w:r>
      <w:r w:rsidR="005010A0">
        <w:rPr>
          <w:color w:val="auto"/>
        </w:rPr>
        <w:t>Nominata</w:t>
      </w:r>
      <w:r w:rsidRPr="009609DC">
        <w:rPr>
          <w:color w:val="auto"/>
        </w:rPr>
        <w:t>.</w:t>
      </w:r>
    </w:p>
    <w:p w:rsidR="003E25B3" w:rsidRPr="009609DC" w:rsidRDefault="003E25B3" w:rsidP="003E25B3">
      <w:pPr>
        <w:pStyle w:val="PargrafodaLista"/>
        <w:numPr>
          <w:ilvl w:val="0"/>
          <w:numId w:val="4"/>
        </w:numPr>
        <w:rPr>
          <w:color w:val="auto"/>
        </w:rPr>
      </w:pPr>
      <w:r w:rsidRPr="009609DC">
        <w:rPr>
          <w:color w:val="auto"/>
        </w:rPr>
        <w:t xml:space="preserve">Ao </w:t>
      </w:r>
      <w:r w:rsidR="005B7323" w:rsidRPr="009609DC">
        <w:rPr>
          <w:color w:val="auto"/>
        </w:rPr>
        <w:t>acionar</w:t>
      </w:r>
      <w:r w:rsidRPr="009609DC">
        <w:rPr>
          <w:color w:val="auto"/>
        </w:rPr>
        <w:t xml:space="preserve"> o ícone Excluir, </w:t>
      </w:r>
      <w:r w:rsidR="009C1194" w:rsidRPr="009609DC">
        <w:rPr>
          <w:color w:val="auto"/>
        </w:rPr>
        <w:t xml:space="preserve">o sistema apresenta </w:t>
      </w:r>
      <w:r w:rsidRPr="009609DC">
        <w:rPr>
          <w:color w:val="auto"/>
        </w:rPr>
        <w:t xml:space="preserve">a Tela Excluir </w:t>
      </w:r>
      <w:r w:rsidR="005010A0">
        <w:rPr>
          <w:color w:val="auto"/>
        </w:rPr>
        <w:t>Nominata</w:t>
      </w:r>
      <w:r w:rsidRPr="009609DC">
        <w:rPr>
          <w:color w:val="auto"/>
        </w:rPr>
        <w:t>.</w:t>
      </w:r>
    </w:p>
    <w:p w:rsidR="00A7401F" w:rsidRDefault="00A7401F" w:rsidP="00A7401F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</w:t>
      </w:r>
      <w:r w:rsidR="000B12CA">
        <w:rPr>
          <w:i w:val="0"/>
          <w:color w:val="auto"/>
        </w:rPr>
        <w:t>o</w:t>
      </w:r>
      <w:r w:rsidRPr="00A7401F">
        <w:rPr>
          <w:i w:val="0"/>
          <w:color w:val="auto"/>
        </w:rPr>
        <w:t xml:space="preserve">rdenação padrão para apresentação da lista de </w:t>
      </w:r>
      <w:r w:rsidR="005010A0">
        <w:rPr>
          <w:i w:val="0"/>
          <w:color w:val="auto"/>
        </w:rPr>
        <w:t>nominata</w:t>
      </w:r>
      <w:r w:rsidRPr="00A7401F">
        <w:rPr>
          <w:i w:val="0"/>
          <w:color w:val="auto"/>
        </w:rPr>
        <w:t xml:space="preserve"> deve ser </w:t>
      </w:r>
      <w:r w:rsidR="005010A0">
        <w:rPr>
          <w:i w:val="0"/>
          <w:color w:val="auto"/>
        </w:rPr>
        <w:t>pela coluna “N° Nominata”</w:t>
      </w:r>
      <w:r w:rsidR="000B12CA">
        <w:rPr>
          <w:i w:val="0"/>
          <w:color w:val="auto"/>
        </w:rPr>
        <w:t>.</w:t>
      </w:r>
    </w:p>
    <w:p w:rsidR="00A7401F" w:rsidRPr="00815A06" w:rsidRDefault="00815A06" w:rsidP="00A7401F">
      <w:pPr>
        <w:pStyle w:val="Instruo"/>
        <w:numPr>
          <w:ilvl w:val="0"/>
          <w:numId w:val="4"/>
        </w:numPr>
        <w:jc w:val="both"/>
        <w:rPr>
          <w:i w:val="0"/>
          <w:color w:val="auto"/>
        </w:rPr>
      </w:pPr>
      <w:r>
        <w:rPr>
          <w:i w:val="0"/>
          <w:color w:val="auto"/>
        </w:rPr>
        <w:t>Por padrão, o sistema irá apresentar o máximo de 500 registros por página.</w:t>
      </w:r>
    </w:p>
    <w:p w:rsidR="00447D31" w:rsidRPr="009609DC" w:rsidRDefault="00447D31" w:rsidP="00447D31">
      <w:pPr>
        <w:pStyle w:val="PargrafodaLista"/>
        <w:rPr>
          <w:color w:val="auto"/>
        </w:rPr>
      </w:pPr>
    </w:p>
    <w:p w:rsidR="001E2036" w:rsidRPr="009609DC" w:rsidRDefault="001E2036" w:rsidP="004429FE">
      <w:pPr>
        <w:pStyle w:val="Ttulo4"/>
        <w:numPr>
          <w:ilvl w:val="0"/>
          <w:numId w:val="14"/>
        </w:numPr>
        <w:rPr>
          <w:sz w:val="20"/>
        </w:rPr>
      </w:pPr>
      <w:r w:rsidRPr="009609DC">
        <w:rPr>
          <w:sz w:val="20"/>
        </w:rPr>
        <w:lastRenderedPageBreak/>
        <w:t>Exceções</w:t>
      </w:r>
    </w:p>
    <w:p w:rsidR="001E2036" w:rsidRPr="009609DC" w:rsidRDefault="008D188E" w:rsidP="008D188E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1E2036" w:rsidRPr="009609DC" w:rsidRDefault="001E2036" w:rsidP="004429FE">
      <w:pPr>
        <w:pStyle w:val="Ttulo4"/>
        <w:numPr>
          <w:ilvl w:val="0"/>
          <w:numId w:val="14"/>
        </w:numPr>
        <w:rPr>
          <w:sz w:val="20"/>
        </w:rPr>
      </w:pPr>
      <w:bookmarkStart w:id="12" w:name="_Toc118115343"/>
      <w:r w:rsidRPr="009609DC">
        <w:rPr>
          <w:sz w:val="20"/>
        </w:rPr>
        <w:t>Itens de Controle</w:t>
      </w:r>
      <w:bookmarkEnd w:id="12"/>
    </w:p>
    <w:tbl>
      <w:tblPr>
        <w:tblW w:w="10710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697"/>
        <w:gridCol w:w="851"/>
        <w:gridCol w:w="531"/>
        <w:gridCol w:w="1110"/>
        <w:gridCol w:w="630"/>
        <w:gridCol w:w="816"/>
        <w:gridCol w:w="520"/>
        <w:gridCol w:w="1292"/>
        <w:gridCol w:w="1589"/>
      </w:tblGrid>
      <w:tr w:rsidR="00E559FA" w:rsidRPr="009609DC" w:rsidTr="006266A0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697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851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531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630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816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520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1292" w:type="dxa"/>
            <w:shd w:val="pct25" w:color="auto" w:fill="auto"/>
            <w:textDirection w:val="btLr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589" w:type="dxa"/>
            <w:shd w:val="pct25" w:color="auto" w:fill="auto"/>
            <w:vAlign w:val="center"/>
          </w:tcPr>
          <w:p w:rsidR="00E559FA" w:rsidRPr="009609DC" w:rsidRDefault="00E559FA" w:rsidP="00794B54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6266A0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6266A0" w:rsidRPr="006266A0" w:rsidRDefault="006266A0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1</w:t>
            </w:r>
          </w:p>
        </w:tc>
        <w:tc>
          <w:tcPr>
            <w:tcW w:w="2120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Título da Nominata</w:t>
            </w:r>
          </w:p>
        </w:tc>
        <w:tc>
          <w:tcPr>
            <w:tcW w:w="697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200/A</w:t>
            </w:r>
          </w:p>
        </w:tc>
        <w:tc>
          <w:tcPr>
            <w:tcW w:w="851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6266A0" w:rsidRDefault="006266A0">
            <w:r w:rsidRPr="002249D5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816" w:type="dxa"/>
            <w:vAlign w:val="center"/>
          </w:tcPr>
          <w:p w:rsidR="006266A0" w:rsidRPr="006266A0" w:rsidRDefault="006266A0" w:rsidP="000B1960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</w:tcPr>
          <w:p w:rsidR="006266A0" w:rsidRPr="006266A0" w:rsidRDefault="006266A0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589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</w:tr>
      <w:tr w:rsidR="006266A0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6266A0" w:rsidRPr="006266A0" w:rsidRDefault="006266A0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2</w:t>
            </w:r>
          </w:p>
        </w:tc>
        <w:tc>
          <w:tcPr>
            <w:tcW w:w="2120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Data de Criação</w:t>
            </w:r>
          </w:p>
        </w:tc>
        <w:tc>
          <w:tcPr>
            <w:tcW w:w="697" w:type="dxa"/>
            <w:vAlign w:val="center"/>
          </w:tcPr>
          <w:p w:rsidR="006266A0" w:rsidRPr="006266A0" w:rsidRDefault="006266A0" w:rsidP="001007B7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DT</w:t>
            </w:r>
          </w:p>
        </w:tc>
        <w:tc>
          <w:tcPr>
            <w:tcW w:w="851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DD/MM/AAAA</w:t>
            </w:r>
          </w:p>
        </w:tc>
        <w:tc>
          <w:tcPr>
            <w:tcW w:w="531" w:type="dxa"/>
          </w:tcPr>
          <w:p w:rsidR="006266A0" w:rsidRPr="006266A0" w:rsidRDefault="006266A0"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6266A0" w:rsidRDefault="006266A0">
            <w:r w:rsidRPr="002249D5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816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</w:tcPr>
          <w:p w:rsidR="006266A0" w:rsidRPr="006266A0" w:rsidRDefault="006266A0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vAlign w:val="center"/>
          </w:tcPr>
          <w:p w:rsidR="006266A0" w:rsidRPr="006266A0" w:rsidRDefault="006266A0" w:rsidP="00794B54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Informar</w:t>
            </w:r>
          </w:p>
        </w:tc>
        <w:tc>
          <w:tcPr>
            <w:tcW w:w="1589" w:type="dxa"/>
          </w:tcPr>
          <w:p w:rsidR="006266A0" w:rsidRPr="006266A0" w:rsidRDefault="006266A0">
            <w:r w:rsidRPr="006266A0">
              <w:rPr>
                <w:iCs/>
                <w:color w:val="auto"/>
              </w:rPr>
              <w:t>N/A</w:t>
            </w:r>
          </w:p>
        </w:tc>
      </w:tr>
      <w:tr w:rsidR="00AC28CB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Botão Pesquisar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265AA0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Ao ser acionado apresenta lista de resultados.</w:t>
            </w:r>
          </w:p>
        </w:tc>
      </w:tr>
      <w:tr w:rsidR="00AC28CB" w:rsidRPr="009609DC" w:rsidTr="006266A0">
        <w:trPr>
          <w:cantSplit/>
          <w:trHeight w:val="55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9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Botão Limpar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AC28CB" w:rsidRPr="006266A0" w:rsidRDefault="00AC28CB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AC28CB" w:rsidRPr="006266A0" w:rsidRDefault="00AC28CB" w:rsidP="00794B54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Ao ser acionado limpa os parâmetros de pesquisa.</w:t>
            </w:r>
          </w:p>
        </w:tc>
      </w:tr>
      <w:tr w:rsidR="000B1960" w:rsidRPr="009609DC" w:rsidTr="006266A0">
        <w:trPr>
          <w:cantSplit/>
          <w:trHeight w:val="55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Botão Incluir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0B1960" w:rsidRPr="006266A0" w:rsidRDefault="000B1960" w:rsidP="000C02EE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0B1960" w:rsidRPr="006266A0" w:rsidRDefault="000B1960" w:rsidP="000C02EE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center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center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 xml:space="preserve">Ao ser acionado apresenta tela de incluir </w:t>
            </w:r>
            <w:r w:rsidR="005010A0" w:rsidRPr="006266A0">
              <w:rPr>
                <w:iCs/>
                <w:color w:val="auto"/>
              </w:rPr>
              <w:t>nominata</w:t>
            </w:r>
            <w:r w:rsidRPr="006266A0">
              <w:rPr>
                <w:iCs/>
                <w:color w:val="auto"/>
              </w:rPr>
              <w:t>.</w:t>
            </w:r>
          </w:p>
        </w:tc>
      </w:tr>
      <w:tr w:rsidR="000B1960" w:rsidRPr="009609DC" w:rsidTr="006266A0">
        <w:trPr>
          <w:cantSplit/>
          <w:trHeight w:val="55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Botão Cancelar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0B1960" w:rsidRPr="006266A0" w:rsidRDefault="000B1960" w:rsidP="000C02EE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0B1960" w:rsidRPr="006266A0" w:rsidRDefault="000B1960" w:rsidP="000C02EE"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center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center"/>
            </w:pPr>
            <w:r w:rsidRPr="006266A0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r w:rsidRPr="006266A0"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0B1960" w:rsidRPr="006266A0" w:rsidRDefault="000B1960" w:rsidP="000C02EE">
            <w:pPr>
              <w:jc w:val="left"/>
              <w:rPr>
                <w:iCs/>
                <w:color w:val="auto"/>
              </w:rPr>
            </w:pPr>
            <w:r w:rsidRPr="006266A0">
              <w:rPr>
                <w:iCs/>
                <w:color w:val="auto"/>
              </w:rPr>
              <w:t>Ao ser acionado retorna para a tela anterior.</w:t>
            </w:r>
          </w:p>
        </w:tc>
      </w:tr>
      <w:tr w:rsidR="000B1960" w:rsidRPr="009609DC" w:rsidTr="000B1960">
        <w:trPr>
          <w:cantSplit/>
          <w:trHeight w:val="134"/>
          <w:jc w:val="center"/>
        </w:trPr>
        <w:tc>
          <w:tcPr>
            <w:tcW w:w="10710" w:type="dxa"/>
            <w:gridSpan w:val="11"/>
            <w:tcBorders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B1960" w:rsidRPr="00346289" w:rsidRDefault="000B1960" w:rsidP="00E559FA">
            <w:pPr>
              <w:jc w:val="center"/>
              <w:rPr>
                <w:b/>
                <w:iCs/>
                <w:color w:val="auto"/>
                <w:sz w:val="22"/>
              </w:rPr>
            </w:pPr>
            <w:r w:rsidRPr="00346289">
              <w:rPr>
                <w:b/>
                <w:iCs/>
                <w:color w:val="auto"/>
                <w:sz w:val="22"/>
              </w:rPr>
              <w:t>Resultado da Pesquisa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10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CB718A" w:rsidP="00794B54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N° Nominata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:rsidR="002A6244" w:rsidRDefault="002A6244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11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Default="002A6244" w:rsidP="00794B54">
            <w:pPr>
              <w:rPr>
                <w:iCs/>
                <w:color w:val="auto"/>
                <w:sz w:val="22"/>
              </w:rPr>
            </w:pPr>
          </w:p>
          <w:p w:rsidR="00CB718A" w:rsidRPr="009609DC" w:rsidRDefault="00CB718A" w:rsidP="00794B54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 da Nominata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0C02EE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</w:tcPr>
          <w:p w:rsidR="002A6244" w:rsidRDefault="002A6244">
            <w:r w:rsidRPr="00FD1EC7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:rsidR="002A6244" w:rsidRDefault="002A6244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12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CB718A" w:rsidP="00794B54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Data de Criação</w:t>
            </w:r>
          </w:p>
        </w:tc>
        <w:tc>
          <w:tcPr>
            <w:tcW w:w="697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DD098E" w:rsidRDefault="002A6244" w:rsidP="000C02EE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0C02EE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</w:tcPr>
          <w:p w:rsidR="002A6244" w:rsidRDefault="002A6244">
            <w:r w:rsidRPr="00FD1EC7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:rsidR="002A6244" w:rsidRDefault="002A6244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15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Ações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2A6244" w:rsidRDefault="002A6244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2A6244" w:rsidRDefault="002A6244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DE3C04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</w:t>
            </w:r>
            <w:r w:rsidR="00865853">
              <w:rPr>
                <w:iCs/>
                <w:color w:val="auto"/>
                <w:sz w:val="22"/>
              </w:rPr>
              <w:t>78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2A6244" w:rsidRPr="009609DC" w:rsidRDefault="002A6244" w:rsidP="00B6106D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</w:t>
            </w:r>
            <w:r w:rsidRPr="00CA1696">
              <w:rPr>
                <w:iCs/>
                <w:color w:val="auto"/>
                <w:sz w:val="22"/>
              </w:rPr>
              <w:t>o 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fldSimple w:instr=" REF _Ref385341791 \r \h  \* MERGEFORMAT ">
              <w:r w:rsidRPr="00CA1696">
                <w:rPr>
                  <w:iCs/>
                  <w:color w:val="auto"/>
                  <w:sz w:val="22"/>
                </w:rPr>
                <w:t>2.2.4</w:t>
              </w:r>
            </w:fldSimple>
            <w:r>
              <w:rPr>
                <w:iCs/>
                <w:color w:val="auto"/>
                <w:sz w:val="22"/>
              </w:rPr>
              <w:t xml:space="preserve"> - Visualizar </w:t>
            </w:r>
            <w:r w:rsidR="005010A0">
              <w:rPr>
                <w:iCs/>
                <w:color w:val="auto"/>
                <w:sz w:val="22"/>
              </w:rPr>
              <w:t>Nominata</w:t>
            </w:r>
            <w:r w:rsidR="00D0062D">
              <w:rPr>
                <w:iCs/>
                <w:color w:val="auto"/>
                <w:sz w:val="22"/>
              </w:rPr>
              <w:t>.</w:t>
            </w:r>
            <w:r>
              <w:rPr>
                <w:iCs/>
                <w:color w:val="auto"/>
                <w:sz w:val="22"/>
              </w:rPr>
              <w:t xml:space="preserve"> </w:t>
            </w:r>
          </w:p>
        </w:tc>
      </w:tr>
      <w:tr w:rsidR="002A6244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17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Alterar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2A6244" w:rsidRDefault="002A6244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2A6244" w:rsidRDefault="002A6244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DE3C04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</w:t>
            </w:r>
            <w:r w:rsidR="00865853">
              <w:rPr>
                <w:iCs/>
                <w:color w:val="auto"/>
                <w:sz w:val="22"/>
              </w:rPr>
              <w:t>79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2A6244" w:rsidRPr="009609DC" w:rsidRDefault="002A6244" w:rsidP="00DE3C04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 xml:space="preserve">Tela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_Ref385342112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2.2.3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- Alterar </w:t>
            </w:r>
            <w:r w:rsidR="005010A0">
              <w:rPr>
                <w:iCs/>
                <w:color w:val="auto"/>
                <w:sz w:val="22"/>
              </w:rPr>
              <w:t>Nominata</w:t>
            </w:r>
            <w:r w:rsidRPr="009609DC">
              <w:rPr>
                <w:iCs/>
                <w:color w:val="auto"/>
                <w:sz w:val="22"/>
              </w:rPr>
              <w:t>.</w:t>
            </w:r>
          </w:p>
        </w:tc>
      </w:tr>
      <w:tr w:rsidR="002A6244" w:rsidRPr="009609DC" w:rsidTr="006266A0">
        <w:trPr>
          <w:cantSplit/>
          <w:trHeight w:val="629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2A6244" w:rsidRDefault="002A6244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2A6244" w:rsidRDefault="002A6244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2A6244" w:rsidRDefault="002A6244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2A6244" w:rsidRPr="009609DC" w:rsidRDefault="002A6244" w:rsidP="009C1194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</w:t>
            </w:r>
            <w:r w:rsidR="00633D4D">
              <w:rPr>
                <w:iCs/>
                <w:color w:val="auto"/>
                <w:sz w:val="22"/>
              </w:rPr>
              <w:t>80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2A6244" w:rsidRPr="009609DC" w:rsidRDefault="002A6244" w:rsidP="000C02EE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_Ref385342130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</w:t>
            </w:r>
            <w:r w:rsidR="000C02EE">
              <w:rPr>
                <w:iCs/>
                <w:color w:val="auto"/>
                <w:sz w:val="22"/>
              </w:rPr>
              <w:t>5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- Excluir </w:t>
            </w:r>
            <w:r w:rsidR="005010A0">
              <w:rPr>
                <w:iCs/>
                <w:color w:val="auto"/>
                <w:sz w:val="22"/>
              </w:rPr>
              <w:t>Nominata</w:t>
            </w:r>
            <w:r w:rsidRPr="00CA1696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794B54">
            <w:pPr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Primeira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794B54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DE66A2" w:rsidRDefault="00DE66A2">
            <w:r w:rsidRPr="005137A9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956879">
            <w:pPr>
              <w:jc w:val="left"/>
              <w:rPr>
                <w:color w:val="auto"/>
              </w:rPr>
            </w:pPr>
            <w:r w:rsidRPr="00956879">
              <w:rPr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CA1696" w:rsidRDefault="00DE66A2" w:rsidP="00956879">
            <w:pPr>
              <w:jc w:val="left"/>
              <w:rPr>
                <w:iCs/>
                <w:color w:val="auto"/>
                <w:sz w:val="22"/>
              </w:rPr>
            </w:pPr>
            <w:r w:rsidRPr="00CA1696">
              <w:rPr>
                <w:iCs/>
                <w:color w:val="auto"/>
                <w:sz w:val="22"/>
              </w:rPr>
              <w:t>Exibe a primeira página de resultados da pesquisa</w:t>
            </w:r>
            <w:r w:rsidR="00D0062D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794B54">
            <w:pPr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Anterior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485EFA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485EFA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485EFA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DE66A2" w:rsidRDefault="00DE66A2">
            <w:r w:rsidRPr="005137A9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794B54">
            <w:pPr>
              <w:rPr>
                <w:iCs/>
                <w:color w:val="auto"/>
                <w:sz w:val="22"/>
              </w:rPr>
            </w:pPr>
            <w:r w:rsidRPr="00956879">
              <w:rPr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844860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Exibe a página anterior de resultados da pesquisa</w:t>
            </w:r>
            <w:r w:rsidR="00D0062D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360C61">
            <w:pPr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Próxima</w:t>
            </w:r>
            <w:r>
              <w:rPr>
                <w:iCs/>
                <w:color w:val="auto"/>
                <w:sz w:val="22"/>
              </w:rPr>
              <w:t xml:space="preserve"> 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DE66A2" w:rsidRDefault="00DE66A2">
            <w:r w:rsidRPr="005137A9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56879">
              <w:rPr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CA1696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Exibe a próxima página de resultados da pesquisa</w:t>
            </w:r>
            <w:r w:rsidR="00D0062D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794B54">
            <w:pPr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Última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DE66A2" w:rsidRDefault="00DE66A2">
            <w:r w:rsidRPr="005137A9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56879">
              <w:rPr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CA1696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Exibe a última página de resultados da pesquisa</w:t>
            </w:r>
            <w:r w:rsidR="00D0062D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A7401F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</w:t>
            </w:r>
            <w:r w:rsidRPr="00956879">
              <w:rPr>
                <w:iCs/>
                <w:color w:val="auto"/>
                <w:sz w:val="22"/>
              </w:rPr>
              <w:t>número da página</w:t>
            </w:r>
            <w:r>
              <w:rPr>
                <w:iCs/>
                <w:color w:val="auto"/>
                <w:sz w:val="22"/>
              </w:rPr>
              <w:t>&gt;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0A6F5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</w:tcPr>
          <w:p w:rsidR="00DE66A2" w:rsidRDefault="00DE66A2">
            <w:r w:rsidRPr="005137A9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A7401F">
            <w:pPr>
              <w:rPr>
                <w:iCs/>
                <w:color w:val="auto"/>
                <w:sz w:val="22"/>
              </w:rPr>
            </w:pPr>
            <w:r w:rsidRPr="00956879">
              <w:rPr>
                <w:color w:val="auto"/>
              </w:rPr>
              <w:t>Click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CA1696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Exibe o número da página atual e o número total de páginas do resultado da pesquisa</w:t>
            </w:r>
            <w:r w:rsidR="00D0062D">
              <w:rPr>
                <w:iCs/>
                <w:color w:val="auto"/>
                <w:sz w:val="22"/>
              </w:rPr>
              <w:t>.</w:t>
            </w:r>
          </w:p>
        </w:tc>
      </w:tr>
      <w:tr w:rsidR="00DE66A2" w:rsidRPr="009609DC" w:rsidTr="006266A0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DE66A2" w:rsidRPr="009609DC" w:rsidRDefault="00DE66A2" w:rsidP="009C22EC">
            <w:pPr>
              <w:pStyle w:val="PargrafodaLista"/>
              <w:numPr>
                <w:ilvl w:val="0"/>
                <w:numId w:val="1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 xml:space="preserve">Total </w:t>
            </w:r>
            <w:r>
              <w:rPr>
                <w:iCs/>
                <w:color w:val="auto"/>
                <w:sz w:val="22"/>
              </w:rPr>
              <w:t>&lt;quantidade de registros listados na página ou selecionados /quantidade de registros encontrados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:rsidR="00DE66A2" w:rsidRDefault="00DE66A2">
            <w:r w:rsidRPr="00D147C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E66A2" w:rsidRDefault="00DE66A2">
            <w:r w:rsidRPr="00D147C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31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left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vAlign w:val="center"/>
          </w:tcPr>
          <w:p w:rsidR="00DE66A2" w:rsidRDefault="00DE66A2" w:rsidP="00255EF3">
            <w:pPr>
              <w:jc w:val="center"/>
            </w:pPr>
            <w:r w:rsidRPr="000E7B2B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0" w:type="dxa"/>
            <w:tcBorders>
              <w:bottom w:val="single" w:sz="4" w:space="0" w:color="auto"/>
            </w:tcBorders>
            <w:vAlign w:val="center"/>
          </w:tcPr>
          <w:p w:rsidR="00DE66A2" w:rsidRDefault="00DE66A2" w:rsidP="00B219DC">
            <w:pPr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794B54">
            <w:pPr>
              <w:rPr>
                <w:color w:val="auto"/>
              </w:rPr>
            </w:pPr>
            <w:r>
              <w:rPr>
                <w:color w:val="auto"/>
              </w:rPr>
              <w:t>N/A</w:t>
            </w:r>
          </w:p>
        </w:tc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DE66A2" w:rsidRPr="00956879" w:rsidRDefault="00DE66A2" w:rsidP="00441758">
            <w:pPr>
              <w:jc w:val="left"/>
              <w:rPr>
                <w:iCs/>
                <w:color w:val="auto"/>
                <w:sz w:val="22"/>
              </w:rPr>
            </w:pPr>
            <w:r w:rsidRPr="00956879">
              <w:rPr>
                <w:iCs/>
                <w:color w:val="auto"/>
                <w:sz w:val="22"/>
              </w:rPr>
              <w:t>Exibe a quantidade de registros listados ou selecionados</w:t>
            </w:r>
            <w:r>
              <w:rPr>
                <w:iCs/>
                <w:color w:val="auto"/>
                <w:sz w:val="22"/>
              </w:rPr>
              <w:t>/Exibe a quan</w:t>
            </w:r>
            <w:r w:rsidR="00D0062D">
              <w:rPr>
                <w:iCs/>
                <w:color w:val="auto"/>
                <w:sz w:val="22"/>
              </w:rPr>
              <w:t>tidade de registros encontrados.</w:t>
            </w:r>
          </w:p>
        </w:tc>
      </w:tr>
      <w:tr w:rsidR="002A6244" w:rsidRPr="009609DC" w:rsidTr="000B1960">
        <w:trPr>
          <w:cantSplit/>
          <w:jc w:val="center"/>
        </w:trPr>
        <w:tc>
          <w:tcPr>
            <w:tcW w:w="10710" w:type="dxa"/>
            <w:gridSpan w:val="11"/>
            <w:shd w:val="pct25" w:color="auto" w:fill="auto"/>
            <w:vAlign w:val="center"/>
          </w:tcPr>
          <w:p w:rsidR="002A6244" w:rsidRPr="009609DC" w:rsidRDefault="002A6244" w:rsidP="00794B54">
            <w:pPr>
              <w:rPr>
                <w:sz w:val="22"/>
              </w:rPr>
            </w:pP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2A6244" w:rsidRPr="009609DC" w:rsidRDefault="002A6244" w:rsidP="00794B54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2A6244" w:rsidRPr="009609DC" w:rsidRDefault="002A6244" w:rsidP="00794B54">
            <w:pPr>
              <w:rPr>
                <w:sz w:val="16"/>
                <w:szCs w:val="16"/>
              </w:rPr>
            </w:pPr>
          </w:p>
          <w:p w:rsidR="002A6244" w:rsidRPr="009609DC" w:rsidRDefault="002A6244" w:rsidP="00794B54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2A6244" w:rsidRPr="009609DC" w:rsidRDefault="002A6244" w:rsidP="00794B54">
            <w:pPr>
              <w:ind w:left="1093" w:hanging="1093"/>
              <w:rPr>
                <w:sz w:val="16"/>
                <w:szCs w:val="16"/>
              </w:rPr>
            </w:pPr>
          </w:p>
          <w:p w:rsidR="002A6244" w:rsidRPr="009609DC" w:rsidRDefault="002A6244" w:rsidP="00794B54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1E2036" w:rsidRPr="009609DC" w:rsidRDefault="001E2036">
      <w:pPr>
        <w:pStyle w:val="Rodap"/>
        <w:tabs>
          <w:tab w:val="clear" w:pos="4320"/>
          <w:tab w:val="clear" w:pos="8640"/>
        </w:tabs>
      </w:pPr>
    </w:p>
    <w:p w:rsidR="001E2036" w:rsidRPr="009609DC" w:rsidRDefault="001E2036"/>
    <w:p w:rsidR="001E2036" w:rsidRPr="009609DC" w:rsidRDefault="001E2036"/>
    <w:p w:rsidR="00890A9E" w:rsidRDefault="00AC3C95" w:rsidP="006F65A2">
      <w:pPr>
        <w:pStyle w:val="STJNivel3"/>
      </w:pPr>
      <w:bookmarkStart w:id="13" w:name="_Toc385347574"/>
      <w:bookmarkStart w:id="14" w:name="_Toc394666872"/>
      <w:r w:rsidRPr="009609DC">
        <w:t xml:space="preserve">Tela Incluir </w:t>
      </w:r>
      <w:r w:rsidR="005010A0">
        <w:t>Nominata</w:t>
      </w:r>
      <w:bookmarkEnd w:id="13"/>
      <w:bookmarkEnd w:id="14"/>
    </w:p>
    <w:p w:rsidR="00AC3C95" w:rsidRPr="009609DC" w:rsidRDefault="00F377BB" w:rsidP="00F96061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2754827"/>
            <wp:effectExtent l="19050" t="0" r="5080" b="0"/>
            <wp:docPr id="1" name="Imagem 2" descr="C:\Users\rayanne.felicio\Pictures\INCLUIR NOMI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anne.felicio\Pictures\INCLUIR NOMINAT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5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95" w:rsidRPr="009609DC" w:rsidRDefault="00AC3C95" w:rsidP="00AC3C95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D147AC" w:rsidRPr="009609DC">
        <w:rPr>
          <w:i w:val="0"/>
          <w:color w:val="auto"/>
        </w:rPr>
        <w:t>2</w:t>
      </w:r>
      <w:r w:rsidRPr="009609DC">
        <w:rPr>
          <w:i w:val="0"/>
          <w:color w:val="auto"/>
        </w:rPr>
        <w:t xml:space="preserve"> - Tela de Inclusão</w:t>
      </w:r>
      <w:r w:rsidR="008969BE" w:rsidRPr="009609DC">
        <w:rPr>
          <w:i w:val="0"/>
          <w:color w:val="auto"/>
        </w:rPr>
        <w:t xml:space="preserve"> </w:t>
      </w:r>
      <w:r w:rsidRPr="009609DC">
        <w:rPr>
          <w:i w:val="0"/>
          <w:color w:val="auto"/>
        </w:rPr>
        <w:t xml:space="preserve">de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AC3C95" w:rsidRPr="009609DC" w:rsidRDefault="00AC3C95" w:rsidP="004429FE">
      <w:pPr>
        <w:pStyle w:val="Ttulo4"/>
        <w:numPr>
          <w:ilvl w:val="0"/>
          <w:numId w:val="15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AC3C95" w:rsidRPr="009609DC" w:rsidRDefault="00AC3C95" w:rsidP="009C22EC">
      <w:pPr>
        <w:pStyle w:val="Instruo"/>
        <w:numPr>
          <w:ilvl w:val="0"/>
          <w:numId w:val="7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270DE9" w:rsidRPr="009609DC">
        <w:rPr>
          <w:i w:val="0"/>
          <w:color w:val="auto"/>
        </w:rPr>
        <w:t xml:space="preserve">acionar </w:t>
      </w:r>
      <w:r w:rsidR="001D23B2" w:rsidRPr="009609DC">
        <w:rPr>
          <w:i w:val="0"/>
          <w:color w:val="auto"/>
        </w:rPr>
        <w:t>o botão “Salvar”, o sistema salva os dados</w:t>
      </w:r>
      <w:r w:rsidR="002946E2" w:rsidRPr="009609DC">
        <w:rPr>
          <w:i w:val="0"/>
          <w:color w:val="auto"/>
        </w:rPr>
        <w:t xml:space="preserve"> informados</w:t>
      </w:r>
      <w:r w:rsidRPr="009609DC">
        <w:rPr>
          <w:i w:val="0"/>
          <w:color w:val="auto"/>
        </w:rPr>
        <w:t>.</w:t>
      </w:r>
    </w:p>
    <w:p w:rsidR="00AC3C95" w:rsidRPr="009609DC" w:rsidRDefault="00AC3C95" w:rsidP="009C22EC">
      <w:pPr>
        <w:pStyle w:val="Instruo"/>
        <w:numPr>
          <w:ilvl w:val="0"/>
          <w:numId w:val="7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270DE9" w:rsidRPr="009609DC">
        <w:rPr>
          <w:i w:val="0"/>
          <w:color w:val="auto"/>
        </w:rPr>
        <w:t xml:space="preserve">acionar </w:t>
      </w:r>
      <w:r w:rsidRPr="009609DC">
        <w:rPr>
          <w:i w:val="0"/>
          <w:color w:val="auto"/>
        </w:rPr>
        <w:t xml:space="preserve">o botão </w:t>
      </w:r>
      <w:r w:rsidR="008F1B4C" w:rsidRPr="009609DC">
        <w:rPr>
          <w:i w:val="0"/>
          <w:color w:val="auto"/>
        </w:rPr>
        <w:t>“</w:t>
      </w:r>
      <w:r w:rsidR="0047752C">
        <w:rPr>
          <w:i w:val="0"/>
          <w:color w:val="auto"/>
        </w:rPr>
        <w:t>Incluir Citação na Nominata</w:t>
      </w:r>
      <w:r w:rsidR="001D23B2" w:rsidRPr="009609DC">
        <w:rPr>
          <w:i w:val="0"/>
          <w:color w:val="auto"/>
        </w:rPr>
        <w:t>”</w:t>
      </w:r>
      <w:r w:rsidR="0047752C">
        <w:rPr>
          <w:i w:val="0"/>
          <w:color w:val="auto"/>
        </w:rPr>
        <w:t>, o sistema apresenta a tela Incluir Citação</w:t>
      </w:r>
      <w:r w:rsidRPr="009609DC">
        <w:rPr>
          <w:i w:val="0"/>
          <w:color w:val="auto"/>
        </w:rPr>
        <w:t>.</w:t>
      </w:r>
    </w:p>
    <w:p w:rsidR="00AC3C95" w:rsidRPr="009609DC" w:rsidRDefault="00AC3C95" w:rsidP="009C22EC">
      <w:pPr>
        <w:pStyle w:val="PargrafodaLista"/>
        <w:numPr>
          <w:ilvl w:val="0"/>
          <w:numId w:val="7"/>
        </w:numPr>
        <w:rPr>
          <w:color w:val="auto"/>
        </w:rPr>
      </w:pPr>
      <w:r w:rsidRPr="009609DC">
        <w:rPr>
          <w:color w:val="auto"/>
        </w:rPr>
        <w:t xml:space="preserve">Ao </w:t>
      </w:r>
      <w:r w:rsidR="00270DE9" w:rsidRPr="009609DC">
        <w:rPr>
          <w:color w:val="auto"/>
        </w:rPr>
        <w:t>acionar</w:t>
      </w:r>
      <w:r w:rsidRPr="009609DC">
        <w:rPr>
          <w:color w:val="auto"/>
        </w:rPr>
        <w:t xml:space="preserve"> o botão </w:t>
      </w:r>
      <w:r w:rsidR="008F1B4C" w:rsidRPr="009609DC">
        <w:rPr>
          <w:color w:val="auto"/>
        </w:rPr>
        <w:t>“</w:t>
      </w:r>
      <w:r w:rsidRPr="009609DC">
        <w:rPr>
          <w:color w:val="auto"/>
        </w:rPr>
        <w:t>Cancelar</w:t>
      </w:r>
      <w:r w:rsidR="008F1B4C" w:rsidRPr="009609DC">
        <w:rPr>
          <w:color w:val="auto"/>
        </w:rPr>
        <w:t>”, o sistema</w:t>
      </w:r>
      <w:r w:rsidR="00270DE9" w:rsidRPr="009609DC">
        <w:rPr>
          <w:color w:val="auto"/>
        </w:rPr>
        <w:t xml:space="preserve"> cancela a operação e </w:t>
      </w:r>
      <w:r w:rsidR="008F1B4C" w:rsidRPr="009609DC">
        <w:rPr>
          <w:color w:val="auto"/>
        </w:rPr>
        <w:t>retorna</w:t>
      </w:r>
      <w:r w:rsidRPr="009609DC">
        <w:rPr>
          <w:color w:val="auto"/>
        </w:rPr>
        <w:t xml:space="preserve"> para a </w:t>
      </w:r>
      <w:r w:rsidR="00270DE9" w:rsidRPr="009609DC">
        <w:rPr>
          <w:color w:val="auto"/>
        </w:rPr>
        <w:t xml:space="preserve">Tela </w:t>
      </w:r>
      <w:r w:rsidR="00073877">
        <w:rPr>
          <w:color w:val="auto"/>
        </w:rPr>
        <w:t>Consulta</w:t>
      </w:r>
      <w:r w:rsidR="00270DE9" w:rsidRPr="009609DC">
        <w:rPr>
          <w:color w:val="auto"/>
        </w:rPr>
        <w:t xml:space="preserve">r </w:t>
      </w:r>
      <w:r w:rsidR="005010A0">
        <w:rPr>
          <w:color w:val="auto"/>
        </w:rPr>
        <w:t>Nominata</w:t>
      </w:r>
      <w:r w:rsidR="00270DE9" w:rsidRPr="009609DC">
        <w:rPr>
          <w:color w:val="auto"/>
        </w:rPr>
        <w:t>.</w:t>
      </w:r>
    </w:p>
    <w:p w:rsidR="00AC3C95" w:rsidRPr="009609DC" w:rsidRDefault="00AC3C95" w:rsidP="004429FE">
      <w:pPr>
        <w:pStyle w:val="Ttulo4"/>
        <w:numPr>
          <w:ilvl w:val="0"/>
          <w:numId w:val="15"/>
        </w:numPr>
        <w:rPr>
          <w:sz w:val="20"/>
        </w:rPr>
      </w:pPr>
      <w:r w:rsidRPr="009609DC">
        <w:rPr>
          <w:sz w:val="20"/>
        </w:rPr>
        <w:t>Exceções</w:t>
      </w:r>
    </w:p>
    <w:p w:rsidR="00AC3C95" w:rsidRPr="009609DC" w:rsidRDefault="00AC3C95" w:rsidP="00AC3C95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DE66A2" w:rsidRPr="00F14763" w:rsidRDefault="00AC3C95" w:rsidP="004429FE">
      <w:pPr>
        <w:pStyle w:val="Ttulo4"/>
        <w:numPr>
          <w:ilvl w:val="0"/>
          <w:numId w:val="15"/>
        </w:numPr>
        <w:rPr>
          <w:sz w:val="20"/>
        </w:rPr>
      </w:pPr>
      <w:r w:rsidRPr="009609DC">
        <w:rPr>
          <w:sz w:val="20"/>
        </w:rPr>
        <w:lastRenderedPageBreak/>
        <w:t>Itens de Controle</w:t>
      </w:r>
    </w:p>
    <w:p w:rsidR="00DE66A2" w:rsidRDefault="00DE66A2" w:rsidP="00DE66A2"/>
    <w:p w:rsidR="00AC3C95" w:rsidRPr="009609DC" w:rsidRDefault="00AC3C95" w:rsidP="00AC3C95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655"/>
        <w:gridCol w:w="993"/>
        <w:gridCol w:w="567"/>
        <w:gridCol w:w="567"/>
        <w:gridCol w:w="992"/>
        <w:gridCol w:w="425"/>
        <w:gridCol w:w="992"/>
        <w:gridCol w:w="426"/>
        <w:gridCol w:w="1275"/>
        <w:gridCol w:w="1358"/>
      </w:tblGrid>
      <w:tr w:rsidR="00AC3C95" w:rsidRPr="009609DC" w:rsidTr="00DE66A2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1655" w:type="dxa"/>
            <w:shd w:val="pct25" w:color="auto" w:fill="auto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AC3C95" w:rsidRPr="009609DC" w:rsidRDefault="00AC3C95" w:rsidP="002133CA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B64F64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B64F64" w:rsidRPr="009609DC" w:rsidRDefault="00B64F64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1655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 da Nominata</w:t>
            </w:r>
          </w:p>
        </w:tc>
        <w:tc>
          <w:tcPr>
            <w:tcW w:w="993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</w:tcPr>
          <w:p w:rsidR="00B64F64" w:rsidRDefault="00B64F64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B64F64" w:rsidRPr="009609DC" w:rsidRDefault="008145E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B64F64" w:rsidRDefault="00B64F64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B64F64" w:rsidRPr="009609DC" w:rsidRDefault="007865DD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 w:rsidRPr="00A114CE">
              <w:rPr>
                <w:iCs/>
                <w:color w:val="auto"/>
                <w:sz w:val="22"/>
              </w:rPr>
              <w:t>N/A</w:t>
            </w:r>
          </w:p>
        </w:tc>
      </w:tr>
      <w:tr w:rsidR="00B64F64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B64F64" w:rsidRPr="009609DC" w:rsidRDefault="00B64F64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1655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Introdução</w:t>
            </w:r>
          </w:p>
        </w:tc>
        <w:tc>
          <w:tcPr>
            <w:tcW w:w="993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200/A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B64F64" w:rsidRDefault="00B64F64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92" w:type="dxa"/>
          </w:tcPr>
          <w:p w:rsidR="00B64F64" w:rsidRDefault="00B64F64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B64F64" w:rsidRPr="009609DC" w:rsidRDefault="008145E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B64F64" w:rsidRDefault="00B64F64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B64F64" w:rsidRPr="009609DC" w:rsidRDefault="007865DD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B64F64" w:rsidRDefault="00B64F64" w:rsidP="008E3B23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B64F64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B64F64" w:rsidRPr="009609DC" w:rsidRDefault="00B64F64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Incluir Citação na Nominata</w:t>
            </w:r>
          </w:p>
        </w:tc>
        <w:tc>
          <w:tcPr>
            <w:tcW w:w="993" w:type="dxa"/>
            <w:vAlign w:val="center"/>
          </w:tcPr>
          <w:p w:rsidR="00B64F64" w:rsidRPr="009609DC" w:rsidRDefault="00B64F64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B64F64" w:rsidRDefault="00B64F64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B64F64" w:rsidRPr="009609DC" w:rsidRDefault="00B64F64" w:rsidP="00D445CA">
            <w:pPr>
              <w:jc w:val="left"/>
            </w:pPr>
            <w:r w:rsidRPr="009609DC">
              <w:rPr>
                <w:iCs/>
                <w:color w:val="auto"/>
                <w:sz w:val="22"/>
              </w:rPr>
              <w:t xml:space="preserve">Ao ser acionado </w:t>
            </w:r>
            <w:r w:rsidR="00D445CA">
              <w:rPr>
                <w:iCs/>
                <w:color w:val="auto"/>
                <w:sz w:val="22"/>
              </w:rPr>
              <w:t>apresenta a tela de Incluir Citação.</w:t>
            </w:r>
          </w:p>
        </w:tc>
      </w:tr>
      <w:tr w:rsidR="00B64F64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B64F64" w:rsidRPr="009609DC" w:rsidRDefault="00B64F64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Botão Salvar</w:t>
            </w:r>
          </w:p>
        </w:tc>
        <w:tc>
          <w:tcPr>
            <w:tcW w:w="993" w:type="dxa"/>
            <w:vAlign w:val="center"/>
          </w:tcPr>
          <w:p w:rsidR="00B64F64" w:rsidRPr="009609DC" w:rsidRDefault="00B64F64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B64F64" w:rsidRDefault="00B64F64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vAlign w:val="center"/>
          </w:tcPr>
          <w:p w:rsidR="00B64F64" w:rsidRPr="009609DC" w:rsidRDefault="00B64F64" w:rsidP="0096626C">
            <w:pPr>
              <w:rPr>
                <w:iCs/>
                <w:color w:val="FF0000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Ao ser acionado salva os dados.</w:t>
            </w:r>
          </w:p>
        </w:tc>
      </w:tr>
      <w:tr w:rsidR="00B64F64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B64F64" w:rsidRPr="009609DC" w:rsidRDefault="00B64F64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 xml:space="preserve">Botão </w:t>
            </w:r>
            <w:r w:rsidRPr="009609DC">
              <w:rPr>
                <w:iCs/>
                <w:color w:val="auto"/>
                <w:sz w:val="22"/>
              </w:rPr>
              <w:t>Cancelar</w:t>
            </w:r>
          </w:p>
        </w:tc>
        <w:tc>
          <w:tcPr>
            <w:tcW w:w="993" w:type="dxa"/>
            <w:vAlign w:val="center"/>
          </w:tcPr>
          <w:p w:rsidR="00B64F64" w:rsidRPr="009609DC" w:rsidRDefault="00B64F64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B64F64" w:rsidRPr="009609DC" w:rsidRDefault="00B64F64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B64F64" w:rsidRDefault="00B64F64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B64F64" w:rsidRPr="009609DC" w:rsidRDefault="00B64F64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B64F64" w:rsidRPr="009609DC" w:rsidRDefault="00B64F64" w:rsidP="0096626C">
            <w:r w:rsidRPr="009609DC">
              <w:rPr>
                <w:iCs/>
                <w:color w:val="auto"/>
                <w:sz w:val="22"/>
              </w:rPr>
              <w:t xml:space="preserve">Ao ser acionado </w:t>
            </w:r>
            <w:r w:rsidRPr="009609DC">
              <w:rPr>
                <w:color w:val="auto"/>
              </w:rPr>
              <w:t>cancela a operação e reto</w:t>
            </w:r>
            <w:r>
              <w:rPr>
                <w:color w:val="auto"/>
              </w:rPr>
              <w:t>rna para a Tela Pesquisar Nominata</w:t>
            </w:r>
            <w:r w:rsidRPr="009609DC">
              <w:rPr>
                <w:color w:val="auto"/>
              </w:rPr>
              <w:t>.</w:t>
            </w:r>
          </w:p>
        </w:tc>
      </w:tr>
      <w:tr w:rsidR="00B64F64" w:rsidRPr="009609DC" w:rsidTr="00B64F64">
        <w:trPr>
          <w:cantSplit/>
          <w:trHeight w:val="31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B64F64" w:rsidRPr="00626078" w:rsidRDefault="00B64F64" w:rsidP="00B64F64">
            <w:pPr>
              <w:jc w:val="center"/>
              <w:rPr>
                <w:b/>
                <w:sz w:val="22"/>
                <w:szCs w:val="22"/>
              </w:rPr>
            </w:pPr>
            <w:r w:rsidRPr="00626078">
              <w:rPr>
                <w:b/>
                <w:sz w:val="22"/>
                <w:szCs w:val="22"/>
              </w:rPr>
              <w:t>Lista de Citações</w:t>
            </w:r>
          </w:p>
        </w:tc>
      </w:tr>
      <w:tr w:rsidR="00B609A2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4</w:t>
            </w:r>
          </w:p>
        </w:tc>
        <w:tc>
          <w:tcPr>
            <w:tcW w:w="1655" w:type="dxa"/>
            <w:vAlign w:val="center"/>
          </w:tcPr>
          <w:p w:rsidR="00B609A2" w:rsidRPr="009609DC" w:rsidRDefault="00B609A2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N° citação</w:t>
            </w:r>
          </w:p>
        </w:tc>
        <w:tc>
          <w:tcPr>
            <w:tcW w:w="993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1655" w:type="dxa"/>
            <w:vAlign w:val="center"/>
          </w:tcPr>
          <w:p w:rsidR="00B609A2" w:rsidRPr="009609DC" w:rsidRDefault="00B609A2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 de Citação</w:t>
            </w:r>
          </w:p>
        </w:tc>
        <w:tc>
          <w:tcPr>
            <w:tcW w:w="993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23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24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25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B609A2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B609A2" w:rsidRDefault="00B609A2" w:rsidP="002133C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Presença Física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B609A2" w:rsidRPr="00DD098E" w:rsidRDefault="00B609A2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B609A2" w:rsidRPr="009609DC" w:rsidRDefault="00B609A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B609A2" w:rsidRDefault="00B609A2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E4C4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6E4C48" w:rsidRDefault="006E4C4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6E4C48" w:rsidRDefault="006E4C4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C900C3" w:rsidRDefault="00C900C3" w:rsidP="0096626C">
            <w:pPr>
              <w:rPr>
                <w:iCs/>
                <w:color w:val="auto"/>
              </w:rPr>
            </w:pPr>
          </w:p>
          <w:p w:rsidR="006E4C48" w:rsidRDefault="006E4C48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6E4C48" w:rsidRPr="009609DC" w:rsidRDefault="006E4C4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081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6E4C48" w:rsidRPr="009609DC" w:rsidRDefault="006E4C4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</w:t>
            </w:r>
            <w:r w:rsidRPr="00CA1696">
              <w:rPr>
                <w:iCs/>
                <w:color w:val="auto"/>
                <w:sz w:val="22"/>
              </w:rPr>
              <w:t>o 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fldSimple w:instr=" REF _Ref385341791 \r \h  \* MERGEFORMAT ">
              <w:r w:rsidRPr="00CA1696">
                <w:rPr>
                  <w:iCs/>
                  <w:color w:val="auto"/>
                  <w:sz w:val="22"/>
                </w:rPr>
                <w:t>2.2.4</w:t>
              </w:r>
            </w:fldSimple>
            <w:r>
              <w:rPr>
                <w:iCs/>
                <w:color w:val="auto"/>
                <w:sz w:val="22"/>
              </w:rPr>
              <w:t xml:space="preserve"> - Visualizar Citação. </w:t>
            </w:r>
          </w:p>
        </w:tc>
      </w:tr>
      <w:tr w:rsidR="00C900C3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Alterar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082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C900C3" w:rsidRPr="009609DC" w:rsidRDefault="00C900C3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 xml:space="preserve">Tela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_Ref385342112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2.2.3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– Alterar Citação</w:t>
            </w:r>
            <w:r w:rsidRPr="009609DC">
              <w:rPr>
                <w:iCs/>
                <w:color w:val="auto"/>
                <w:sz w:val="22"/>
              </w:rPr>
              <w:t>.</w:t>
            </w:r>
          </w:p>
        </w:tc>
      </w:tr>
      <w:tr w:rsidR="00C900C3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C22EC">
            <w:pPr>
              <w:pStyle w:val="PargrafodaLista"/>
              <w:numPr>
                <w:ilvl w:val="0"/>
                <w:numId w:val="1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pPr>
              <w:rPr>
                <w:iCs/>
                <w:color w:val="auto"/>
              </w:rPr>
            </w:pPr>
          </w:p>
          <w:p w:rsidR="00C900C3" w:rsidRDefault="00C900C3" w:rsidP="00687CDA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687CDA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C900C3" w:rsidRPr="009609DC" w:rsidRDefault="00C900C3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083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C900C3" w:rsidRPr="009609DC" w:rsidRDefault="00C900C3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_Ref385342130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2.2.5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– Excluir Citação</w:t>
            </w:r>
            <w:r w:rsidRPr="00CA1696">
              <w:rPr>
                <w:iCs/>
                <w:color w:val="auto"/>
                <w:sz w:val="22"/>
              </w:rPr>
              <w:t>.</w:t>
            </w:r>
          </w:p>
        </w:tc>
      </w:tr>
      <w:tr w:rsidR="006E4C48" w:rsidRPr="009609DC" w:rsidTr="002133CA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6E4C48" w:rsidRPr="009609DC" w:rsidRDefault="006E4C48" w:rsidP="002133CA">
            <w:pPr>
              <w:rPr>
                <w:sz w:val="22"/>
              </w:rPr>
            </w:pP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6E4C48" w:rsidRPr="009609DC" w:rsidRDefault="006E4C48" w:rsidP="002133CA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6E4C48" w:rsidRPr="009609DC" w:rsidRDefault="006E4C48" w:rsidP="002133CA">
            <w:pPr>
              <w:rPr>
                <w:sz w:val="16"/>
                <w:szCs w:val="16"/>
              </w:rPr>
            </w:pPr>
          </w:p>
          <w:p w:rsidR="006E4C48" w:rsidRPr="009609DC" w:rsidRDefault="006E4C48" w:rsidP="002133CA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6E4C48" w:rsidRPr="009609DC" w:rsidRDefault="006E4C48" w:rsidP="002133CA">
            <w:pPr>
              <w:ind w:left="1093" w:hanging="1093"/>
              <w:rPr>
                <w:sz w:val="16"/>
                <w:szCs w:val="16"/>
              </w:rPr>
            </w:pPr>
          </w:p>
          <w:p w:rsidR="006E4C48" w:rsidRPr="009609DC" w:rsidRDefault="006E4C48" w:rsidP="002133CA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D5521" w:rsidRPr="009609DC" w:rsidRDefault="004D5521" w:rsidP="009E32BE">
      <w:pPr>
        <w:pStyle w:val="STJNivel3"/>
      </w:pPr>
      <w:bookmarkStart w:id="15" w:name="_Ref385342112"/>
      <w:bookmarkStart w:id="16" w:name="_Toc385347575"/>
      <w:bookmarkStart w:id="17" w:name="_Toc394666873"/>
      <w:r w:rsidRPr="009609DC">
        <w:lastRenderedPageBreak/>
        <w:t xml:space="preserve">Tela Alterar </w:t>
      </w:r>
      <w:r w:rsidR="005010A0">
        <w:t>Nominata</w:t>
      </w:r>
      <w:bookmarkEnd w:id="15"/>
      <w:bookmarkEnd w:id="16"/>
      <w:bookmarkEnd w:id="17"/>
    </w:p>
    <w:p w:rsidR="004D5521" w:rsidRPr="009609DC" w:rsidRDefault="000245D0" w:rsidP="004D5521">
      <w:pPr>
        <w:pStyle w:val="Instru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00470" cy="3256280"/>
            <wp:effectExtent l="19050" t="0" r="5080" b="0"/>
            <wp:docPr id="4" name="Imagem 3" descr="C:\Users\rayanne.felicio\Pictures\ALTERAR NOMI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anne.felicio\Pictures\ALTERAR NOMINAT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21" w:rsidRPr="009609DC" w:rsidRDefault="004D5521" w:rsidP="004D5521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D147AC" w:rsidRPr="009609DC">
        <w:rPr>
          <w:i w:val="0"/>
          <w:color w:val="auto"/>
        </w:rPr>
        <w:t>3</w:t>
      </w:r>
      <w:r w:rsidRPr="009609DC">
        <w:rPr>
          <w:i w:val="0"/>
          <w:color w:val="auto"/>
        </w:rPr>
        <w:t xml:space="preserve"> - Tela de Alteração de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4D5521" w:rsidRPr="009609DC" w:rsidRDefault="004D5521" w:rsidP="004429FE">
      <w:pPr>
        <w:pStyle w:val="Ttulo4"/>
        <w:numPr>
          <w:ilvl w:val="0"/>
          <w:numId w:val="16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270DE9" w:rsidRPr="009609DC" w:rsidRDefault="00270DE9" w:rsidP="004429FE">
      <w:pPr>
        <w:pStyle w:val="Instruo"/>
        <w:numPr>
          <w:ilvl w:val="0"/>
          <w:numId w:val="13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Ao acionar o botão “Salvar”, o sistema salva os dados informados.</w:t>
      </w:r>
    </w:p>
    <w:p w:rsidR="00270DE9" w:rsidRPr="009609DC" w:rsidRDefault="00FF7CF8" w:rsidP="004429FE">
      <w:pPr>
        <w:pStyle w:val="Instruo"/>
        <w:numPr>
          <w:ilvl w:val="0"/>
          <w:numId w:val="13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Ao acionar o botão “</w:t>
      </w:r>
      <w:r>
        <w:rPr>
          <w:i w:val="0"/>
          <w:color w:val="auto"/>
        </w:rPr>
        <w:t>Incluir Citação na Nominata</w:t>
      </w:r>
      <w:r w:rsidRPr="009609DC">
        <w:rPr>
          <w:i w:val="0"/>
          <w:color w:val="auto"/>
        </w:rPr>
        <w:t>”</w:t>
      </w:r>
      <w:r>
        <w:rPr>
          <w:i w:val="0"/>
          <w:color w:val="auto"/>
        </w:rPr>
        <w:t>, o sistema apresenta a tela Incluir Citação</w:t>
      </w:r>
      <w:r w:rsidRPr="009609DC">
        <w:rPr>
          <w:i w:val="0"/>
          <w:color w:val="auto"/>
        </w:rPr>
        <w:t>.</w:t>
      </w:r>
    </w:p>
    <w:p w:rsidR="00270DE9" w:rsidRPr="009609DC" w:rsidRDefault="00270DE9" w:rsidP="004429FE">
      <w:pPr>
        <w:pStyle w:val="PargrafodaLista"/>
        <w:numPr>
          <w:ilvl w:val="0"/>
          <w:numId w:val="13"/>
        </w:numPr>
        <w:rPr>
          <w:color w:val="auto"/>
        </w:rPr>
      </w:pPr>
      <w:r w:rsidRPr="009609DC">
        <w:rPr>
          <w:color w:val="auto"/>
        </w:rPr>
        <w:t xml:space="preserve">Ao acionar o botão “Cancelar”, o sistema cancela a operação e retorna para a Tela </w:t>
      </w:r>
      <w:r w:rsidR="002633ED">
        <w:rPr>
          <w:color w:val="auto"/>
        </w:rPr>
        <w:t>Consultar</w:t>
      </w:r>
      <w:r w:rsidRPr="009609DC">
        <w:rPr>
          <w:color w:val="auto"/>
        </w:rPr>
        <w:t xml:space="preserve"> </w:t>
      </w:r>
      <w:r w:rsidR="005010A0">
        <w:rPr>
          <w:color w:val="auto"/>
        </w:rPr>
        <w:t>Nominata</w:t>
      </w:r>
      <w:r w:rsidRPr="009609DC">
        <w:rPr>
          <w:color w:val="auto"/>
        </w:rPr>
        <w:t>.</w:t>
      </w:r>
    </w:p>
    <w:p w:rsidR="004D5521" w:rsidRPr="009609DC" w:rsidRDefault="004D5521" w:rsidP="004429FE">
      <w:pPr>
        <w:pStyle w:val="Ttulo4"/>
        <w:numPr>
          <w:ilvl w:val="0"/>
          <w:numId w:val="16"/>
        </w:numPr>
        <w:rPr>
          <w:sz w:val="20"/>
        </w:rPr>
      </w:pPr>
      <w:r w:rsidRPr="009609DC">
        <w:rPr>
          <w:sz w:val="20"/>
        </w:rPr>
        <w:t>Exceções</w:t>
      </w:r>
    </w:p>
    <w:p w:rsidR="004D5521" w:rsidRPr="009609DC" w:rsidRDefault="004D5521" w:rsidP="004D5521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4D5521" w:rsidRPr="009609DC" w:rsidRDefault="004D5521" w:rsidP="004429FE">
      <w:pPr>
        <w:pStyle w:val="Ttulo4"/>
        <w:numPr>
          <w:ilvl w:val="0"/>
          <w:numId w:val="16"/>
        </w:numPr>
        <w:rPr>
          <w:sz w:val="20"/>
        </w:rPr>
      </w:pP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655"/>
        <w:gridCol w:w="993"/>
        <w:gridCol w:w="567"/>
        <w:gridCol w:w="567"/>
        <w:gridCol w:w="992"/>
        <w:gridCol w:w="425"/>
        <w:gridCol w:w="992"/>
        <w:gridCol w:w="426"/>
        <w:gridCol w:w="1275"/>
        <w:gridCol w:w="1358"/>
      </w:tblGrid>
      <w:tr w:rsidR="00626078" w:rsidRPr="009609DC" w:rsidTr="0096626C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1655" w:type="dxa"/>
            <w:shd w:val="pct25" w:color="auto" w:fill="auto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626078" w:rsidRPr="009609DC" w:rsidRDefault="00626078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626078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 da Nominata</w:t>
            </w:r>
          </w:p>
        </w:tc>
        <w:tc>
          <w:tcPr>
            <w:tcW w:w="993" w:type="dxa"/>
            <w:vAlign w:val="center"/>
          </w:tcPr>
          <w:p w:rsidR="00626078" w:rsidRPr="009609DC" w:rsidRDefault="00164450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</w:t>
            </w:r>
            <w:r w:rsidR="00626078">
              <w:rPr>
                <w:iCs/>
                <w:color w:val="auto"/>
                <w:sz w:val="22"/>
              </w:rPr>
              <w:t>00/A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</w:tcPr>
          <w:p w:rsidR="00626078" w:rsidRDefault="00626078" w:rsidP="0096626C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626078" w:rsidRDefault="00626078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A114CE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Introdução</w:t>
            </w:r>
          </w:p>
        </w:tc>
        <w:tc>
          <w:tcPr>
            <w:tcW w:w="993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200/A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626078" w:rsidRDefault="00626078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92" w:type="dxa"/>
          </w:tcPr>
          <w:p w:rsidR="00626078" w:rsidRDefault="00626078" w:rsidP="0096626C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626078" w:rsidRDefault="00626078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626078" w:rsidRDefault="00626078" w:rsidP="0096626C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Incluir Citação na Nominata</w:t>
            </w:r>
          </w:p>
        </w:tc>
        <w:tc>
          <w:tcPr>
            <w:tcW w:w="993" w:type="dxa"/>
            <w:vAlign w:val="center"/>
          </w:tcPr>
          <w:p w:rsidR="00626078" w:rsidRPr="009609DC" w:rsidRDefault="00626078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626078" w:rsidRDefault="00626078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626078" w:rsidRPr="009609DC" w:rsidRDefault="00626078" w:rsidP="0096626C">
            <w:pPr>
              <w:jc w:val="left"/>
            </w:pPr>
            <w:r w:rsidRPr="009609DC">
              <w:rPr>
                <w:iCs/>
                <w:color w:val="auto"/>
                <w:sz w:val="22"/>
              </w:rPr>
              <w:t xml:space="preserve">Ao ser acionado </w:t>
            </w:r>
            <w:r>
              <w:rPr>
                <w:iCs/>
                <w:color w:val="auto"/>
                <w:sz w:val="22"/>
              </w:rPr>
              <w:t>apresenta a tela de Incluir Citação.</w:t>
            </w:r>
          </w:p>
        </w:tc>
      </w:tr>
      <w:tr w:rsidR="00626078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Botão Salvar</w:t>
            </w:r>
          </w:p>
        </w:tc>
        <w:tc>
          <w:tcPr>
            <w:tcW w:w="993" w:type="dxa"/>
            <w:vAlign w:val="center"/>
          </w:tcPr>
          <w:p w:rsidR="00626078" w:rsidRPr="009609DC" w:rsidRDefault="00626078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626078" w:rsidRDefault="00626078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vAlign w:val="center"/>
          </w:tcPr>
          <w:p w:rsidR="00626078" w:rsidRPr="009609DC" w:rsidRDefault="00626078" w:rsidP="0096626C">
            <w:pPr>
              <w:rPr>
                <w:iCs/>
                <w:color w:val="FF0000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Ao ser acionado salva os dados.</w:t>
            </w:r>
          </w:p>
        </w:tc>
      </w:tr>
      <w:tr w:rsidR="00626078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 xml:space="preserve">Botão </w:t>
            </w:r>
            <w:r w:rsidRPr="009609DC">
              <w:rPr>
                <w:iCs/>
                <w:color w:val="auto"/>
                <w:sz w:val="22"/>
              </w:rPr>
              <w:t>Cancelar</w:t>
            </w:r>
          </w:p>
        </w:tc>
        <w:tc>
          <w:tcPr>
            <w:tcW w:w="993" w:type="dxa"/>
            <w:vAlign w:val="center"/>
          </w:tcPr>
          <w:p w:rsidR="00626078" w:rsidRPr="009609DC" w:rsidRDefault="00626078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626078" w:rsidRPr="009609DC" w:rsidRDefault="00626078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626078" w:rsidRDefault="00626078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626078" w:rsidRPr="009609DC" w:rsidRDefault="00626078" w:rsidP="0096626C">
            <w:r w:rsidRPr="009609DC">
              <w:rPr>
                <w:iCs/>
                <w:color w:val="auto"/>
                <w:sz w:val="22"/>
              </w:rPr>
              <w:t xml:space="preserve">Ao ser acionado </w:t>
            </w:r>
            <w:r w:rsidRPr="009609DC">
              <w:rPr>
                <w:color w:val="auto"/>
              </w:rPr>
              <w:t>cancela a operação e reto</w:t>
            </w:r>
            <w:r>
              <w:rPr>
                <w:color w:val="auto"/>
              </w:rPr>
              <w:t>rna para a Tela Pesquisar Nominata</w:t>
            </w:r>
            <w:r w:rsidRPr="009609DC">
              <w:rPr>
                <w:color w:val="auto"/>
              </w:rPr>
              <w:t>.</w:t>
            </w:r>
          </w:p>
        </w:tc>
      </w:tr>
      <w:tr w:rsidR="00626078" w:rsidRPr="009609DC" w:rsidTr="0096626C">
        <w:trPr>
          <w:cantSplit/>
          <w:trHeight w:val="31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626078" w:rsidRPr="00626078" w:rsidRDefault="00626078" w:rsidP="0096626C">
            <w:pPr>
              <w:jc w:val="center"/>
              <w:rPr>
                <w:b/>
                <w:sz w:val="22"/>
                <w:szCs w:val="22"/>
              </w:rPr>
            </w:pPr>
            <w:r w:rsidRPr="00626078">
              <w:rPr>
                <w:b/>
                <w:sz w:val="22"/>
                <w:szCs w:val="22"/>
              </w:rPr>
              <w:t>Lista de Citações</w:t>
            </w:r>
          </w:p>
        </w:tc>
      </w:tr>
      <w:tr w:rsidR="00626078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4</w:t>
            </w: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N° citação</w:t>
            </w:r>
          </w:p>
        </w:tc>
        <w:tc>
          <w:tcPr>
            <w:tcW w:w="993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165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 de Citação</w:t>
            </w:r>
          </w:p>
        </w:tc>
        <w:tc>
          <w:tcPr>
            <w:tcW w:w="993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23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24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25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Presença Física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DD098E" w:rsidRDefault="00626078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626078" w:rsidRDefault="00626078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081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</w:t>
            </w:r>
            <w:r w:rsidRPr="00CA1696">
              <w:rPr>
                <w:iCs/>
                <w:color w:val="auto"/>
                <w:sz w:val="22"/>
              </w:rPr>
              <w:t>o 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fldSimple w:instr=" REF _Ref385341791 \r \h  \* MERGEFORMAT ">
              <w:r w:rsidRPr="00CA1696">
                <w:rPr>
                  <w:iCs/>
                  <w:color w:val="auto"/>
                  <w:sz w:val="22"/>
                </w:rPr>
                <w:t>2.2.4</w:t>
              </w:r>
            </w:fldSimple>
            <w:r>
              <w:rPr>
                <w:iCs/>
                <w:color w:val="auto"/>
                <w:sz w:val="22"/>
              </w:rPr>
              <w:t xml:space="preserve"> - Visualizar Citação. 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Alterar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082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 xml:space="preserve">Tela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_Ref385342112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2.2.3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– Alterar Citação</w:t>
            </w:r>
            <w:r w:rsidRPr="009609DC">
              <w:rPr>
                <w:iCs/>
                <w:color w:val="auto"/>
                <w:sz w:val="22"/>
              </w:rPr>
              <w:t>.</w:t>
            </w:r>
          </w:p>
        </w:tc>
      </w:tr>
      <w:tr w:rsidR="00626078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4429FE">
            <w:pPr>
              <w:pStyle w:val="PargrafodaLista"/>
              <w:numPr>
                <w:ilvl w:val="0"/>
                <w:numId w:val="33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C0569D" w:rsidRDefault="00C0569D" w:rsidP="0096626C">
            <w:pPr>
              <w:rPr>
                <w:iCs/>
                <w:color w:val="auto"/>
              </w:rPr>
            </w:pPr>
          </w:p>
          <w:p w:rsidR="00626078" w:rsidRDefault="00626078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083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626078" w:rsidRPr="009609DC" w:rsidRDefault="00626078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 w:rsidR="00651953">
              <w:rPr>
                <w:iCs/>
                <w:color w:val="auto"/>
                <w:sz w:val="22"/>
              </w:rPr>
              <w:fldChar w:fldCharType="begin"/>
            </w:r>
            <w:r>
              <w:rPr>
                <w:iCs/>
                <w:color w:val="auto"/>
                <w:sz w:val="22"/>
              </w:rPr>
              <w:instrText xml:space="preserve"> REF _Ref385342130 \r \h </w:instrText>
            </w:r>
            <w:r w:rsidR="00651953">
              <w:rPr>
                <w:iCs/>
                <w:color w:val="auto"/>
                <w:sz w:val="22"/>
              </w:rPr>
            </w:r>
            <w:r w:rsidR="00651953">
              <w:rPr>
                <w:iCs/>
                <w:color w:val="auto"/>
                <w:sz w:val="22"/>
              </w:rPr>
              <w:fldChar w:fldCharType="separate"/>
            </w:r>
            <w:r>
              <w:rPr>
                <w:iCs/>
                <w:color w:val="auto"/>
                <w:sz w:val="22"/>
              </w:rPr>
              <w:t>2.2.5</w:t>
            </w:r>
            <w:r w:rsidR="00651953">
              <w:rPr>
                <w:iCs/>
                <w:color w:val="auto"/>
                <w:sz w:val="22"/>
              </w:rPr>
              <w:fldChar w:fldCharType="end"/>
            </w:r>
            <w:r>
              <w:rPr>
                <w:iCs/>
                <w:color w:val="auto"/>
                <w:sz w:val="22"/>
              </w:rPr>
              <w:t xml:space="preserve"> – Excluir Citação</w:t>
            </w:r>
            <w:r w:rsidRPr="00CA1696">
              <w:rPr>
                <w:iCs/>
                <w:color w:val="auto"/>
                <w:sz w:val="22"/>
              </w:rPr>
              <w:t>.</w:t>
            </w:r>
          </w:p>
        </w:tc>
      </w:tr>
      <w:tr w:rsidR="00626078" w:rsidRPr="009609DC" w:rsidTr="009662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626078" w:rsidRPr="009609DC" w:rsidRDefault="00626078" w:rsidP="0096626C">
            <w:pPr>
              <w:rPr>
                <w:sz w:val="22"/>
              </w:rPr>
            </w:pP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626078" w:rsidRPr="009609DC" w:rsidRDefault="00626078" w:rsidP="0096626C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626078" w:rsidRPr="009609DC" w:rsidRDefault="00626078" w:rsidP="0096626C">
            <w:pPr>
              <w:rPr>
                <w:sz w:val="16"/>
                <w:szCs w:val="16"/>
              </w:rPr>
            </w:pPr>
          </w:p>
          <w:p w:rsidR="00626078" w:rsidRPr="009609DC" w:rsidRDefault="00626078" w:rsidP="0096626C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626078" w:rsidRPr="009609DC" w:rsidRDefault="00626078" w:rsidP="0096626C">
            <w:pPr>
              <w:ind w:left="1093" w:hanging="1093"/>
              <w:rPr>
                <w:sz w:val="16"/>
                <w:szCs w:val="16"/>
              </w:rPr>
            </w:pPr>
          </w:p>
          <w:p w:rsidR="00626078" w:rsidRPr="009609DC" w:rsidRDefault="00626078" w:rsidP="0096626C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D5521" w:rsidRPr="009609DC" w:rsidRDefault="004D5521" w:rsidP="004D5521">
      <w:pPr>
        <w:pStyle w:val="Rodap"/>
        <w:tabs>
          <w:tab w:val="clear" w:pos="4320"/>
          <w:tab w:val="clear" w:pos="8640"/>
        </w:tabs>
      </w:pPr>
    </w:p>
    <w:p w:rsidR="004D5521" w:rsidRPr="009609DC" w:rsidRDefault="004D5521" w:rsidP="004D5521"/>
    <w:p w:rsidR="005D133F" w:rsidRDefault="005D133F" w:rsidP="009E32BE">
      <w:pPr>
        <w:pStyle w:val="STJNivel3"/>
        <w:numPr>
          <w:ilvl w:val="0"/>
          <w:numId w:val="0"/>
        </w:numPr>
        <w:ind w:left="1068"/>
        <w:jc w:val="both"/>
      </w:pPr>
    </w:p>
    <w:p w:rsidR="004D3A18" w:rsidRDefault="004D3A18" w:rsidP="009E32BE">
      <w:pPr>
        <w:pStyle w:val="STJNivel3"/>
        <w:numPr>
          <w:ilvl w:val="0"/>
          <w:numId w:val="0"/>
        </w:numPr>
        <w:ind w:left="1068"/>
        <w:jc w:val="both"/>
      </w:pPr>
    </w:p>
    <w:p w:rsidR="004D3A18" w:rsidRDefault="004D3A18" w:rsidP="009E32BE">
      <w:pPr>
        <w:pStyle w:val="STJNivel3"/>
        <w:numPr>
          <w:ilvl w:val="0"/>
          <w:numId w:val="0"/>
        </w:numPr>
        <w:ind w:left="1068"/>
        <w:jc w:val="both"/>
      </w:pPr>
    </w:p>
    <w:p w:rsidR="00145BCA" w:rsidRDefault="00145BCA" w:rsidP="009E32BE">
      <w:pPr>
        <w:pStyle w:val="STJNivel3"/>
        <w:numPr>
          <w:ilvl w:val="0"/>
          <w:numId w:val="0"/>
        </w:numPr>
        <w:ind w:left="1068"/>
        <w:jc w:val="both"/>
      </w:pPr>
    </w:p>
    <w:p w:rsidR="00145BCA" w:rsidRPr="009609DC" w:rsidRDefault="00145BCA" w:rsidP="009E32BE">
      <w:pPr>
        <w:pStyle w:val="STJNivel3"/>
        <w:numPr>
          <w:ilvl w:val="0"/>
          <w:numId w:val="0"/>
        </w:numPr>
        <w:ind w:left="1068"/>
        <w:jc w:val="both"/>
      </w:pPr>
    </w:p>
    <w:p w:rsidR="00445BD0" w:rsidRDefault="00445BD0" w:rsidP="00445BD0">
      <w:pPr>
        <w:pStyle w:val="Instruo"/>
        <w:jc w:val="center"/>
        <w:rPr>
          <w:noProof/>
        </w:rPr>
      </w:pPr>
    </w:p>
    <w:p w:rsidR="004D3A18" w:rsidRDefault="004D3A18" w:rsidP="004D3A18"/>
    <w:p w:rsidR="00626078" w:rsidRDefault="00626078" w:rsidP="004D3A18"/>
    <w:p w:rsidR="00626078" w:rsidRDefault="00626078" w:rsidP="004D3A18"/>
    <w:p w:rsidR="00626078" w:rsidRDefault="00626078" w:rsidP="004D3A18"/>
    <w:p w:rsidR="004D3A18" w:rsidRPr="009609DC" w:rsidRDefault="004D3A18" w:rsidP="004D3A18">
      <w:pPr>
        <w:pStyle w:val="STJNivel3"/>
        <w:spacing w:after="0"/>
      </w:pPr>
      <w:bookmarkStart w:id="18" w:name="_Toc394666874"/>
      <w:r w:rsidRPr="009609DC">
        <w:lastRenderedPageBreak/>
        <w:t xml:space="preserve">Tela Visualizar </w:t>
      </w:r>
      <w:r w:rsidR="005010A0">
        <w:t>Nominata</w:t>
      </w:r>
      <w:bookmarkEnd w:id="18"/>
    </w:p>
    <w:p w:rsidR="004D3A18" w:rsidRPr="004D3A18" w:rsidRDefault="004D3A18" w:rsidP="004D3A18"/>
    <w:p w:rsidR="00B21741" w:rsidRPr="009609DC" w:rsidRDefault="005144E7" w:rsidP="00445BD0">
      <w:pPr>
        <w:pStyle w:val="Instruo"/>
        <w:jc w:val="center"/>
        <w:rPr>
          <w:i w:val="0"/>
          <w:color w:val="auto"/>
        </w:rPr>
      </w:pPr>
      <w:r>
        <w:rPr>
          <w:i w:val="0"/>
          <w:noProof/>
          <w:color w:val="auto"/>
        </w:rPr>
        <w:drawing>
          <wp:inline distT="0" distB="0" distL="0" distR="0">
            <wp:extent cx="6300470" cy="3809597"/>
            <wp:effectExtent l="19050" t="0" r="5080" b="0"/>
            <wp:docPr id="13" name="Imagem 6" descr="C:\Users\rayanne.felicio\Pictures\VISUALIZAR NOMI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yanne.felicio\Pictures\VISUALIZAR NOMINAT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0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BD0" w:rsidRPr="009609DC" w:rsidRDefault="00445BD0" w:rsidP="00445BD0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9D6A5A">
        <w:rPr>
          <w:i w:val="0"/>
          <w:color w:val="auto"/>
        </w:rPr>
        <w:t>4</w:t>
      </w:r>
      <w:r w:rsidRPr="009609DC">
        <w:rPr>
          <w:i w:val="0"/>
          <w:color w:val="auto"/>
        </w:rPr>
        <w:t xml:space="preserve"> - Tela de Visualização de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445BD0" w:rsidRPr="009609DC" w:rsidRDefault="00AF3422" w:rsidP="004429FE">
      <w:pPr>
        <w:pStyle w:val="Ttulo4"/>
        <w:numPr>
          <w:ilvl w:val="0"/>
          <w:numId w:val="17"/>
        </w:numPr>
        <w:rPr>
          <w:sz w:val="20"/>
        </w:rPr>
      </w:pPr>
      <w:r w:rsidRPr="009609DC">
        <w:rPr>
          <w:sz w:val="20"/>
        </w:rPr>
        <w:t xml:space="preserve"> </w:t>
      </w:r>
      <w:r w:rsidR="00445BD0" w:rsidRPr="009609DC">
        <w:rPr>
          <w:sz w:val="20"/>
        </w:rPr>
        <w:t>Regras de Apresentação</w:t>
      </w:r>
    </w:p>
    <w:p w:rsidR="00445BD0" w:rsidRPr="009609DC" w:rsidRDefault="00445BD0" w:rsidP="009C22EC">
      <w:pPr>
        <w:pStyle w:val="PargrafodaLista"/>
        <w:numPr>
          <w:ilvl w:val="0"/>
          <w:numId w:val="8"/>
        </w:numPr>
        <w:rPr>
          <w:color w:val="auto"/>
        </w:rPr>
      </w:pPr>
      <w:r w:rsidRPr="009609DC">
        <w:rPr>
          <w:color w:val="auto"/>
        </w:rPr>
        <w:t xml:space="preserve">Ao </w:t>
      </w:r>
      <w:r w:rsidR="00270DE9" w:rsidRPr="009609DC">
        <w:rPr>
          <w:color w:val="auto"/>
        </w:rPr>
        <w:t xml:space="preserve">acionar </w:t>
      </w:r>
      <w:r w:rsidRPr="009609DC">
        <w:rPr>
          <w:color w:val="auto"/>
        </w:rPr>
        <w:t xml:space="preserve">o botão Voltar, o sistema retornará para a </w:t>
      </w:r>
      <w:r w:rsidR="00270DE9" w:rsidRPr="009609DC">
        <w:rPr>
          <w:color w:val="auto"/>
        </w:rPr>
        <w:t xml:space="preserve">Tela </w:t>
      </w:r>
      <w:r w:rsidR="00B64C47">
        <w:rPr>
          <w:color w:val="auto"/>
        </w:rPr>
        <w:t>Consultar</w:t>
      </w:r>
      <w:r w:rsidRPr="009609DC">
        <w:rPr>
          <w:color w:val="auto"/>
        </w:rPr>
        <w:t xml:space="preserve"> </w:t>
      </w:r>
      <w:r w:rsidR="005010A0">
        <w:rPr>
          <w:color w:val="auto"/>
        </w:rPr>
        <w:t>Nominata</w:t>
      </w:r>
      <w:r w:rsidRPr="009609DC">
        <w:rPr>
          <w:color w:val="auto"/>
        </w:rPr>
        <w:t>.</w:t>
      </w:r>
    </w:p>
    <w:p w:rsidR="00445BD0" w:rsidRPr="009609DC" w:rsidRDefault="00445BD0" w:rsidP="004429FE">
      <w:pPr>
        <w:pStyle w:val="Ttulo4"/>
        <w:numPr>
          <w:ilvl w:val="0"/>
          <w:numId w:val="17"/>
        </w:numPr>
        <w:rPr>
          <w:sz w:val="20"/>
        </w:rPr>
      </w:pPr>
      <w:r w:rsidRPr="009609DC">
        <w:rPr>
          <w:sz w:val="20"/>
        </w:rPr>
        <w:t>Exceções</w:t>
      </w:r>
    </w:p>
    <w:p w:rsidR="00445BD0" w:rsidRPr="009609DC" w:rsidRDefault="00445BD0" w:rsidP="00445BD0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445BD0" w:rsidRPr="009609DC" w:rsidRDefault="00445BD0" w:rsidP="004429FE">
      <w:pPr>
        <w:pStyle w:val="Ttulo4"/>
        <w:numPr>
          <w:ilvl w:val="0"/>
          <w:numId w:val="17"/>
        </w:numPr>
        <w:rPr>
          <w:sz w:val="20"/>
        </w:rPr>
      </w:pP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962"/>
        <w:gridCol w:w="567"/>
        <w:gridCol w:w="850"/>
        <w:gridCol w:w="1358"/>
      </w:tblGrid>
      <w:tr w:rsidR="00447B78" w:rsidRPr="009609DC" w:rsidTr="00F1476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962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447B78" w:rsidRPr="009609DC" w:rsidRDefault="00447B78" w:rsidP="005B73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D60B7E" w:rsidRPr="009609DC" w:rsidTr="008E3B23">
        <w:trPr>
          <w:cantSplit/>
          <w:jc w:val="center"/>
        </w:trPr>
        <w:tc>
          <w:tcPr>
            <w:tcW w:w="554" w:type="dxa"/>
            <w:vAlign w:val="center"/>
          </w:tcPr>
          <w:p w:rsidR="00D60B7E" w:rsidRPr="009609DC" w:rsidRDefault="00D60B7E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D60B7E" w:rsidRPr="009609DC" w:rsidRDefault="00FD329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&lt;Título da Nominata&gt;</w:t>
            </w:r>
          </w:p>
        </w:tc>
        <w:tc>
          <w:tcPr>
            <w:tcW w:w="992" w:type="dxa"/>
            <w:vAlign w:val="center"/>
          </w:tcPr>
          <w:p w:rsidR="00D60B7E" w:rsidRPr="009609DC" w:rsidRDefault="00FD329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</w:t>
            </w:r>
            <w:r w:rsidR="00D60B7E">
              <w:rPr>
                <w:iCs/>
                <w:color w:val="auto"/>
                <w:sz w:val="22"/>
              </w:rPr>
              <w:t>00/A</w:t>
            </w:r>
          </w:p>
        </w:tc>
        <w:tc>
          <w:tcPr>
            <w:tcW w:w="528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110" w:type="dxa"/>
          </w:tcPr>
          <w:p w:rsidR="00E16EB1" w:rsidRDefault="00E16EB1">
            <w:pPr>
              <w:rPr>
                <w:iCs/>
                <w:color w:val="auto"/>
                <w:sz w:val="22"/>
              </w:rPr>
            </w:pPr>
          </w:p>
          <w:p w:rsidR="00E16EB1" w:rsidRDefault="00E16EB1">
            <w:pPr>
              <w:rPr>
                <w:iCs/>
                <w:color w:val="auto"/>
                <w:sz w:val="22"/>
              </w:rPr>
            </w:pPr>
          </w:p>
          <w:p w:rsidR="00D60B7E" w:rsidRDefault="00D60B7E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62" w:type="dxa"/>
            <w:vAlign w:val="center"/>
          </w:tcPr>
          <w:p w:rsidR="00D60B7E" w:rsidRPr="009609DC" w:rsidRDefault="00FD329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E16EB1" w:rsidRDefault="00E16EB1" w:rsidP="008E3B23">
            <w:pPr>
              <w:rPr>
                <w:iCs/>
                <w:color w:val="auto"/>
                <w:sz w:val="22"/>
              </w:rPr>
            </w:pPr>
          </w:p>
          <w:p w:rsidR="00E16EB1" w:rsidRDefault="00E16EB1" w:rsidP="008E3B23">
            <w:pPr>
              <w:rPr>
                <w:iCs/>
                <w:color w:val="auto"/>
                <w:sz w:val="22"/>
              </w:rPr>
            </w:pPr>
          </w:p>
          <w:p w:rsidR="00D60B7E" w:rsidRDefault="00D60B7E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0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D60B7E" w:rsidRPr="009609DC" w:rsidRDefault="00FD329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Recupera os dados do campo Título da Nominata.</w:t>
            </w:r>
          </w:p>
        </w:tc>
      </w:tr>
      <w:tr w:rsidR="00D60B7E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D60B7E" w:rsidRPr="009609DC" w:rsidRDefault="00D60B7E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D60B7E" w:rsidRPr="009609DC" w:rsidRDefault="00E02FF1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&lt;Introdução&gt;</w:t>
            </w:r>
          </w:p>
        </w:tc>
        <w:tc>
          <w:tcPr>
            <w:tcW w:w="992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200/A</w:t>
            </w:r>
          </w:p>
        </w:tc>
        <w:tc>
          <w:tcPr>
            <w:tcW w:w="528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E16EB1" w:rsidRDefault="00E16EB1" w:rsidP="008E3B23">
            <w:pPr>
              <w:rPr>
                <w:iCs/>
                <w:color w:val="auto"/>
                <w:sz w:val="22"/>
              </w:rPr>
            </w:pPr>
          </w:p>
          <w:p w:rsidR="00E16EB1" w:rsidRDefault="00E16EB1" w:rsidP="008E3B23">
            <w:pPr>
              <w:rPr>
                <w:iCs/>
                <w:color w:val="auto"/>
                <w:sz w:val="22"/>
              </w:rPr>
            </w:pPr>
          </w:p>
          <w:p w:rsidR="00D60B7E" w:rsidRDefault="000427F7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E16EB1" w:rsidRDefault="00E16EB1">
            <w:pPr>
              <w:rPr>
                <w:iCs/>
                <w:color w:val="auto"/>
                <w:sz w:val="22"/>
              </w:rPr>
            </w:pPr>
          </w:p>
          <w:p w:rsidR="00D60B7E" w:rsidRDefault="00D60B7E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D60B7E" w:rsidRPr="009609DC" w:rsidRDefault="00D60B7E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62" w:type="dxa"/>
            <w:vAlign w:val="center"/>
          </w:tcPr>
          <w:p w:rsidR="00D60B7E" w:rsidRPr="009609DC" w:rsidRDefault="00E02FF1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E16EB1" w:rsidRDefault="00E16EB1" w:rsidP="008E3B23">
            <w:pPr>
              <w:rPr>
                <w:iCs/>
                <w:color w:val="auto"/>
                <w:sz w:val="22"/>
              </w:rPr>
            </w:pPr>
          </w:p>
          <w:p w:rsidR="00D60B7E" w:rsidRDefault="00D60B7E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0" w:type="dxa"/>
          </w:tcPr>
          <w:p w:rsidR="00D60B7E" w:rsidRDefault="00D60B7E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D60B7E" w:rsidRDefault="00E02FF1" w:rsidP="008E3B23">
            <w:r>
              <w:rPr>
                <w:iCs/>
                <w:color w:val="auto"/>
                <w:sz w:val="22"/>
              </w:rPr>
              <w:t>Recupera os dados do campo Introdução.</w:t>
            </w:r>
          </w:p>
        </w:tc>
      </w:tr>
      <w:tr w:rsidR="00897F86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897F86" w:rsidRPr="009609DC" w:rsidRDefault="00897F86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3</w:t>
            </w:r>
          </w:p>
        </w:tc>
        <w:tc>
          <w:tcPr>
            <w:tcW w:w="2120" w:type="dxa"/>
            <w:vAlign w:val="center"/>
          </w:tcPr>
          <w:p w:rsidR="00897F86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&lt;N° da citação&gt;</w:t>
            </w:r>
          </w:p>
        </w:tc>
        <w:tc>
          <w:tcPr>
            <w:tcW w:w="992" w:type="dxa"/>
            <w:vAlign w:val="center"/>
          </w:tcPr>
          <w:p w:rsidR="00897F86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VN</w:t>
            </w:r>
          </w:p>
        </w:tc>
        <w:tc>
          <w:tcPr>
            <w:tcW w:w="528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VN</w:t>
            </w:r>
          </w:p>
        </w:tc>
        <w:tc>
          <w:tcPr>
            <w:tcW w:w="403" w:type="dxa"/>
          </w:tcPr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897F86" w:rsidRDefault="000427F7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62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897F86" w:rsidRDefault="00897F86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0" w:type="dxa"/>
          </w:tcPr>
          <w:p w:rsidR="00B664CC" w:rsidRDefault="00B664CC">
            <w:pPr>
              <w:rPr>
                <w:iCs/>
                <w:color w:val="auto"/>
                <w:sz w:val="22"/>
              </w:rPr>
            </w:pPr>
          </w:p>
          <w:p w:rsidR="00B664CC" w:rsidRDefault="00B664CC">
            <w:pPr>
              <w:rPr>
                <w:iCs/>
                <w:color w:val="auto"/>
                <w:sz w:val="22"/>
              </w:rPr>
            </w:pPr>
          </w:p>
          <w:p w:rsidR="00B664CC" w:rsidRDefault="00B664CC">
            <w:pPr>
              <w:rPr>
                <w:iCs/>
                <w:color w:val="auto"/>
                <w:sz w:val="22"/>
              </w:rPr>
            </w:pPr>
          </w:p>
          <w:p w:rsidR="00897F86" w:rsidRDefault="00897F86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897F86" w:rsidRDefault="000427F7" w:rsidP="008E3B23">
            <w:r>
              <w:rPr>
                <w:iCs/>
                <w:color w:val="auto"/>
                <w:sz w:val="22"/>
              </w:rPr>
              <w:t>Apresenta o número da citação na ordem que foi inserida na nominata.</w:t>
            </w:r>
          </w:p>
        </w:tc>
      </w:tr>
      <w:tr w:rsidR="00897F86" w:rsidRPr="009609DC" w:rsidTr="008E3B2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97F86" w:rsidRPr="009609DC" w:rsidRDefault="00897F86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4</w:t>
            </w:r>
          </w:p>
        </w:tc>
        <w:tc>
          <w:tcPr>
            <w:tcW w:w="2120" w:type="dxa"/>
            <w:vAlign w:val="center"/>
          </w:tcPr>
          <w:p w:rsidR="00897F86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&lt;Citação&gt;</w:t>
            </w:r>
          </w:p>
        </w:tc>
        <w:tc>
          <w:tcPr>
            <w:tcW w:w="992" w:type="dxa"/>
            <w:vAlign w:val="center"/>
          </w:tcPr>
          <w:p w:rsidR="00897F86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1943BD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897F86" w:rsidRDefault="000427F7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62" w:type="dxa"/>
            <w:vAlign w:val="center"/>
          </w:tcPr>
          <w:p w:rsidR="00897F86" w:rsidRPr="009609DC" w:rsidRDefault="00897F8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B664CC" w:rsidRDefault="00B664CC" w:rsidP="008E3B23">
            <w:pPr>
              <w:rPr>
                <w:iCs/>
                <w:color w:val="auto"/>
                <w:sz w:val="22"/>
              </w:rPr>
            </w:pPr>
          </w:p>
          <w:p w:rsidR="00897F86" w:rsidRDefault="00897F86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850" w:type="dxa"/>
          </w:tcPr>
          <w:p w:rsidR="00B664CC" w:rsidRDefault="00B664CC">
            <w:pPr>
              <w:rPr>
                <w:iCs/>
                <w:color w:val="auto"/>
                <w:sz w:val="22"/>
              </w:rPr>
            </w:pPr>
          </w:p>
          <w:p w:rsidR="00B664CC" w:rsidRDefault="00B664CC">
            <w:pPr>
              <w:rPr>
                <w:iCs/>
                <w:color w:val="auto"/>
                <w:sz w:val="22"/>
              </w:rPr>
            </w:pPr>
          </w:p>
          <w:p w:rsidR="00897F86" w:rsidRDefault="00897F86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897F86" w:rsidRDefault="000427F7" w:rsidP="008E3B23">
            <w:r>
              <w:rPr>
                <w:iCs/>
                <w:color w:val="auto"/>
                <w:sz w:val="22"/>
              </w:rPr>
              <w:t>Recupera a citação correspondente na nominata.</w:t>
            </w:r>
          </w:p>
        </w:tc>
      </w:tr>
      <w:tr w:rsidR="000427F7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427F7" w:rsidRPr="009609DC" w:rsidRDefault="000427F7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427F7" w:rsidRPr="009609DC" w:rsidRDefault="000427F7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Gerar nominata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B664CC" w:rsidRDefault="00B664CC" w:rsidP="0096626C">
            <w:pPr>
              <w:rPr>
                <w:iCs/>
                <w:color w:val="auto"/>
              </w:rPr>
            </w:pPr>
          </w:p>
          <w:p w:rsidR="00B664CC" w:rsidRDefault="00B664CC" w:rsidP="0096626C">
            <w:pPr>
              <w:rPr>
                <w:iCs/>
                <w:color w:val="auto"/>
              </w:rPr>
            </w:pPr>
          </w:p>
          <w:p w:rsidR="000427F7" w:rsidRDefault="000427F7" w:rsidP="0096626C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62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0427F7" w:rsidRPr="009D4097" w:rsidRDefault="000427F7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0427F7" w:rsidRDefault="000427F7" w:rsidP="008E3B23">
            <w:r>
              <w:rPr>
                <w:iCs/>
                <w:color w:val="auto"/>
                <w:sz w:val="22"/>
              </w:rPr>
              <w:t>Apresenta as opções de impressão.</w:t>
            </w:r>
          </w:p>
        </w:tc>
      </w:tr>
      <w:tr w:rsidR="00323E24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323E24" w:rsidRPr="009609DC" w:rsidRDefault="00323E24" w:rsidP="004429FE">
            <w:pPr>
              <w:pStyle w:val="PargrafodaLista"/>
              <w:numPr>
                <w:ilvl w:val="0"/>
                <w:numId w:val="1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Voltar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B664CC" w:rsidRDefault="00B664CC" w:rsidP="008E3B23">
            <w:pPr>
              <w:rPr>
                <w:iCs/>
                <w:color w:val="auto"/>
              </w:rPr>
            </w:pPr>
          </w:p>
          <w:p w:rsidR="00323E24" w:rsidRDefault="00323E24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962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323E24" w:rsidRPr="009D4097" w:rsidRDefault="00323E24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Retorna para  a tela de consulta de </w:t>
            </w:r>
            <w:r w:rsidR="005010A0">
              <w:rPr>
                <w:iCs/>
                <w:color w:val="auto"/>
              </w:rPr>
              <w:t>nominata</w:t>
            </w:r>
            <w:r w:rsidR="001A0448">
              <w:rPr>
                <w:iCs/>
                <w:color w:val="auto"/>
              </w:rPr>
              <w:t>.</w:t>
            </w:r>
          </w:p>
        </w:tc>
      </w:tr>
      <w:tr w:rsidR="00323E24" w:rsidRPr="009609DC" w:rsidTr="005B73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323E24" w:rsidRPr="009609DC" w:rsidRDefault="00323E24" w:rsidP="005B7323">
            <w:pPr>
              <w:rPr>
                <w:sz w:val="22"/>
              </w:rPr>
            </w:pP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323E24" w:rsidRPr="009609DC" w:rsidRDefault="00323E24" w:rsidP="005B73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323E24" w:rsidRPr="009609DC" w:rsidRDefault="00323E24" w:rsidP="005B7323">
            <w:pPr>
              <w:rPr>
                <w:sz w:val="16"/>
                <w:szCs w:val="16"/>
              </w:rPr>
            </w:pPr>
          </w:p>
          <w:p w:rsidR="00323E24" w:rsidRPr="009609DC" w:rsidRDefault="00323E24" w:rsidP="005B73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323E24" w:rsidRPr="009609DC" w:rsidRDefault="00323E24" w:rsidP="005B7323">
            <w:pPr>
              <w:ind w:left="1093" w:hanging="1093"/>
              <w:rPr>
                <w:sz w:val="16"/>
                <w:szCs w:val="16"/>
              </w:rPr>
            </w:pPr>
          </w:p>
          <w:p w:rsidR="00323E24" w:rsidRPr="009609DC" w:rsidRDefault="00323E24" w:rsidP="005B73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45BD0" w:rsidRPr="009609DC" w:rsidRDefault="00445BD0" w:rsidP="00445BD0">
      <w:pPr>
        <w:pStyle w:val="Rodap"/>
        <w:tabs>
          <w:tab w:val="clear" w:pos="4320"/>
          <w:tab w:val="clear" w:pos="8640"/>
        </w:tabs>
      </w:pPr>
    </w:p>
    <w:p w:rsidR="00445BD0" w:rsidRPr="009609DC" w:rsidRDefault="00445BD0" w:rsidP="00445BD0"/>
    <w:p w:rsidR="006A43A5" w:rsidRPr="009609DC" w:rsidRDefault="006A43A5" w:rsidP="006A43A5">
      <w:pPr>
        <w:pStyle w:val="Rodap"/>
        <w:tabs>
          <w:tab w:val="clear" w:pos="4320"/>
          <w:tab w:val="clear" w:pos="8640"/>
        </w:tabs>
      </w:pPr>
    </w:p>
    <w:p w:rsidR="006A43A5" w:rsidRPr="009609DC" w:rsidRDefault="006A43A5" w:rsidP="006A43A5"/>
    <w:p w:rsidR="006A43A5" w:rsidRPr="009609DC" w:rsidRDefault="006A43A5" w:rsidP="009E32BE">
      <w:pPr>
        <w:pStyle w:val="STJNivel3"/>
        <w:numPr>
          <w:ilvl w:val="0"/>
          <w:numId w:val="0"/>
        </w:numPr>
        <w:ind w:left="708"/>
      </w:pPr>
    </w:p>
    <w:p w:rsidR="00AE54C2" w:rsidRPr="009609DC" w:rsidRDefault="00AE54C2" w:rsidP="009E32BE">
      <w:pPr>
        <w:pStyle w:val="STJNivel3"/>
      </w:pPr>
      <w:bookmarkStart w:id="19" w:name="_Ref385342130"/>
      <w:bookmarkStart w:id="20" w:name="_Toc385347578"/>
      <w:bookmarkStart w:id="21" w:name="_Toc394666875"/>
      <w:r w:rsidRPr="009609DC">
        <w:t xml:space="preserve">Tela Excluir </w:t>
      </w:r>
      <w:r w:rsidR="005010A0">
        <w:t>Nominata</w:t>
      </w:r>
      <w:bookmarkEnd w:id="19"/>
      <w:bookmarkEnd w:id="20"/>
      <w:bookmarkEnd w:id="21"/>
    </w:p>
    <w:p w:rsidR="00AE54C2" w:rsidRPr="009609DC" w:rsidRDefault="00354121" w:rsidP="00AE54C2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3256280"/>
            <wp:effectExtent l="19050" t="0" r="5080" b="0"/>
            <wp:docPr id="5" name="Imagem 4" descr="C:\Users\rayanne.felicio\Pictures\excluir nomin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yanne.felicio\Pictures\excluir nominat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C2" w:rsidRPr="009609DC" w:rsidRDefault="00AE54C2" w:rsidP="00AE54C2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9D6A5A">
        <w:rPr>
          <w:i w:val="0"/>
          <w:color w:val="auto"/>
        </w:rPr>
        <w:t>6</w:t>
      </w:r>
      <w:r w:rsidRPr="009609DC">
        <w:rPr>
          <w:i w:val="0"/>
          <w:color w:val="auto"/>
        </w:rPr>
        <w:t xml:space="preserve"> - Tela de Exclusão de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973BF8" w:rsidRPr="009609DC" w:rsidRDefault="00973BF8" w:rsidP="00973BF8"/>
    <w:p w:rsidR="00AE54C2" w:rsidRPr="009609DC" w:rsidRDefault="009E22EC" w:rsidP="009E22EC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2.2.5.1. </w:t>
      </w:r>
      <w:r w:rsidR="00AE54C2" w:rsidRPr="009609DC">
        <w:rPr>
          <w:sz w:val="20"/>
        </w:rPr>
        <w:t>Regras de Apresentação</w:t>
      </w:r>
    </w:p>
    <w:p w:rsidR="00AE54C2" w:rsidRPr="009609DC" w:rsidRDefault="00AE54C2" w:rsidP="009C22EC">
      <w:pPr>
        <w:pStyle w:val="Instruo"/>
        <w:numPr>
          <w:ilvl w:val="0"/>
          <w:numId w:val="9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6A692A" w:rsidRPr="009609DC">
        <w:rPr>
          <w:i w:val="0"/>
          <w:color w:val="auto"/>
        </w:rPr>
        <w:t xml:space="preserve">acionar </w:t>
      </w:r>
      <w:r w:rsidRPr="009609DC">
        <w:rPr>
          <w:i w:val="0"/>
          <w:color w:val="auto"/>
        </w:rPr>
        <w:t xml:space="preserve">o botão </w:t>
      </w:r>
      <w:r w:rsidR="00EC0005">
        <w:rPr>
          <w:i w:val="0"/>
          <w:color w:val="auto"/>
        </w:rPr>
        <w:t>Excluir</w:t>
      </w:r>
      <w:r w:rsidRPr="009609DC">
        <w:rPr>
          <w:i w:val="0"/>
          <w:color w:val="auto"/>
        </w:rPr>
        <w:t xml:space="preserve">, o sistema </w:t>
      </w:r>
      <w:r w:rsidR="00120599" w:rsidRPr="009609DC">
        <w:rPr>
          <w:i w:val="0"/>
          <w:color w:val="auto"/>
        </w:rPr>
        <w:t>exclui o registro</w:t>
      </w:r>
      <w:r w:rsidRPr="009609DC">
        <w:rPr>
          <w:i w:val="0"/>
          <w:color w:val="auto"/>
        </w:rPr>
        <w:t>.</w:t>
      </w:r>
    </w:p>
    <w:p w:rsidR="00AE54C2" w:rsidRPr="009609DC" w:rsidRDefault="00AE54C2" w:rsidP="009C22EC">
      <w:pPr>
        <w:pStyle w:val="Instruo"/>
        <w:numPr>
          <w:ilvl w:val="0"/>
          <w:numId w:val="9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</w:t>
      </w:r>
      <w:r w:rsidR="006A692A" w:rsidRPr="009609DC">
        <w:rPr>
          <w:i w:val="0"/>
          <w:color w:val="auto"/>
        </w:rPr>
        <w:t xml:space="preserve">acionar </w:t>
      </w:r>
      <w:r w:rsidRPr="009609DC">
        <w:rPr>
          <w:i w:val="0"/>
          <w:color w:val="auto"/>
        </w:rPr>
        <w:t>o botão Cancelar, o sistema retornará para</w:t>
      </w:r>
      <w:r w:rsidR="006A692A" w:rsidRPr="009609DC">
        <w:rPr>
          <w:i w:val="0"/>
          <w:color w:val="auto"/>
        </w:rPr>
        <w:t xml:space="preserve"> a Tela </w:t>
      </w:r>
      <w:r w:rsidR="00A368EA">
        <w:rPr>
          <w:i w:val="0"/>
          <w:color w:val="auto"/>
        </w:rPr>
        <w:t>Consulta</w:t>
      </w:r>
      <w:r w:rsidR="006A692A" w:rsidRPr="009609DC">
        <w:rPr>
          <w:i w:val="0"/>
          <w:color w:val="auto"/>
        </w:rPr>
        <w:t xml:space="preserve">r </w:t>
      </w:r>
      <w:r w:rsidR="005010A0">
        <w:rPr>
          <w:i w:val="0"/>
          <w:color w:val="auto"/>
        </w:rPr>
        <w:t>Nominata</w:t>
      </w:r>
      <w:r w:rsidRPr="009609DC">
        <w:rPr>
          <w:i w:val="0"/>
          <w:color w:val="auto"/>
        </w:rPr>
        <w:t>.</w:t>
      </w:r>
    </w:p>
    <w:p w:rsidR="00AE54C2" w:rsidRPr="009609DC" w:rsidRDefault="009E22EC" w:rsidP="009E22EC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2.2.5.2. </w:t>
      </w:r>
      <w:r w:rsidR="00AE54C2" w:rsidRPr="009609DC">
        <w:rPr>
          <w:sz w:val="20"/>
        </w:rPr>
        <w:t>Exceções</w:t>
      </w:r>
    </w:p>
    <w:p w:rsidR="00AE54C2" w:rsidRPr="009609DC" w:rsidRDefault="00AE54C2" w:rsidP="00AE54C2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AE54C2" w:rsidRPr="009609DC" w:rsidRDefault="009E22EC" w:rsidP="009E22EC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2.2.5.3. </w:t>
      </w:r>
      <w:r w:rsidR="00AE54C2"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655"/>
        <w:gridCol w:w="993"/>
        <w:gridCol w:w="567"/>
        <w:gridCol w:w="567"/>
        <w:gridCol w:w="992"/>
        <w:gridCol w:w="425"/>
        <w:gridCol w:w="992"/>
        <w:gridCol w:w="426"/>
        <w:gridCol w:w="1275"/>
        <w:gridCol w:w="1358"/>
      </w:tblGrid>
      <w:tr w:rsidR="008145EB" w:rsidRPr="009609DC" w:rsidTr="0096626C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1655" w:type="dxa"/>
            <w:shd w:val="pct25" w:color="auto" w:fill="auto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3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567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8145EB" w:rsidRPr="009609DC" w:rsidRDefault="008145EB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8145EB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 da Nominata</w:t>
            </w:r>
          </w:p>
        </w:tc>
        <w:tc>
          <w:tcPr>
            <w:tcW w:w="993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200/A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992" w:type="dxa"/>
          </w:tcPr>
          <w:p w:rsidR="008145EB" w:rsidRDefault="008145EB" w:rsidP="0096626C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145EB" w:rsidRDefault="008145EB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195919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A114CE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Introdução</w:t>
            </w:r>
          </w:p>
        </w:tc>
        <w:tc>
          <w:tcPr>
            <w:tcW w:w="993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200/A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</w:tcPr>
          <w:p w:rsidR="008145EB" w:rsidRDefault="008145EB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92" w:type="dxa"/>
          </w:tcPr>
          <w:p w:rsidR="008145EB" w:rsidRDefault="008145EB" w:rsidP="0096626C">
            <w:r w:rsidRPr="00653F74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145EB" w:rsidRDefault="008145EB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195919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8145EB" w:rsidRDefault="008145EB" w:rsidP="0096626C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Botão Salvar</w:t>
            </w:r>
          </w:p>
        </w:tc>
        <w:tc>
          <w:tcPr>
            <w:tcW w:w="993" w:type="dxa"/>
            <w:vAlign w:val="center"/>
          </w:tcPr>
          <w:p w:rsidR="008145EB" w:rsidRPr="009609DC" w:rsidRDefault="008145EB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145EB" w:rsidRDefault="008145EB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vAlign w:val="center"/>
          </w:tcPr>
          <w:p w:rsidR="008145EB" w:rsidRPr="009609DC" w:rsidRDefault="00CF4533" w:rsidP="0096626C">
            <w:pPr>
              <w:rPr>
                <w:iCs/>
                <w:color w:val="FF0000"/>
                <w:sz w:val="22"/>
              </w:rPr>
            </w:pPr>
            <w:r>
              <w:rPr>
                <w:iCs/>
                <w:color w:val="auto"/>
                <w:sz w:val="22"/>
              </w:rPr>
              <w:t>Ao ser acionado exclui</w:t>
            </w:r>
            <w:r w:rsidR="008145EB" w:rsidRPr="009609DC">
              <w:rPr>
                <w:iCs/>
                <w:color w:val="auto"/>
                <w:sz w:val="22"/>
              </w:rPr>
              <w:t xml:space="preserve"> os dados.</w:t>
            </w:r>
          </w:p>
        </w:tc>
      </w:tr>
      <w:tr w:rsidR="008145EB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 xml:space="preserve">Botão </w:t>
            </w:r>
            <w:r w:rsidRPr="009609DC">
              <w:rPr>
                <w:iCs/>
                <w:color w:val="auto"/>
                <w:sz w:val="22"/>
              </w:rPr>
              <w:t>Cancelar</w:t>
            </w:r>
          </w:p>
        </w:tc>
        <w:tc>
          <w:tcPr>
            <w:tcW w:w="993" w:type="dxa"/>
            <w:vAlign w:val="center"/>
          </w:tcPr>
          <w:p w:rsidR="008145EB" w:rsidRPr="009609DC" w:rsidRDefault="008145EB" w:rsidP="0096626C"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vAlign w:val="center"/>
          </w:tcPr>
          <w:p w:rsidR="008145EB" w:rsidRPr="009609DC" w:rsidRDefault="008145EB" w:rsidP="0096626C">
            <w:pPr>
              <w:jc w:val="center"/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145EB" w:rsidRDefault="008145EB" w:rsidP="0096626C">
            <w:r w:rsidRPr="00071FD3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8145EB" w:rsidRPr="009609DC" w:rsidRDefault="008145EB" w:rsidP="0096626C">
            <w:r w:rsidRPr="009609DC">
              <w:rPr>
                <w:iCs/>
                <w:color w:val="auto"/>
                <w:sz w:val="22"/>
              </w:rPr>
              <w:t xml:space="preserve">Ao ser acionado </w:t>
            </w:r>
            <w:r w:rsidRPr="009609DC">
              <w:rPr>
                <w:color w:val="auto"/>
              </w:rPr>
              <w:t>cancela a operação e reto</w:t>
            </w:r>
            <w:r>
              <w:rPr>
                <w:color w:val="auto"/>
              </w:rPr>
              <w:t>rna para a Tela Pesquisar Nominata</w:t>
            </w:r>
            <w:r w:rsidRPr="009609DC">
              <w:rPr>
                <w:color w:val="auto"/>
              </w:rPr>
              <w:t>.</w:t>
            </w:r>
          </w:p>
        </w:tc>
      </w:tr>
      <w:tr w:rsidR="008145EB" w:rsidRPr="009609DC" w:rsidTr="0096626C">
        <w:trPr>
          <w:cantSplit/>
          <w:trHeight w:val="317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8145EB" w:rsidRPr="00626078" w:rsidRDefault="008145EB" w:rsidP="0096626C">
            <w:pPr>
              <w:jc w:val="center"/>
              <w:rPr>
                <w:b/>
                <w:sz w:val="22"/>
                <w:szCs w:val="22"/>
              </w:rPr>
            </w:pPr>
            <w:r w:rsidRPr="00626078">
              <w:rPr>
                <w:b/>
                <w:sz w:val="22"/>
                <w:szCs w:val="22"/>
              </w:rPr>
              <w:t>Lista de Citações</w:t>
            </w:r>
          </w:p>
        </w:tc>
      </w:tr>
      <w:tr w:rsidR="008145EB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4</w:t>
            </w: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N° citação</w:t>
            </w:r>
          </w:p>
        </w:tc>
        <w:tc>
          <w:tcPr>
            <w:tcW w:w="993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165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 de Citação</w:t>
            </w:r>
          </w:p>
        </w:tc>
        <w:tc>
          <w:tcPr>
            <w:tcW w:w="993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23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24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25</w:t>
            </w: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Presença Física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DD098E" w:rsidRDefault="008145EB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8145EB" w:rsidRDefault="008145EB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8145EB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4429FE">
            <w:pPr>
              <w:pStyle w:val="PargrafodaLista"/>
              <w:numPr>
                <w:ilvl w:val="0"/>
                <w:numId w:val="34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165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8145EB" w:rsidRDefault="008145EB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45EB" w:rsidRDefault="008145EB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8145EB" w:rsidRDefault="008145EB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8145EB" w:rsidRPr="009609DC" w:rsidRDefault="008145EB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081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8145EB" w:rsidRPr="009609DC" w:rsidRDefault="008145EB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</w:t>
            </w:r>
            <w:r w:rsidRPr="00CA1696">
              <w:rPr>
                <w:iCs/>
                <w:color w:val="auto"/>
                <w:sz w:val="22"/>
              </w:rPr>
              <w:t>o 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fldSimple w:instr=" REF _Ref385341791 \r \h  \* MERGEFORMAT ">
              <w:r w:rsidRPr="00CA1696">
                <w:rPr>
                  <w:iCs/>
                  <w:color w:val="auto"/>
                  <w:sz w:val="22"/>
                </w:rPr>
                <w:t>2.2.4</w:t>
              </w:r>
            </w:fldSimple>
            <w:r>
              <w:rPr>
                <w:iCs/>
                <w:color w:val="auto"/>
                <w:sz w:val="22"/>
              </w:rPr>
              <w:t xml:space="preserve"> - Visualizar Citação. </w:t>
            </w:r>
          </w:p>
        </w:tc>
      </w:tr>
      <w:tr w:rsidR="008145EB" w:rsidRPr="009609DC" w:rsidTr="009662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145EB" w:rsidRPr="009609DC" w:rsidRDefault="008145EB" w:rsidP="0096626C">
            <w:pPr>
              <w:rPr>
                <w:sz w:val="22"/>
              </w:rPr>
            </w:pP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8145EB" w:rsidRPr="009609DC" w:rsidRDefault="008145EB" w:rsidP="0096626C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8145EB" w:rsidRPr="009609DC" w:rsidRDefault="008145EB" w:rsidP="0096626C">
            <w:pPr>
              <w:rPr>
                <w:sz w:val="16"/>
                <w:szCs w:val="16"/>
              </w:rPr>
            </w:pPr>
          </w:p>
          <w:p w:rsidR="008145EB" w:rsidRPr="009609DC" w:rsidRDefault="008145EB" w:rsidP="0096626C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8145EB" w:rsidRPr="009609DC" w:rsidRDefault="008145EB" w:rsidP="0096626C">
            <w:pPr>
              <w:ind w:left="1093" w:hanging="1093"/>
              <w:rPr>
                <w:sz w:val="16"/>
                <w:szCs w:val="16"/>
              </w:rPr>
            </w:pPr>
          </w:p>
          <w:p w:rsidR="008145EB" w:rsidRPr="009609DC" w:rsidRDefault="008145EB" w:rsidP="0096626C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AE54C2" w:rsidRDefault="00AE54C2" w:rsidP="00AE54C2">
      <w:pPr>
        <w:pStyle w:val="Rodap"/>
        <w:tabs>
          <w:tab w:val="clear" w:pos="4320"/>
          <w:tab w:val="clear" w:pos="8640"/>
        </w:tabs>
      </w:pPr>
    </w:p>
    <w:p w:rsidR="00AE54C2" w:rsidRDefault="00AE54C2" w:rsidP="00AE54C2"/>
    <w:p w:rsidR="000D4C58" w:rsidRPr="009609DC" w:rsidRDefault="000D4C58" w:rsidP="000D4C58">
      <w:pPr>
        <w:pStyle w:val="STJNivel3"/>
      </w:pPr>
      <w:bookmarkStart w:id="22" w:name="_Toc394666876"/>
      <w:r>
        <w:lastRenderedPageBreak/>
        <w:t>Tela Incluir Citação</w:t>
      </w:r>
      <w:bookmarkEnd w:id="22"/>
    </w:p>
    <w:p w:rsidR="000D4C58" w:rsidRPr="009609DC" w:rsidRDefault="000D4C58" w:rsidP="000D4C58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3256280"/>
            <wp:effectExtent l="19050" t="0" r="5080" b="0"/>
            <wp:docPr id="17" name="Imagem 8" descr="C:\Users\rayanne.felicio\Pictures\INCLUIR CI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yanne.felicio\Pictures\INCLUIR CITAÇÃ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58" w:rsidRPr="009609DC" w:rsidRDefault="000D4C58" w:rsidP="000D4C58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>7 - Tela de Inclusão de Citação</w:t>
      </w:r>
      <w:r w:rsidRPr="009609DC">
        <w:rPr>
          <w:i w:val="0"/>
          <w:color w:val="auto"/>
        </w:rPr>
        <w:t>.</w:t>
      </w:r>
    </w:p>
    <w:p w:rsidR="000D4C58" w:rsidRPr="009609DC" w:rsidRDefault="000D4C58" w:rsidP="000D4C58"/>
    <w:p w:rsidR="000D4C58" w:rsidRPr="009609DC" w:rsidRDefault="000D4C58" w:rsidP="004429FE">
      <w:pPr>
        <w:pStyle w:val="Ttulo4"/>
        <w:numPr>
          <w:ilvl w:val="0"/>
          <w:numId w:val="19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0D4C58" w:rsidRPr="009609DC" w:rsidRDefault="000D4C58" w:rsidP="004429FE">
      <w:pPr>
        <w:pStyle w:val="Instruo"/>
        <w:numPr>
          <w:ilvl w:val="0"/>
          <w:numId w:val="20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Cancelar, o sistema retornará para a Tela </w:t>
      </w:r>
      <w:r w:rsidR="00982D24">
        <w:rPr>
          <w:i w:val="0"/>
          <w:color w:val="auto"/>
        </w:rPr>
        <w:t>Incluir Nominata</w:t>
      </w:r>
      <w:r w:rsidR="00FF2D96">
        <w:rPr>
          <w:i w:val="0"/>
          <w:color w:val="auto"/>
        </w:rPr>
        <w:t xml:space="preserve"> ou Alterar Nominata</w:t>
      </w:r>
      <w:r w:rsidRPr="009609DC">
        <w:rPr>
          <w:i w:val="0"/>
          <w:color w:val="auto"/>
        </w:rPr>
        <w:t>.</w:t>
      </w:r>
    </w:p>
    <w:p w:rsidR="000D4C58" w:rsidRPr="009609DC" w:rsidRDefault="000D4C58" w:rsidP="004429FE">
      <w:pPr>
        <w:pStyle w:val="Ttulo4"/>
        <w:numPr>
          <w:ilvl w:val="0"/>
          <w:numId w:val="19"/>
        </w:numPr>
        <w:rPr>
          <w:sz w:val="20"/>
        </w:rPr>
      </w:pPr>
      <w:r w:rsidRPr="009609DC">
        <w:rPr>
          <w:sz w:val="20"/>
        </w:rPr>
        <w:t>Exceções</w:t>
      </w:r>
    </w:p>
    <w:p w:rsidR="000D4C58" w:rsidRPr="009609DC" w:rsidRDefault="000D4C58" w:rsidP="000D4C58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0D4C58" w:rsidRPr="009609DC" w:rsidRDefault="000D4C58" w:rsidP="004429FE">
      <w:pPr>
        <w:pStyle w:val="Ttulo4"/>
        <w:numPr>
          <w:ilvl w:val="0"/>
          <w:numId w:val="19"/>
        </w:numPr>
        <w:rPr>
          <w:sz w:val="20"/>
        </w:rPr>
      </w:pP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0D4C58" w:rsidRPr="009609DC" w:rsidTr="008E3B2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0D4C58" w:rsidRPr="009609DC" w:rsidRDefault="000D4C58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0D4C58" w:rsidRPr="009609DC" w:rsidTr="008E3B23">
        <w:trPr>
          <w:cantSplit/>
          <w:jc w:val="center"/>
        </w:trPr>
        <w:tc>
          <w:tcPr>
            <w:tcW w:w="554" w:type="dxa"/>
            <w:vAlign w:val="center"/>
          </w:tcPr>
          <w:p w:rsidR="000D4C58" w:rsidRPr="009609DC" w:rsidRDefault="000D4C58" w:rsidP="004429FE">
            <w:pPr>
              <w:pStyle w:val="PargrafodaLista"/>
              <w:numPr>
                <w:ilvl w:val="0"/>
                <w:numId w:val="27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0D4C58" w:rsidRPr="009609DC" w:rsidRDefault="00C05A8C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0D4C58" w:rsidRPr="009609DC" w:rsidRDefault="00C05A8C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0D4C58" w:rsidRPr="009609DC" w:rsidRDefault="000D4C5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0D4C58" w:rsidRPr="009609DC" w:rsidRDefault="00C05A8C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1F1E10" w:rsidRDefault="001F1E10" w:rsidP="008E3B23">
            <w:pPr>
              <w:rPr>
                <w:iCs/>
                <w:color w:val="auto"/>
                <w:sz w:val="22"/>
              </w:rPr>
            </w:pPr>
          </w:p>
          <w:p w:rsidR="001F1E10" w:rsidRDefault="001F1E10" w:rsidP="008E3B23">
            <w:pPr>
              <w:rPr>
                <w:iCs/>
                <w:color w:val="auto"/>
                <w:sz w:val="22"/>
              </w:rPr>
            </w:pPr>
          </w:p>
          <w:p w:rsidR="001F1E10" w:rsidRDefault="001F1E10" w:rsidP="008E3B23">
            <w:pPr>
              <w:rPr>
                <w:iCs/>
                <w:color w:val="auto"/>
                <w:sz w:val="22"/>
              </w:rPr>
            </w:pPr>
          </w:p>
          <w:p w:rsidR="000D4C58" w:rsidRDefault="000D4C58" w:rsidP="008E3B2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0D4C58" w:rsidRPr="009609DC" w:rsidRDefault="000D4C5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0D4C58" w:rsidRPr="009609DC" w:rsidRDefault="00C05A8C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1F1E10" w:rsidRDefault="001F1E10" w:rsidP="008E3B23">
            <w:pPr>
              <w:rPr>
                <w:iCs/>
                <w:color w:val="auto"/>
                <w:sz w:val="22"/>
              </w:rPr>
            </w:pPr>
          </w:p>
          <w:p w:rsidR="001F1E10" w:rsidRDefault="001F1E10" w:rsidP="008E3B23">
            <w:pPr>
              <w:rPr>
                <w:iCs/>
                <w:color w:val="auto"/>
                <w:sz w:val="22"/>
              </w:rPr>
            </w:pPr>
          </w:p>
          <w:p w:rsidR="000D4C58" w:rsidRDefault="000D4C58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0D4C58" w:rsidRPr="009609DC" w:rsidRDefault="000D4C5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0D4C58" w:rsidRPr="009609DC" w:rsidRDefault="00C05A8C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0D4C58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0D4C58" w:rsidRPr="009609DC" w:rsidRDefault="000D4C58" w:rsidP="004429FE">
            <w:pPr>
              <w:pStyle w:val="PargrafodaLista"/>
              <w:numPr>
                <w:ilvl w:val="0"/>
                <w:numId w:val="27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2</w:t>
            </w:r>
          </w:p>
        </w:tc>
        <w:tc>
          <w:tcPr>
            <w:tcW w:w="2120" w:type="dxa"/>
            <w:vAlign w:val="center"/>
          </w:tcPr>
          <w:p w:rsidR="000D4C58" w:rsidRPr="009609DC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0D4C58" w:rsidRPr="009609DC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0D4C58" w:rsidRPr="009609DC" w:rsidRDefault="000D4C5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0D4C58" w:rsidRDefault="00BA4153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0D4C58" w:rsidRDefault="000D4C58" w:rsidP="008E3B2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0D4C58" w:rsidRPr="009609DC" w:rsidRDefault="000D4C58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0D4C58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BA4153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BA4153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BA4153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BA4153" w:rsidRPr="009609DC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0D4C58" w:rsidRDefault="000D4C58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6A082C" w:rsidRDefault="006A082C" w:rsidP="008E3B23">
            <w:pPr>
              <w:rPr>
                <w:iCs/>
                <w:color w:val="auto"/>
                <w:sz w:val="22"/>
              </w:rPr>
            </w:pPr>
          </w:p>
          <w:p w:rsidR="000D4C58" w:rsidRDefault="00BA4153" w:rsidP="008E3B2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0D4C58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BA4153" w:rsidRDefault="00BA415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6A4903" w:rsidRDefault="006A490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6A4903" w:rsidRDefault="006A490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6A4903" w:rsidRDefault="006A4903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6A4903" w:rsidRDefault="006A4903" w:rsidP="008E3B23">
            <w:r>
              <w:rPr>
                <w:iCs/>
                <w:color w:val="auto"/>
                <w:sz w:val="22"/>
              </w:rPr>
              <w:t>Livre – Tela Incluir Citação Livre</w:t>
            </w:r>
          </w:p>
        </w:tc>
      </w:tr>
      <w:tr w:rsidR="000D4C58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0D4C58" w:rsidRPr="009609DC" w:rsidRDefault="000D4C58" w:rsidP="004429FE">
            <w:pPr>
              <w:pStyle w:val="PargrafodaLista"/>
              <w:numPr>
                <w:ilvl w:val="0"/>
                <w:numId w:val="27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0A6BCF" w:rsidRDefault="000A6BCF" w:rsidP="008E3B23">
            <w:pPr>
              <w:rPr>
                <w:iCs/>
                <w:color w:val="auto"/>
              </w:rPr>
            </w:pPr>
          </w:p>
          <w:p w:rsidR="000A6BCF" w:rsidRDefault="000A6BCF" w:rsidP="008E3B23">
            <w:pPr>
              <w:rPr>
                <w:iCs/>
                <w:color w:val="auto"/>
              </w:rPr>
            </w:pPr>
          </w:p>
          <w:p w:rsidR="000D4C58" w:rsidRDefault="000D4C58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0A6BCF" w:rsidRDefault="000A6BCF" w:rsidP="008E3B23">
            <w:pPr>
              <w:rPr>
                <w:iCs/>
                <w:color w:val="auto"/>
              </w:rPr>
            </w:pPr>
          </w:p>
          <w:p w:rsidR="000A6BCF" w:rsidRDefault="000A6BCF" w:rsidP="008E3B23">
            <w:pPr>
              <w:rPr>
                <w:iCs/>
                <w:color w:val="auto"/>
              </w:rPr>
            </w:pPr>
          </w:p>
          <w:p w:rsidR="000D4C58" w:rsidRDefault="000D4C58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0A6BCF" w:rsidRDefault="000A6BCF" w:rsidP="008E3B23">
            <w:pPr>
              <w:rPr>
                <w:iCs/>
                <w:color w:val="auto"/>
              </w:rPr>
            </w:pPr>
          </w:p>
          <w:p w:rsidR="000A6BCF" w:rsidRDefault="000A6BCF" w:rsidP="008E3B23">
            <w:pPr>
              <w:rPr>
                <w:iCs/>
                <w:color w:val="auto"/>
              </w:rPr>
            </w:pPr>
          </w:p>
          <w:p w:rsidR="000D4C58" w:rsidRDefault="000D4C58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0A6BCF" w:rsidRDefault="000A6BCF" w:rsidP="008E3B23">
            <w:pPr>
              <w:rPr>
                <w:iCs/>
                <w:color w:val="auto"/>
              </w:rPr>
            </w:pPr>
          </w:p>
          <w:p w:rsidR="000A6BCF" w:rsidRDefault="000A6BCF" w:rsidP="008E3B23">
            <w:pPr>
              <w:rPr>
                <w:iCs/>
                <w:color w:val="auto"/>
              </w:rPr>
            </w:pPr>
          </w:p>
          <w:p w:rsidR="000D4C58" w:rsidRDefault="000D4C58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0D4C58" w:rsidRPr="009D4097" w:rsidRDefault="000D4C58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Retorna para  a tela de </w:t>
            </w:r>
            <w:r w:rsidR="002E68EC">
              <w:rPr>
                <w:iCs/>
                <w:color w:val="auto"/>
              </w:rPr>
              <w:t>Incluir Nominata ou Alterar Nominata.</w:t>
            </w:r>
          </w:p>
        </w:tc>
      </w:tr>
      <w:tr w:rsidR="000D4C58" w:rsidTr="008E3B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0D4C58" w:rsidRPr="009609DC" w:rsidRDefault="000D4C58" w:rsidP="008E3B23">
            <w:pPr>
              <w:rPr>
                <w:sz w:val="22"/>
              </w:rPr>
            </w:pP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0D4C58" w:rsidRPr="009609DC" w:rsidRDefault="000D4C58" w:rsidP="008E3B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0D4C58" w:rsidRPr="009609DC" w:rsidRDefault="000D4C58" w:rsidP="008E3B23">
            <w:pPr>
              <w:rPr>
                <w:sz w:val="16"/>
                <w:szCs w:val="16"/>
              </w:rPr>
            </w:pPr>
          </w:p>
          <w:p w:rsidR="000D4C58" w:rsidRPr="009609DC" w:rsidRDefault="000D4C58" w:rsidP="008E3B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0D4C58" w:rsidRPr="009609DC" w:rsidRDefault="000D4C58" w:rsidP="008E3B23">
            <w:pPr>
              <w:ind w:left="1093" w:hanging="1093"/>
              <w:rPr>
                <w:sz w:val="16"/>
                <w:szCs w:val="16"/>
              </w:rPr>
            </w:pPr>
          </w:p>
          <w:p w:rsidR="000D4C58" w:rsidRDefault="000D4C58" w:rsidP="008E3B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A79EC" w:rsidRPr="009609DC" w:rsidRDefault="004A79EC" w:rsidP="004A79EC">
      <w:pPr>
        <w:pStyle w:val="STJNivel3"/>
      </w:pPr>
      <w:bookmarkStart w:id="23" w:name="_Toc394666877"/>
      <w:r>
        <w:lastRenderedPageBreak/>
        <w:t>Tela Alterar Citação</w:t>
      </w:r>
      <w:bookmarkEnd w:id="23"/>
    </w:p>
    <w:p w:rsidR="004A79EC" w:rsidRPr="009609DC" w:rsidRDefault="004A79EC" w:rsidP="004A79EC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2563916"/>
            <wp:effectExtent l="19050" t="0" r="5080" b="0"/>
            <wp:docPr id="22" name="Imagem 12" descr="C:\Users\rayanne.felicio\Pictures\ALTERAR CI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yanne.felicio\Pictures\ALTERAR CITAÇÃ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EC" w:rsidRPr="009609DC" w:rsidRDefault="004A79EC" w:rsidP="004A79EC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>8 - Tela de Alteração de Citação</w:t>
      </w:r>
      <w:r w:rsidRPr="009609DC">
        <w:rPr>
          <w:i w:val="0"/>
          <w:color w:val="auto"/>
        </w:rPr>
        <w:t>.</w:t>
      </w:r>
    </w:p>
    <w:p w:rsidR="004A79EC" w:rsidRPr="009609DC" w:rsidRDefault="004A79EC" w:rsidP="004A79EC"/>
    <w:p w:rsidR="004A79EC" w:rsidRPr="009609DC" w:rsidRDefault="004A79EC" w:rsidP="004429FE">
      <w:pPr>
        <w:pStyle w:val="Ttulo4"/>
        <w:numPr>
          <w:ilvl w:val="0"/>
          <w:numId w:val="22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4A79EC" w:rsidRDefault="004A79EC" w:rsidP="004429FE">
      <w:pPr>
        <w:pStyle w:val="Instruo"/>
        <w:numPr>
          <w:ilvl w:val="0"/>
          <w:numId w:val="21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o botão Cancelar, o sistema retornará para a Tela </w:t>
      </w:r>
      <w:r>
        <w:rPr>
          <w:i w:val="0"/>
          <w:color w:val="auto"/>
        </w:rPr>
        <w:t>Incluir Nominata</w:t>
      </w:r>
      <w:r w:rsidR="00E02DB1">
        <w:rPr>
          <w:i w:val="0"/>
          <w:color w:val="auto"/>
        </w:rPr>
        <w:t xml:space="preserve"> ou Alterar Nominata</w:t>
      </w:r>
      <w:r w:rsidRPr="009609DC">
        <w:rPr>
          <w:i w:val="0"/>
          <w:color w:val="auto"/>
        </w:rPr>
        <w:t>.</w:t>
      </w:r>
    </w:p>
    <w:p w:rsidR="00E02DB1" w:rsidRPr="009609DC" w:rsidRDefault="00E02DB1" w:rsidP="004429FE">
      <w:pPr>
        <w:pStyle w:val="Instruo"/>
        <w:numPr>
          <w:ilvl w:val="0"/>
          <w:numId w:val="21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Ao acionar o botã</w:t>
      </w:r>
      <w:r>
        <w:rPr>
          <w:i w:val="0"/>
          <w:color w:val="auto"/>
        </w:rPr>
        <w:t>o Salvar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os dados informados</w:t>
      </w:r>
      <w:r w:rsidRPr="009609DC">
        <w:rPr>
          <w:i w:val="0"/>
          <w:color w:val="auto"/>
        </w:rPr>
        <w:t>.</w:t>
      </w:r>
    </w:p>
    <w:p w:rsidR="00E02DB1" w:rsidRPr="00E02DB1" w:rsidRDefault="00E02DB1" w:rsidP="00E02DB1"/>
    <w:p w:rsidR="004A79EC" w:rsidRPr="009609DC" w:rsidRDefault="004A79EC" w:rsidP="004429FE">
      <w:pPr>
        <w:pStyle w:val="Ttulo4"/>
        <w:numPr>
          <w:ilvl w:val="0"/>
          <w:numId w:val="22"/>
        </w:numPr>
        <w:rPr>
          <w:sz w:val="20"/>
        </w:rPr>
      </w:pPr>
      <w:r w:rsidRPr="009609DC">
        <w:rPr>
          <w:sz w:val="20"/>
        </w:rPr>
        <w:t>Exceções</w:t>
      </w:r>
    </w:p>
    <w:p w:rsidR="004A79EC" w:rsidRPr="009609DC" w:rsidRDefault="004A79EC" w:rsidP="004A79EC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4A79EC" w:rsidRPr="009609DC" w:rsidRDefault="004A79EC" w:rsidP="004429FE">
      <w:pPr>
        <w:pStyle w:val="Ttulo4"/>
        <w:numPr>
          <w:ilvl w:val="0"/>
          <w:numId w:val="22"/>
        </w:numPr>
        <w:rPr>
          <w:sz w:val="20"/>
        </w:rPr>
      </w:pP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4A79EC" w:rsidRPr="009609DC" w:rsidTr="008E3B2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4A79EC" w:rsidRPr="009609DC" w:rsidRDefault="004A79EC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4A79EC" w:rsidRPr="009609DC" w:rsidTr="008E3B23">
        <w:trPr>
          <w:cantSplit/>
          <w:jc w:val="center"/>
        </w:trPr>
        <w:tc>
          <w:tcPr>
            <w:tcW w:w="554" w:type="dxa"/>
            <w:vAlign w:val="center"/>
          </w:tcPr>
          <w:p w:rsidR="004A79EC" w:rsidRPr="009609DC" w:rsidRDefault="004A79EC" w:rsidP="004429FE">
            <w:pPr>
              <w:pStyle w:val="PargrafodaLista"/>
              <w:numPr>
                <w:ilvl w:val="0"/>
                <w:numId w:val="2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D61990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Ícones</w:t>
            </w:r>
            <w:r w:rsidR="00D61990">
              <w:rPr>
                <w:iCs/>
                <w:color w:val="auto"/>
                <w:sz w:val="22"/>
              </w:rPr>
              <w:t xml:space="preserve"> de formatação</w:t>
            </w:r>
          </w:p>
        </w:tc>
        <w:tc>
          <w:tcPr>
            <w:tcW w:w="992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FE6A80" w:rsidRDefault="00FE6A80" w:rsidP="008E3B23">
            <w:pPr>
              <w:rPr>
                <w:iCs/>
                <w:color w:val="auto"/>
                <w:sz w:val="22"/>
              </w:rPr>
            </w:pPr>
          </w:p>
          <w:p w:rsidR="00FE6A80" w:rsidRDefault="00FE6A80" w:rsidP="008E3B23">
            <w:pPr>
              <w:rPr>
                <w:iCs/>
                <w:color w:val="auto"/>
                <w:sz w:val="22"/>
              </w:rPr>
            </w:pPr>
          </w:p>
          <w:p w:rsidR="00FE6A80" w:rsidRDefault="00FE6A80" w:rsidP="008E3B23">
            <w:pPr>
              <w:rPr>
                <w:iCs/>
                <w:color w:val="auto"/>
                <w:sz w:val="22"/>
              </w:rPr>
            </w:pPr>
          </w:p>
          <w:p w:rsidR="004A79EC" w:rsidRDefault="0027117B" w:rsidP="008E3B23"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FE6A80" w:rsidRDefault="00FE6A80" w:rsidP="008E3B23">
            <w:pPr>
              <w:rPr>
                <w:iCs/>
                <w:color w:val="auto"/>
                <w:sz w:val="22"/>
              </w:rPr>
            </w:pPr>
          </w:p>
          <w:p w:rsidR="00FE6A80" w:rsidRDefault="00FE6A80" w:rsidP="008E3B23">
            <w:pPr>
              <w:rPr>
                <w:iCs/>
                <w:color w:val="auto"/>
                <w:sz w:val="22"/>
              </w:rPr>
            </w:pPr>
          </w:p>
          <w:p w:rsidR="004A79EC" w:rsidRDefault="0027117B" w:rsidP="008E3B23"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vAlign w:val="center"/>
          </w:tcPr>
          <w:p w:rsidR="004A79EC" w:rsidRPr="009609DC" w:rsidRDefault="0027117B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as opções de formatação para o texto.</w:t>
            </w:r>
          </w:p>
        </w:tc>
      </w:tr>
      <w:tr w:rsidR="00FE6A80" w:rsidRPr="009609DC" w:rsidTr="0079076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FE6A80" w:rsidRPr="009609DC" w:rsidRDefault="00FE6A80" w:rsidP="004429FE">
            <w:pPr>
              <w:pStyle w:val="PargrafodaLista"/>
              <w:numPr>
                <w:ilvl w:val="0"/>
                <w:numId w:val="2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FE6A80" w:rsidRPr="009609DC" w:rsidRDefault="00FE6A80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&lt;citação&gt;</w:t>
            </w:r>
          </w:p>
        </w:tc>
        <w:tc>
          <w:tcPr>
            <w:tcW w:w="992" w:type="dxa"/>
            <w:vAlign w:val="center"/>
          </w:tcPr>
          <w:p w:rsidR="00FE6A80" w:rsidRPr="009609DC" w:rsidRDefault="00FE6A80" w:rsidP="00687CD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FE6A80" w:rsidRPr="009609DC" w:rsidRDefault="00FE6A80" w:rsidP="00687CD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FE6A80" w:rsidRPr="009609DC" w:rsidRDefault="00FE6A80" w:rsidP="00687CD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FE6A80" w:rsidRDefault="00FE6A80" w:rsidP="00687CDA">
            <w:pPr>
              <w:rPr>
                <w:iCs/>
                <w:color w:val="auto"/>
                <w:sz w:val="22"/>
              </w:rPr>
            </w:pPr>
          </w:p>
          <w:p w:rsidR="00FE6A80" w:rsidRDefault="00FE6A80" w:rsidP="00687CDA">
            <w:pPr>
              <w:rPr>
                <w:iCs/>
                <w:color w:val="auto"/>
                <w:sz w:val="22"/>
              </w:rPr>
            </w:pPr>
          </w:p>
          <w:p w:rsidR="00FE6A80" w:rsidRDefault="00FE6A80" w:rsidP="00687CDA">
            <w:pPr>
              <w:rPr>
                <w:iCs/>
                <w:color w:val="auto"/>
                <w:sz w:val="22"/>
              </w:rPr>
            </w:pPr>
          </w:p>
          <w:p w:rsidR="00FE6A80" w:rsidRDefault="00FE6A80" w:rsidP="00687CDA"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FE6A80" w:rsidRPr="009609DC" w:rsidRDefault="00FE6A80" w:rsidP="00687CD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FE6A80" w:rsidRPr="009609DC" w:rsidRDefault="00FE6A80" w:rsidP="00687CDA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FE6A80" w:rsidRDefault="00FE6A80" w:rsidP="00687CDA">
            <w:pPr>
              <w:rPr>
                <w:iCs/>
                <w:color w:val="auto"/>
                <w:sz w:val="22"/>
              </w:rPr>
            </w:pPr>
          </w:p>
          <w:p w:rsidR="00FE6A80" w:rsidRDefault="00FE6A80" w:rsidP="00687CDA">
            <w:pPr>
              <w:rPr>
                <w:iCs/>
                <w:color w:val="auto"/>
                <w:sz w:val="22"/>
              </w:rPr>
            </w:pPr>
          </w:p>
          <w:p w:rsidR="00FE6A80" w:rsidRDefault="00FE6A80" w:rsidP="00687CDA"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FE6A80" w:rsidRDefault="00FE6A80" w:rsidP="008E3B23"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FE6A80" w:rsidRDefault="00FE6A80" w:rsidP="008E3B23">
            <w:r>
              <w:rPr>
                <w:iCs/>
                <w:color w:val="auto"/>
                <w:sz w:val="22"/>
              </w:rPr>
              <w:t>Apresenta a citação selecionada para alteração.</w:t>
            </w:r>
          </w:p>
        </w:tc>
      </w:tr>
      <w:tr w:rsidR="004A79EC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79EC" w:rsidRPr="009609DC" w:rsidRDefault="004A79EC" w:rsidP="004429FE">
            <w:pPr>
              <w:pStyle w:val="PargrafodaLista"/>
              <w:numPr>
                <w:ilvl w:val="0"/>
                <w:numId w:val="2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1362B1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Botão </w:t>
            </w:r>
            <w:r w:rsidR="001362B1">
              <w:rPr>
                <w:iCs/>
                <w:color w:val="auto"/>
              </w:rPr>
              <w:t>Salvar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79EC" w:rsidRDefault="004A79EC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4A79EC" w:rsidRDefault="004A79EC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4A79EC" w:rsidRDefault="004A79EC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4A79EC" w:rsidRDefault="004A79EC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79EC" w:rsidRPr="009D4097" w:rsidRDefault="001362B1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os dados informados</w:t>
            </w:r>
            <w:r w:rsidR="004A79EC">
              <w:rPr>
                <w:iCs/>
                <w:color w:val="auto"/>
              </w:rPr>
              <w:t>.</w:t>
            </w:r>
          </w:p>
        </w:tc>
      </w:tr>
      <w:tr w:rsidR="004A79EC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79EC" w:rsidRPr="009609DC" w:rsidRDefault="004A79EC" w:rsidP="004429FE">
            <w:pPr>
              <w:pStyle w:val="PargrafodaLista"/>
              <w:numPr>
                <w:ilvl w:val="0"/>
                <w:numId w:val="2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6647E" w:rsidRDefault="0076647E" w:rsidP="008E3B23">
            <w:pPr>
              <w:rPr>
                <w:iCs/>
                <w:color w:val="auto"/>
              </w:rPr>
            </w:pPr>
          </w:p>
          <w:p w:rsidR="0076647E" w:rsidRDefault="0076647E" w:rsidP="008E3B23">
            <w:pPr>
              <w:rPr>
                <w:iCs/>
                <w:color w:val="auto"/>
              </w:rPr>
            </w:pPr>
          </w:p>
          <w:p w:rsidR="004A79EC" w:rsidRDefault="004A79EC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76647E" w:rsidRDefault="0076647E" w:rsidP="008E3B23">
            <w:pPr>
              <w:rPr>
                <w:iCs/>
                <w:color w:val="auto"/>
              </w:rPr>
            </w:pPr>
          </w:p>
          <w:p w:rsidR="0076647E" w:rsidRDefault="0076647E" w:rsidP="008E3B23">
            <w:pPr>
              <w:rPr>
                <w:iCs/>
                <w:color w:val="auto"/>
              </w:rPr>
            </w:pPr>
          </w:p>
          <w:p w:rsidR="004A79EC" w:rsidRDefault="004A79EC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76647E" w:rsidRDefault="0076647E" w:rsidP="008E3B23">
            <w:pPr>
              <w:rPr>
                <w:iCs/>
                <w:color w:val="auto"/>
              </w:rPr>
            </w:pPr>
          </w:p>
          <w:p w:rsidR="0076647E" w:rsidRDefault="0076647E" w:rsidP="008E3B23">
            <w:pPr>
              <w:rPr>
                <w:iCs/>
                <w:color w:val="auto"/>
              </w:rPr>
            </w:pPr>
          </w:p>
          <w:p w:rsidR="004A79EC" w:rsidRDefault="004A79EC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6647E" w:rsidRDefault="0076647E" w:rsidP="008E3B23">
            <w:pPr>
              <w:rPr>
                <w:iCs/>
                <w:color w:val="auto"/>
              </w:rPr>
            </w:pPr>
          </w:p>
          <w:p w:rsidR="0076647E" w:rsidRDefault="0076647E" w:rsidP="008E3B23">
            <w:pPr>
              <w:rPr>
                <w:iCs/>
                <w:color w:val="auto"/>
              </w:rPr>
            </w:pPr>
          </w:p>
          <w:p w:rsidR="004A79EC" w:rsidRDefault="004A79EC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79EC" w:rsidRPr="009D4097" w:rsidRDefault="004A79EC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</w:t>
            </w:r>
            <w:r w:rsidR="001362B1">
              <w:rPr>
                <w:iCs/>
                <w:color w:val="auto"/>
              </w:rPr>
              <w:t>a  a tela</w:t>
            </w:r>
            <w:r w:rsidR="003B666D">
              <w:rPr>
                <w:iCs/>
                <w:color w:val="auto"/>
              </w:rPr>
              <w:t xml:space="preserve"> de Incluir Nominata ou Alterar</w:t>
            </w:r>
            <w:r w:rsidR="001362B1">
              <w:rPr>
                <w:iCs/>
                <w:color w:val="auto"/>
              </w:rPr>
              <w:t xml:space="preserve"> Nominata</w:t>
            </w:r>
            <w:r>
              <w:rPr>
                <w:iCs/>
                <w:color w:val="auto"/>
              </w:rPr>
              <w:t>.</w:t>
            </w:r>
          </w:p>
        </w:tc>
      </w:tr>
      <w:tr w:rsidR="004A79EC" w:rsidTr="008E3B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4A79EC" w:rsidRPr="009609DC" w:rsidRDefault="004A79EC" w:rsidP="008E3B23">
            <w:pPr>
              <w:rPr>
                <w:sz w:val="22"/>
              </w:rPr>
            </w:pP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4A79EC" w:rsidRPr="009609DC" w:rsidRDefault="004A79EC" w:rsidP="008E3B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4A79EC" w:rsidRPr="009609DC" w:rsidRDefault="004A79EC" w:rsidP="008E3B23">
            <w:pPr>
              <w:rPr>
                <w:sz w:val="16"/>
                <w:szCs w:val="16"/>
              </w:rPr>
            </w:pPr>
          </w:p>
          <w:p w:rsidR="004A79EC" w:rsidRPr="009609DC" w:rsidRDefault="004A79EC" w:rsidP="008E3B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4A79EC" w:rsidRPr="009609DC" w:rsidRDefault="004A79EC" w:rsidP="008E3B23">
            <w:pPr>
              <w:ind w:left="1093" w:hanging="1093"/>
              <w:rPr>
                <w:sz w:val="16"/>
                <w:szCs w:val="16"/>
              </w:rPr>
            </w:pPr>
          </w:p>
          <w:p w:rsidR="004A79EC" w:rsidRDefault="004A79EC" w:rsidP="008E3B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AE54C2" w:rsidRDefault="00AE54C2" w:rsidP="009E32BE">
      <w:pPr>
        <w:pStyle w:val="STJNivel3"/>
        <w:numPr>
          <w:ilvl w:val="0"/>
          <w:numId w:val="0"/>
        </w:numPr>
        <w:ind w:left="1068"/>
        <w:jc w:val="both"/>
      </w:pPr>
    </w:p>
    <w:p w:rsidR="006F4A4A" w:rsidRPr="009609DC" w:rsidRDefault="006F4A4A" w:rsidP="006F4A4A">
      <w:pPr>
        <w:pStyle w:val="STJNivel3"/>
      </w:pPr>
      <w:bookmarkStart w:id="24" w:name="_Toc394666878"/>
      <w:r>
        <w:t>Tela Visualizar Citação</w:t>
      </w:r>
      <w:bookmarkEnd w:id="24"/>
    </w:p>
    <w:p w:rsidR="006F4A4A" w:rsidRPr="009609DC" w:rsidRDefault="006F4A4A" w:rsidP="006F4A4A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2330945"/>
            <wp:effectExtent l="19050" t="0" r="5080" b="0"/>
            <wp:docPr id="24" name="Imagem 13" descr="C:\Users\rayanne.felicio\Pictures\VISUALIZAR CI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yanne.felicio\Pictures\VISUALIZAR CITAÇÃ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33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A4A" w:rsidRPr="009609DC" w:rsidRDefault="006F4A4A" w:rsidP="006F4A4A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D95B0C">
        <w:rPr>
          <w:i w:val="0"/>
          <w:color w:val="auto"/>
        </w:rPr>
        <w:t>9</w:t>
      </w:r>
      <w:r>
        <w:rPr>
          <w:i w:val="0"/>
          <w:color w:val="auto"/>
        </w:rPr>
        <w:t xml:space="preserve"> - Tela de Visualização de Citação</w:t>
      </w:r>
      <w:r w:rsidRPr="009609DC">
        <w:rPr>
          <w:i w:val="0"/>
          <w:color w:val="auto"/>
        </w:rPr>
        <w:t>.</w:t>
      </w:r>
    </w:p>
    <w:p w:rsidR="006F4A4A" w:rsidRPr="009609DC" w:rsidRDefault="006F4A4A" w:rsidP="006F4A4A"/>
    <w:p w:rsidR="006F4A4A" w:rsidRPr="009609DC" w:rsidRDefault="006F4A4A" w:rsidP="004429FE">
      <w:pPr>
        <w:pStyle w:val="Ttulo4"/>
        <w:numPr>
          <w:ilvl w:val="0"/>
          <w:numId w:val="23"/>
        </w:numPr>
        <w:rPr>
          <w:sz w:val="20"/>
        </w:rPr>
      </w:pPr>
      <w:r w:rsidRPr="009609DC">
        <w:rPr>
          <w:sz w:val="20"/>
        </w:rPr>
        <w:t>Regras de Apresentação</w:t>
      </w:r>
    </w:p>
    <w:p w:rsidR="006F4A4A" w:rsidRPr="009609DC" w:rsidRDefault="006F4A4A" w:rsidP="004429FE">
      <w:pPr>
        <w:pStyle w:val="Instruo"/>
        <w:numPr>
          <w:ilvl w:val="0"/>
          <w:numId w:val="26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Voltar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</w:t>
      </w:r>
      <w:r w:rsidR="0036479E">
        <w:rPr>
          <w:i w:val="0"/>
          <w:color w:val="auto"/>
        </w:rPr>
        <w:t xml:space="preserve"> ou para a Tela Alterar Nominata</w:t>
      </w:r>
      <w:r w:rsidRPr="009609DC">
        <w:rPr>
          <w:i w:val="0"/>
          <w:color w:val="auto"/>
        </w:rPr>
        <w:t>.</w:t>
      </w:r>
    </w:p>
    <w:p w:rsidR="006F4A4A" w:rsidRPr="009609DC" w:rsidRDefault="006F4A4A" w:rsidP="004429FE">
      <w:pPr>
        <w:pStyle w:val="Ttulo4"/>
        <w:numPr>
          <w:ilvl w:val="0"/>
          <w:numId w:val="23"/>
        </w:numPr>
        <w:rPr>
          <w:sz w:val="20"/>
        </w:rPr>
      </w:pPr>
      <w:r w:rsidRPr="009609DC">
        <w:rPr>
          <w:sz w:val="20"/>
        </w:rPr>
        <w:t>Exceções</w:t>
      </w:r>
    </w:p>
    <w:p w:rsidR="006F4A4A" w:rsidRPr="009609DC" w:rsidRDefault="006F4A4A" w:rsidP="006F4A4A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6F4A4A" w:rsidRPr="009609DC" w:rsidRDefault="006F4A4A" w:rsidP="004429FE">
      <w:pPr>
        <w:pStyle w:val="Ttulo4"/>
        <w:numPr>
          <w:ilvl w:val="0"/>
          <w:numId w:val="23"/>
        </w:numPr>
        <w:rPr>
          <w:sz w:val="20"/>
        </w:rPr>
      </w:pP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6F4A4A" w:rsidRPr="009609DC" w:rsidTr="008E3B2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6F4A4A" w:rsidRPr="009609DC" w:rsidRDefault="006F4A4A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AD6B82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AD6B82" w:rsidRPr="009609DC" w:rsidRDefault="00AD6B82" w:rsidP="004429FE">
            <w:pPr>
              <w:pStyle w:val="PargrafodaLista"/>
              <w:numPr>
                <w:ilvl w:val="0"/>
                <w:numId w:val="29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1</w:t>
            </w:r>
          </w:p>
        </w:tc>
        <w:tc>
          <w:tcPr>
            <w:tcW w:w="2120" w:type="dxa"/>
            <w:vAlign w:val="center"/>
          </w:tcPr>
          <w:p w:rsidR="00AD6B82" w:rsidRPr="009609DC" w:rsidRDefault="00AD6B8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&lt;citação&gt;</w:t>
            </w:r>
          </w:p>
        </w:tc>
        <w:tc>
          <w:tcPr>
            <w:tcW w:w="992" w:type="dxa"/>
            <w:vAlign w:val="center"/>
          </w:tcPr>
          <w:p w:rsidR="00AD6B82" w:rsidRPr="009609DC" w:rsidRDefault="00AD6B8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AD6B82" w:rsidRPr="009609DC" w:rsidRDefault="00AD6B8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AD6B82" w:rsidRDefault="00AD6B82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AD6B82" w:rsidRDefault="00AD6B82" w:rsidP="0096626C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AD6B82" w:rsidRPr="009609DC" w:rsidRDefault="00AD6B8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AD6B82" w:rsidRPr="009609DC" w:rsidRDefault="00AD6B82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AD6B82" w:rsidRDefault="00AD6B82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AD6B82" w:rsidRDefault="00AD6B82" w:rsidP="0096626C"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AD6B82" w:rsidRDefault="00AD6B82" w:rsidP="0096626C">
            <w:r>
              <w:rPr>
                <w:iCs/>
                <w:color w:val="auto"/>
                <w:sz w:val="22"/>
              </w:rPr>
              <w:t>Apresenta a citação selecionada para visualização</w:t>
            </w:r>
            <w:r w:rsidR="00EA4C17">
              <w:rPr>
                <w:iCs/>
                <w:color w:val="auto"/>
                <w:sz w:val="22"/>
              </w:rPr>
              <w:t>.</w:t>
            </w:r>
          </w:p>
        </w:tc>
      </w:tr>
      <w:tr w:rsidR="006F4A4A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6F4A4A" w:rsidRPr="009609DC" w:rsidRDefault="006F4A4A" w:rsidP="004429FE">
            <w:pPr>
              <w:pStyle w:val="PargrafodaLista"/>
              <w:numPr>
                <w:ilvl w:val="0"/>
                <w:numId w:val="29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6F4A4A" w:rsidRPr="009D4097" w:rsidRDefault="006F4A4A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</w:t>
            </w:r>
            <w:r w:rsidR="00163D13">
              <w:rPr>
                <w:iCs/>
                <w:color w:val="auto"/>
              </w:rPr>
              <w:t xml:space="preserve"> Voltar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0B3C6D" w:rsidRDefault="000B3C6D" w:rsidP="008E3B23">
            <w:pPr>
              <w:rPr>
                <w:iCs/>
                <w:color w:val="auto"/>
              </w:rPr>
            </w:pPr>
          </w:p>
          <w:p w:rsidR="000B3C6D" w:rsidRDefault="000B3C6D" w:rsidP="008E3B23">
            <w:pPr>
              <w:rPr>
                <w:iCs/>
                <w:color w:val="auto"/>
              </w:rPr>
            </w:pPr>
          </w:p>
          <w:p w:rsidR="006F4A4A" w:rsidRDefault="006F4A4A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0B3C6D" w:rsidRDefault="000B3C6D" w:rsidP="008E3B23">
            <w:pPr>
              <w:rPr>
                <w:iCs/>
                <w:color w:val="auto"/>
              </w:rPr>
            </w:pPr>
          </w:p>
          <w:p w:rsidR="000B3C6D" w:rsidRDefault="000B3C6D" w:rsidP="008E3B23">
            <w:pPr>
              <w:rPr>
                <w:iCs/>
                <w:color w:val="auto"/>
              </w:rPr>
            </w:pPr>
          </w:p>
          <w:p w:rsidR="006F4A4A" w:rsidRDefault="006F4A4A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0B3C6D" w:rsidRDefault="000B3C6D" w:rsidP="008E3B23">
            <w:pPr>
              <w:rPr>
                <w:iCs/>
                <w:color w:val="auto"/>
              </w:rPr>
            </w:pPr>
          </w:p>
          <w:p w:rsidR="006F4A4A" w:rsidRDefault="006F4A4A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6F4A4A" w:rsidRPr="009D4097" w:rsidRDefault="006F4A4A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6F4A4A" w:rsidRPr="009D4097" w:rsidRDefault="006F4A4A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6F4A4A" w:rsidRPr="009D4097" w:rsidRDefault="006F4A4A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6F4A4A" w:rsidRDefault="006F4A4A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6F4A4A" w:rsidRPr="009D4097" w:rsidRDefault="006F4A4A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6F4A4A" w:rsidRPr="009D4097" w:rsidRDefault="00163D13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a tela Incluir Nominata ou Alterar Nominata</w:t>
            </w:r>
            <w:r w:rsidR="006F4A4A">
              <w:rPr>
                <w:iCs/>
                <w:color w:val="auto"/>
              </w:rPr>
              <w:t>.</w:t>
            </w:r>
          </w:p>
        </w:tc>
      </w:tr>
      <w:tr w:rsidR="006F4A4A" w:rsidTr="008E3B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6F4A4A" w:rsidRPr="009609DC" w:rsidRDefault="006F4A4A" w:rsidP="008E3B23">
            <w:pPr>
              <w:rPr>
                <w:sz w:val="22"/>
              </w:rPr>
            </w:pP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6F4A4A" w:rsidRPr="009609DC" w:rsidRDefault="006F4A4A" w:rsidP="008E3B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6F4A4A" w:rsidRPr="009609DC" w:rsidRDefault="006F4A4A" w:rsidP="008E3B23">
            <w:pPr>
              <w:rPr>
                <w:sz w:val="16"/>
                <w:szCs w:val="16"/>
              </w:rPr>
            </w:pPr>
          </w:p>
          <w:p w:rsidR="006F4A4A" w:rsidRPr="009609DC" w:rsidRDefault="006F4A4A" w:rsidP="008E3B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6F4A4A" w:rsidRPr="009609DC" w:rsidRDefault="006F4A4A" w:rsidP="008E3B23">
            <w:pPr>
              <w:ind w:left="1093" w:hanging="1093"/>
              <w:rPr>
                <w:sz w:val="16"/>
                <w:szCs w:val="16"/>
              </w:rPr>
            </w:pPr>
          </w:p>
          <w:p w:rsidR="006F4A4A" w:rsidRDefault="006F4A4A" w:rsidP="008E3B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896829" w:rsidRPr="009609DC" w:rsidRDefault="00896829" w:rsidP="00896829">
      <w:pPr>
        <w:pStyle w:val="STJNivel3"/>
      </w:pPr>
      <w:bookmarkStart w:id="25" w:name="_Toc394666879"/>
      <w:r>
        <w:t xml:space="preserve">Tela </w:t>
      </w:r>
      <w:r w:rsidR="00435398">
        <w:t>Exclui</w:t>
      </w:r>
      <w:r>
        <w:t>r Citação</w:t>
      </w:r>
      <w:bookmarkEnd w:id="25"/>
    </w:p>
    <w:p w:rsidR="00896829" w:rsidRPr="009609DC" w:rsidRDefault="00435398" w:rsidP="00896829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2330945"/>
            <wp:effectExtent l="19050" t="0" r="5080" b="0"/>
            <wp:docPr id="26" name="Imagem 14" descr="C:\Users\rayanne.felicio\Pictures\EXCLUIR CI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yanne.felicio\Pictures\EXCLUIR CITAÇÃ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33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29" w:rsidRPr="009609DC" w:rsidRDefault="00896829" w:rsidP="00896829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EA7482">
        <w:rPr>
          <w:i w:val="0"/>
          <w:color w:val="auto"/>
        </w:rPr>
        <w:t>10</w:t>
      </w:r>
      <w:r>
        <w:rPr>
          <w:i w:val="0"/>
          <w:color w:val="auto"/>
        </w:rPr>
        <w:t xml:space="preserve"> - Tela de </w:t>
      </w:r>
      <w:r w:rsidR="00435398">
        <w:rPr>
          <w:i w:val="0"/>
          <w:color w:val="auto"/>
        </w:rPr>
        <w:t>Exclusão</w:t>
      </w:r>
      <w:r>
        <w:rPr>
          <w:i w:val="0"/>
          <w:color w:val="auto"/>
        </w:rPr>
        <w:t xml:space="preserve"> de Citação</w:t>
      </w:r>
      <w:r w:rsidRPr="009609DC">
        <w:rPr>
          <w:i w:val="0"/>
          <w:color w:val="auto"/>
        </w:rPr>
        <w:t>.</w:t>
      </w:r>
    </w:p>
    <w:p w:rsidR="00896829" w:rsidRPr="009609DC" w:rsidRDefault="00896829" w:rsidP="00896829"/>
    <w:p w:rsidR="00896829" w:rsidRPr="009609DC" w:rsidRDefault="008E3B23" w:rsidP="008E3B23">
      <w:pPr>
        <w:pStyle w:val="Ttulo4"/>
        <w:numPr>
          <w:ilvl w:val="0"/>
          <w:numId w:val="0"/>
        </w:numPr>
        <w:tabs>
          <w:tab w:val="clear" w:pos="360"/>
          <w:tab w:val="left" w:pos="0"/>
        </w:tabs>
        <w:rPr>
          <w:sz w:val="20"/>
        </w:rPr>
      </w:pPr>
      <w:r>
        <w:rPr>
          <w:sz w:val="20"/>
        </w:rPr>
        <w:t xml:space="preserve">2.2.9.1. </w:t>
      </w:r>
      <w:r w:rsidR="00896829" w:rsidRPr="009609DC">
        <w:rPr>
          <w:sz w:val="20"/>
        </w:rPr>
        <w:t>Regras de Apresentação</w:t>
      </w:r>
    </w:p>
    <w:p w:rsidR="00896829" w:rsidRDefault="00896829" w:rsidP="004429FE">
      <w:pPr>
        <w:pStyle w:val="Instruo"/>
        <w:numPr>
          <w:ilvl w:val="0"/>
          <w:numId w:val="25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 w:rsidR="00435398"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EF1C98" w:rsidRDefault="00EF1C98" w:rsidP="004429FE">
      <w:pPr>
        <w:pStyle w:val="Instruo"/>
        <w:numPr>
          <w:ilvl w:val="0"/>
          <w:numId w:val="25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Excluir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exclui a citação selecionada</w:t>
      </w:r>
      <w:r w:rsidRPr="009609DC">
        <w:rPr>
          <w:i w:val="0"/>
          <w:color w:val="auto"/>
        </w:rPr>
        <w:t>.</w:t>
      </w:r>
    </w:p>
    <w:p w:rsidR="00EF1C98" w:rsidRPr="00EF1C98" w:rsidRDefault="00EF1C98" w:rsidP="00EF1C98"/>
    <w:p w:rsidR="00896829" w:rsidRPr="009609DC" w:rsidRDefault="008E3B23" w:rsidP="008E3B23">
      <w:pPr>
        <w:pStyle w:val="Ttulo4"/>
        <w:numPr>
          <w:ilvl w:val="0"/>
          <w:numId w:val="0"/>
        </w:numPr>
        <w:tabs>
          <w:tab w:val="clear" w:pos="360"/>
          <w:tab w:val="left" w:pos="0"/>
        </w:tabs>
        <w:ind w:left="360" w:hanging="360"/>
        <w:rPr>
          <w:sz w:val="20"/>
        </w:rPr>
      </w:pPr>
      <w:r>
        <w:rPr>
          <w:sz w:val="20"/>
        </w:rPr>
        <w:t xml:space="preserve">2.2.9.2. </w:t>
      </w:r>
      <w:r w:rsidR="00896829" w:rsidRPr="009609DC">
        <w:rPr>
          <w:sz w:val="20"/>
        </w:rPr>
        <w:t>Exceções</w:t>
      </w:r>
    </w:p>
    <w:p w:rsidR="00896829" w:rsidRPr="009609DC" w:rsidRDefault="00896829" w:rsidP="00896829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896829" w:rsidRPr="009609DC" w:rsidRDefault="00896829" w:rsidP="004429FE">
      <w:pPr>
        <w:pStyle w:val="Ttulo4"/>
        <w:numPr>
          <w:ilvl w:val="0"/>
          <w:numId w:val="23"/>
        </w:numPr>
        <w:rPr>
          <w:sz w:val="20"/>
        </w:rPr>
      </w:pPr>
      <w:r w:rsidRPr="009609DC">
        <w:rPr>
          <w:sz w:val="20"/>
        </w:rPr>
        <w:lastRenderedPageBreak/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896829" w:rsidRPr="009609DC" w:rsidTr="008E3B2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896829" w:rsidRPr="009609DC" w:rsidRDefault="00896829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ED4253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ED4253" w:rsidRPr="009609DC" w:rsidRDefault="00ED4253" w:rsidP="004429FE">
            <w:pPr>
              <w:pStyle w:val="PargrafodaLista"/>
              <w:numPr>
                <w:ilvl w:val="0"/>
                <w:numId w:val="3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ED4253" w:rsidRPr="009609DC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&lt;citação&gt;</w:t>
            </w:r>
          </w:p>
        </w:tc>
        <w:tc>
          <w:tcPr>
            <w:tcW w:w="992" w:type="dxa"/>
            <w:vAlign w:val="center"/>
          </w:tcPr>
          <w:p w:rsidR="00ED4253" w:rsidRPr="009609DC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ED4253" w:rsidRPr="009609DC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ED4253" w:rsidRDefault="00ED4253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0B3C6D" w:rsidRDefault="000B3C6D" w:rsidP="0096626C">
            <w:pPr>
              <w:rPr>
                <w:iCs/>
                <w:color w:val="auto"/>
                <w:sz w:val="22"/>
              </w:rPr>
            </w:pPr>
          </w:p>
          <w:p w:rsidR="00ED4253" w:rsidRDefault="00ED4253" w:rsidP="0096626C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ED4253" w:rsidRPr="009609DC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ED4253" w:rsidRPr="009609DC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ED4253" w:rsidRDefault="00ED4253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ED4253" w:rsidRDefault="00ED4253" w:rsidP="0096626C"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ED4253" w:rsidRPr="00ED4253" w:rsidRDefault="00ED4253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selecionada para exclusão.</w:t>
            </w:r>
          </w:p>
        </w:tc>
      </w:tr>
      <w:tr w:rsidR="00896829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96829" w:rsidRPr="009609DC" w:rsidRDefault="00896829" w:rsidP="004429FE">
            <w:pPr>
              <w:pStyle w:val="PargrafodaLista"/>
              <w:numPr>
                <w:ilvl w:val="0"/>
                <w:numId w:val="3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896829" w:rsidRDefault="00896829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896829" w:rsidRDefault="00896829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896829" w:rsidRDefault="00896829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896829" w:rsidRDefault="00896829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CC5C14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 xml:space="preserve">Exclui </w:t>
            </w:r>
            <w:r w:rsidR="00CC5C14">
              <w:rPr>
                <w:iCs/>
                <w:color w:val="auto"/>
              </w:rPr>
              <w:t>a citação</w:t>
            </w:r>
            <w:r>
              <w:rPr>
                <w:iCs/>
                <w:color w:val="auto"/>
              </w:rPr>
              <w:t xml:space="preserve"> selecionad</w:t>
            </w:r>
            <w:r w:rsidR="00CC5C14">
              <w:rPr>
                <w:iCs/>
                <w:color w:val="auto"/>
              </w:rPr>
              <w:t>a</w:t>
            </w:r>
            <w:r>
              <w:rPr>
                <w:iCs/>
                <w:color w:val="auto"/>
              </w:rPr>
              <w:t>.</w:t>
            </w:r>
          </w:p>
        </w:tc>
      </w:tr>
      <w:tr w:rsidR="00896829" w:rsidRPr="009609DC" w:rsidTr="008E3B2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96829" w:rsidRPr="009609DC" w:rsidRDefault="00896829" w:rsidP="004429FE">
            <w:pPr>
              <w:pStyle w:val="PargrafodaLista"/>
              <w:numPr>
                <w:ilvl w:val="0"/>
                <w:numId w:val="3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896829" w:rsidRDefault="00896829" w:rsidP="008E3B2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896829" w:rsidRDefault="00896829" w:rsidP="008E3B2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896829" w:rsidRDefault="00896829" w:rsidP="008E3B2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896829" w:rsidRDefault="00896829" w:rsidP="008E3B2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896829" w:rsidRPr="009D4097" w:rsidRDefault="00896829" w:rsidP="008E3B2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consulta de nominata.</w:t>
            </w:r>
          </w:p>
        </w:tc>
      </w:tr>
      <w:tr w:rsidR="00896829" w:rsidTr="008E3B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96829" w:rsidRPr="009609DC" w:rsidRDefault="00896829" w:rsidP="008E3B23">
            <w:pPr>
              <w:rPr>
                <w:sz w:val="22"/>
              </w:rPr>
            </w:pP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896829" w:rsidRPr="009609DC" w:rsidRDefault="00896829" w:rsidP="008E3B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896829" w:rsidRPr="009609DC" w:rsidRDefault="00896829" w:rsidP="008E3B23">
            <w:pPr>
              <w:rPr>
                <w:sz w:val="16"/>
                <w:szCs w:val="16"/>
              </w:rPr>
            </w:pPr>
          </w:p>
          <w:p w:rsidR="00896829" w:rsidRPr="009609DC" w:rsidRDefault="00896829" w:rsidP="008E3B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896829" w:rsidRPr="009609DC" w:rsidRDefault="00896829" w:rsidP="008E3B23">
            <w:pPr>
              <w:ind w:left="1093" w:hanging="1093"/>
              <w:rPr>
                <w:sz w:val="16"/>
                <w:szCs w:val="16"/>
              </w:rPr>
            </w:pPr>
          </w:p>
          <w:p w:rsidR="00896829" w:rsidRDefault="00896829" w:rsidP="008E3B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A5418B" w:rsidRPr="009609DC" w:rsidRDefault="00A5418B" w:rsidP="00A5418B">
      <w:pPr>
        <w:pStyle w:val="STJNivel3"/>
      </w:pPr>
      <w:bookmarkStart w:id="26" w:name="_Toc394666880"/>
      <w:r>
        <w:lastRenderedPageBreak/>
        <w:t>Tela Incluir Citação Simples</w:t>
      </w:r>
      <w:bookmarkEnd w:id="26"/>
    </w:p>
    <w:p w:rsidR="00A5418B" w:rsidRPr="009609DC" w:rsidRDefault="006F5B67" w:rsidP="00A5418B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4853917"/>
            <wp:effectExtent l="19050" t="0" r="5080" b="0"/>
            <wp:docPr id="31" name="Imagem 17" descr="C:\Users\rayanne.felicio\Pictures\CITAÇÃO SING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yanne.felicio\Pictures\CITAÇÃO SINGULA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5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18B" w:rsidRPr="009609DC" w:rsidRDefault="00A5418B" w:rsidP="00A5418B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 w:rsidR="00627DD4">
        <w:rPr>
          <w:i w:val="0"/>
          <w:color w:val="auto"/>
        </w:rPr>
        <w:t>11</w:t>
      </w:r>
      <w:r>
        <w:rPr>
          <w:i w:val="0"/>
          <w:color w:val="auto"/>
        </w:rPr>
        <w:t xml:space="preserve"> - Tela de Inclusão de Citação Simples</w:t>
      </w:r>
      <w:r w:rsidRPr="009609DC">
        <w:rPr>
          <w:i w:val="0"/>
          <w:color w:val="auto"/>
        </w:rPr>
        <w:t>.</w:t>
      </w:r>
    </w:p>
    <w:p w:rsidR="00A5418B" w:rsidRPr="009609DC" w:rsidRDefault="00A5418B" w:rsidP="00A5418B"/>
    <w:p w:rsidR="00A5418B" w:rsidRPr="009609DC" w:rsidRDefault="009F2291" w:rsidP="009F2291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2.2.10.1. </w:t>
      </w:r>
      <w:r w:rsidR="00A5418B" w:rsidRPr="009609DC">
        <w:rPr>
          <w:sz w:val="20"/>
        </w:rPr>
        <w:t>Regras de Apresentação</w:t>
      </w:r>
    </w:p>
    <w:p w:rsidR="00A5418B" w:rsidRDefault="00A5418B" w:rsidP="004429FE">
      <w:pPr>
        <w:pStyle w:val="Instruo"/>
        <w:numPr>
          <w:ilvl w:val="0"/>
          <w:numId w:val="2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F63CF7" w:rsidRPr="009609DC" w:rsidRDefault="00F63CF7" w:rsidP="004429FE">
      <w:pPr>
        <w:pStyle w:val="Instruo"/>
        <w:numPr>
          <w:ilvl w:val="0"/>
          <w:numId w:val="24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Salvar Citação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a citação informada</w:t>
      </w:r>
      <w:r w:rsidRPr="009609DC">
        <w:rPr>
          <w:i w:val="0"/>
          <w:color w:val="auto"/>
        </w:rPr>
        <w:t>.</w:t>
      </w:r>
    </w:p>
    <w:p w:rsidR="00F63CF7" w:rsidRPr="00F63CF7" w:rsidRDefault="00F63CF7" w:rsidP="00F63CF7"/>
    <w:p w:rsidR="00A5418B" w:rsidRPr="009609DC" w:rsidRDefault="009F2291" w:rsidP="009F2291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2.2.10.2. </w:t>
      </w:r>
      <w:r w:rsidR="00A5418B" w:rsidRPr="009609DC">
        <w:rPr>
          <w:sz w:val="20"/>
        </w:rPr>
        <w:t>Exceções</w:t>
      </w:r>
    </w:p>
    <w:p w:rsidR="00A5418B" w:rsidRPr="009609DC" w:rsidRDefault="00A5418B" w:rsidP="00A5418B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A5418B" w:rsidRPr="009609DC" w:rsidRDefault="009F2291" w:rsidP="009F2291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2.2.10.3. </w:t>
      </w:r>
      <w:r w:rsidR="00A5418B"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A5418B" w:rsidRPr="009609DC" w:rsidTr="008E3B2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A5418B" w:rsidRPr="009609DC" w:rsidRDefault="00A5418B" w:rsidP="008E3B2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7D3A36" w:rsidRPr="009609DC" w:rsidTr="005644CA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1377AB" w:rsidRDefault="001377AB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Livre – Tela Incluir Citação Livre.</w:t>
            </w:r>
          </w:p>
        </w:tc>
      </w:tr>
      <w:tr w:rsidR="007D3A36" w:rsidRPr="009609DC" w:rsidTr="008E3B23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8C0D5F" w:rsidRDefault="008C0D5F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7D3A36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7D3A36" w:rsidRDefault="007D3A36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7D3A36" w:rsidRDefault="007D3A36" w:rsidP="008E3B2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8E3B23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8E3B23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Texto Livre</w:t>
            </w:r>
          </w:p>
        </w:tc>
        <w:tc>
          <w:tcPr>
            <w:tcW w:w="992" w:type="dxa"/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1000/A</w:t>
            </w:r>
          </w:p>
        </w:tc>
        <w:tc>
          <w:tcPr>
            <w:tcW w:w="528" w:type="dxa"/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8C0D5F" w:rsidRDefault="008C0D5F" w:rsidP="008E3B23">
            <w:pPr>
              <w:rPr>
                <w:iCs/>
                <w:color w:val="auto"/>
                <w:sz w:val="22"/>
              </w:rPr>
            </w:pPr>
          </w:p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8C0D5F" w:rsidRDefault="008C0D5F" w:rsidP="008E3B23">
            <w:pPr>
              <w:rPr>
                <w:iCs/>
                <w:color w:val="auto"/>
                <w:sz w:val="22"/>
              </w:rPr>
            </w:pPr>
          </w:p>
          <w:p w:rsidR="007D3A36" w:rsidRPr="00214657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245" w:type="dxa"/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Pr="00A114CE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Pr="00920CE5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7D3A36" w:rsidRPr="00E24813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Insere informações  ao final da citação.</w:t>
            </w:r>
          </w:p>
        </w:tc>
      </w:tr>
      <w:tr w:rsidR="007D3A36" w:rsidRPr="009609DC" w:rsidTr="008E3B2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3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Pesquisar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8C0D5F" w:rsidRDefault="008C0D5F" w:rsidP="008E3B23">
            <w:pPr>
              <w:rPr>
                <w:iCs/>
                <w:color w:val="auto"/>
                <w:sz w:val="22"/>
              </w:rPr>
            </w:pPr>
          </w:p>
          <w:p w:rsidR="008C0D5F" w:rsidRDefault="008C0D5F" w:rsidP="008E3B23">
            <w:pPr>
              <w:rPr>
                <w:iCs/>
                <w:color w:val="auto"/>
                <w:sz w:val="22"/>
              </w:rPr>
            </w:pPr>
          </w:p>
          <w:p w:rsidR="008C0D5F" w:rsidRDefault="008C0D5F" w:rsidP="008E3B23">
            <w:pPr>
              <w:rPr>
                <w:iCs/>
                <w:color w:val="auto"/>
                <w:sz w:val="22"/>
              </w:rPr>
            </w:pPr>
          </w:p>
          <w:p w:rsidR="007D3A36" w:rsidRDefault="007D3A36" w:rsidP="008E3B2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8E3B2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8E3B23">
            <w:r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7D3A36" w:rsidRDefault="007D3A36" w:rsidP="008E3B23">
            <w:r>
              <w:rPr>
                <w:iCs/>
                <w:color w:val="auto"/>
                <w:sz w:val="22"/>
              </w:rPr>
              <w:t>Ao ser acionado apresenta a tela</w:t>
            </w:r>
            <w:r w:rsidR="001C0B1C">
              <w:rPr>
                <w:iCs/>
                <w:color w:val="auto"/>
                <w:sz w:val="22"/>
              </w:rPr>
              <w:t xml:space="preserve"> </w:t>
            </w:r>
            <w:r w:rsidR="001C0B1C" w:rsidRPr="001C0B1C">
              <w:rPr>
                <w:iCs/>
                <w:color w:val="auto"/>
                <w:sz w:val="22"/>
              </w:rPr>
              <w:t>"Tela Consultar Lista de Convidados- 2.2.1 - U004_Manter Lista de Convidados"</w:t>
            </w:r>
            <w:r w:rsidR="001C0B1C">
              <w:rPr>
                <w:iCs/>
                <w:color w:val="auto"/>
                <w:sz w:val="22"/>
              </w:rPr>
              <w:t>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 Citação</w:t>
            </w:r>
          </w:p>
        </w:tc>
        <w:tc>
          <w:tcPr>
            <w:tcW w:w="992" w:type="dxa"/>
          </w:tcPr>
          <w:p w:rsidR="007D3A36" w:rsidRDefault="007D3A36" w:rsidP="0096626C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6626C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6626C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a citação informada.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7D3A36" w:rsidRDefault="007D3A36" w:rsidP="0096626C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6626C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6626C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Incluir Nominata ou Alterar Nominata.</w:t>
            </w:r>
          </w:p>
        </w:tc>
      </w:tr>
      <w:tr w:rsidR="007D3A36" w:rsidRPr="009609DC" w:rsidTr="00A873C3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7D3A36" w:rsidRPr="00A873C3" w:rsidRDefault="007D3A36" w:rsidP="00A873C3">
            <w:pPr>
              <w:jc w:val="center"/>
              <w:rPr>
                <w:b/>
                <w:sz w:val="22"/>
                <w:szCs w:val="22"/>
              </w:rPr>
            </w:pPr>
            <w:r w:rsidRPr="00A873C3">
              <w:rPr>
                <w:b/>
                <w:sz w:val="22"/>
                <w:szCs w:val="22"/>
              </w:rPr>
              <w:t>Lista de Participantes</w:t>
            </w:r>
          </w:p>
        </w:tc>
      </w:tr>
      <w:tr w:rsidR="007D3A36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2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8E3B2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Ações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7D3A36" w:rsidRDefault="007D3A36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7D3A36" w:rsidRDefault="007D3A36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D3A36" w:rsidRDefault="007D3A36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018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7D3A36" w:rsidRPr="009609DC" w:rsidRDefault="007D3A36" w:rsidP="00100B29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>Tela Visualizar Participante.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1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AE53F7" w:rsidRDefault="00AE53F7" w:rsidP="0096626C">
            <w:pPr>
              <w:rPr>
                <w:iCs/>
                <w:color w:val="auto"/>
              </w:rPr>
            </w:pPr>
          </w:p>
          <w:p w:rsidR="007D3A36" w:rsidRDefault="007D3A36" w:rsidP="0096626C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7D3A36" w:rsidRDefault="007D3A36" w:rsidP="0096626C">
            <w:pPr>
              <w:rPr>
                <w:iCs/>
                <w:color w:val="auto"/>
              </w:rPr>
            </w:pPr>
          </w:p>
          <w:p w:rsidR="00AE53F7" w:rsidRDefault="00AE53F7" w:rsidP="0096626C"/>
          <w:p w:rsidR="00AE53F7" w:rsidRDefault="00AE53F7" w:rsidP="0096626C"/>
          <w:p w:rsidR="00AE53F7" w:rsidRDefault="00AE53F7" w:rsidP="0096626C"/>
          <w:p w:rsidR="00AE53F7" w:rsidRDefault="00AE53F7" w:rsidP="0096626C"/>
          <w:p w:rsidR="00AE53F7" w:rsidRDefault="00AE53F7" w:rsidP="0096626C"/>
          <w:p w:rsidR="00AE53F7" w:rsidRDefault="00AE53F7" w:rsidP="0096626C">
            <w: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D3A36" w:rsidRDefault="007D3A36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020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7D3A36" w:rsidRPr="009609DC" w:rsidRDefault="007D3A36" w:rsidP="00100B29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>
              <w:rPr>
                <w:iCs/>
                <w:color w:val="auto"/>
                <w:sz w:val="22"/>
              </w:rPr>
              <w:t>Excluir Participante.</w:t>
            </w:r>
          </w:p>
        </w:tc>
      </w:tr>
      <w:tr w:rsidR="007D3A36" w:rsidTr="008E3B2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7D3A36" w:rsidRPr="009609DC" w:rsidRDefault="007D3A36" w:rsidP="008E3B23">
            <w:pPr>
              <w:rPr>
                <w:sz w:val="22"/>
              </w:rPr>
            </w:pP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7D3A36" w:rsidRPr="009609DC" w:rsidRDefault="007D3A36" w:rsidP="008E3B2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7D3A36" w:rsidRPr="009609DC" w:rsidRDefault="007D3A36" w:rsidP="008E3B23">
            <w:pPr>
              <w:rPr>
                <w:sz w:val="16"/>
                <w:szCs w:val="16"/>
              </w:rPr>
            </w:pPr>
          </w:p>
          <w:p w:rsidR="007D3A36" w:rsidRPr="009609DC" w:rsidRDefault="007D3A36" w:rsidP="008E3B2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7D3A36" w:rsidRPr="009609DC" w:rsidRDefault="007D3A36" w:rsidP="008E3B23">
            <w:pPr>
              <w:ind w:left="1093" w:hanging="1093"/>
              <w:rPr>
                <w:sz w:val="16"/>
                <w:szCs w:val="16"/>
              </w:rPr>
            </w:pPr>
          </w:p>
          <w:p w:rsidR="007D3A36" w:rsidRDefault="007D3A36" w:rsidP="008E3B2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6F5B67" w:rsidRPr="009609DC" w:rsidRDefault="006F5B67" w:rsidP="006F5B67">
      <w:pPr>
        <w:pStyle w:val="STJNivel3"/>
      </w:pPr>
      <w:bookmarkStart w:id="27" w:name="_Toc394666881"/>
      <w:r>
        <w:lastRenderedPageBreak/>
        <w:t>Tela Incluir Citação Composta</w:t>
      </w:r>
      <w:bookmarkEnd w:id="27"/>
    </w:p>
    <w:p w:rsidR="006F5B67" w:rsidRPr="009609DC" w:rsidRDefault="006B20E4" w:rsidP="006F5B67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5038984"/>
            <wp:effectExtent l="19050" t="0" r="5080" b="0"/>
            <wp:docPr id="32" name="Imagem 18" descr="C:\Users\rayanne.felicio\Pictures\CITAÇÃO COM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yanne.felicio\Pictures\CITAÇÃO COMPOST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3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B67" w:rsidRPr="009609DC" w:rsidRDefault="006F5B67" w:rsidP="006F5B67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>9 - Tela de Inclusão de Citação Composta</w:t>
      </w:r>
      <w:r w:rsidRPr="009609DC">
        <w:rPr>
          <w:i w:val="0"/>
          <w:color w:val="auto"/>
        </w:rPr>
        <w:t>.</w:t>
      </w:r>
    </w:p>
    <w:p w:rsidR="006F5B67" w:rsidRPr="009609DC" w:rsidRDefault="006F5B67" w:rsidP="006F5B67"/>
    <w:p w:rsidR="006F5B67" w:rsidRPr="009609DC" w:rsidRDefault="006F5B67" w:rsidP="006F5B67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2.2.11.1. </w:t>
      </w:r>
      <w:r w:rsidRPr="009609DC">
        <w:rPr>
          <w:sz w:val="20"/>
        </w:rPr>
        <w:t>Regras de Apresentação</w:t>
      </w:r>
    </w:p>
    <w:p w:rsidR="006F5B67" w:rsidRDefault="006F5B67" w:rsidP="004429FE">
      <w:pPr>
        <w:pStyle w:val="Instruo"/>
        <w:numPr>
          <w:ilvl w:val="0"/>
          <w:numId w:val="36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F63CF7" w:rsidRPr="00F63CF7" w:rsidRDefault="00F63CF7" w:rsidP="004429FE">
      <w:pPr>
        <w:pStyle w:val="Instruo"/>
        <w:numPr>
          <w:ilvl w:val="0"/>
          <w:numId w:val="36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Salvar Citação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a citação informada</w:t>
      </w:r>
      <w:r w:rsidR="001C34FC">
        <w:rPr>
          <w:i w:val="0"/>
          <w:color w:val="auto"/>
        </w:rPr>
        <w:t xml:space="preserve"> e atualiza a nominata com a nova citação</w:t>
      </w:r>
      <w:r w:rsidRPr="009609DC">
        <w:rPr>
          <w:i w:val="0"/>
          <w:color w:val="auto"/>
        </w:rPr>
        <w:t>.</w:t>
      </w:r>
    </w:p>
    <w:p w:rsidR="006F5B67" w:rsidRPr="009609DC" w:rsidRDefault="006F5B67" w:rsidP="006F5B67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2.2.11.2. </w:t>
      </w:r>
      <w:r w:rsidRPr="009609DC">
        <w:rPr>
          <w:sz w:val="20"/>
        </w:rPr>
        <w:t>Exceções</w:t>
      </w:r>
    </w:p>
    <w:p w:rsidR="006F5B67" w:rsidRPr="009609DC" w:rsidRDefault="006F5B67" w:rsidP="006F5B67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6F5B67" w:rsidRDefault="006F5B67" w:rsidP="006F5B67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2.2.11.3.  </w:t>
      </w: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1B4202" w:rsidRPr="009609DC" w:rsidTr="0096626C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1B4202" w:rsidRPr="009609DC" w:rsidRDefault="001B4202" w:rsidP="0096626C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7D3A36" w:rsidRPr="009609DC" w:rsidTr="00505CE1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2C6982" w:rsidRDefault="002C6982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Livre – Tela Incluir Citação Livre.</w:t>
            </w:r>
          </w:p>
        </w:tc>
      </w:tr>
      <w:tr w:rsidR="007D3A36" w:rsidRPr="009609DC" w:rsidTr="0096626C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3C77F6" w:rsidRDefault="003C77F6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7D3A36" w:rsidRDefault="007D3A36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7D3A36" w:rsidRDefault="007D3A36" w:rsidP="0096626C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96626C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96626C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Texto Livre</w:t>
            </w:r>
          </w:p>
        </w:tc>
        <w:tc>
          <w:tcPr>
            <w:tcW w:w="992" w:type="dxa"/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1000/A</w:t>
            </w:r>
          </w:p>
        </w:tc>
        <w:tc>
          <w:tcPr>
            <w:tcW w:w="528" w:type="dxa"/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7D3A36" w:rsidRPr="00214657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245" w:type="dxa"/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Pr="00A114CE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Pr="00920CE5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7D3A36" w:rsidRPr="00E24813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Insere informações  ao final da citação.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3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Pesquisar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4E3C18" w:rsidRDefault="004E3C18" w:rsidP="0096626C">
            <w:pPr>
              <w:rPr>
                <w:iCs/>
                <w:color w:val="auto"/>
                <w:sz w:val="22"/>
              </w:rPr>
            </w:pPr>
          </w:p>
          <w:p w:rsidR="007D3A36" w:rsidRDefault="007D3A36" w:rsidP="0096626C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96626C">
            <w:r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7D3A36" w:rsidRDefault="007D3A36" w:rsidP="0096626C">
            <w:r>
              <w:rPr>
                <w:iCs/>
                <w:color w:val="auto"/>
                <w:sz w:val="22"/>
              </w:rPr>
              <w:t xml:space="preserve">Ao ser acionado apresenta a tela Consultar Lista de </w:t>
            </w:r>
            <w:r w:rsidR="00EA182B">
              <w:rPr>
                <w:iCs/>
                <w:color w:val="auto"/>
                <w:sz w:val="22"/>
              </w:rPr>
              <w:t>Convidados.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 Citação</w:t>
            </w:r>
          </w:p>
        </w:tc>
        <w:tc>
          <w:tcPr>
            <w:tcW w:w="992" w:type="dxa"/>
          </w:tcPr>
          <w:p w:rsidR="007D3A36" w:rsidRDefault="007D3A36" w:rsidP="0096626C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6626C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6626C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a citação informada.</w:t>
            </w:r>
          </w:p>
        </w:tc>
      </w:tr>
      <w:tr w:rsidR="007D3A36" w:rsidRPr="009609DC" w:rsidTr="0096626C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7D3A36" w:rsidRDefault="007D3A36" w:rsidP="0096626C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6626C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6626C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6626C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Incluir Nominata ou Alterar Nominata.</w:t>
            </w:r>
          </w:p>
        </w:tc>
      </w:tr>
      <w:tr w:rsidR="007D3A36" w:rsidRPr="009609DC" w:rsidTr="0096626C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7D3A36" w:rsidRPr="00A873C3" w:rsidRDefault="007D3A36" w:rsidP="0096626C">
            <w:pPr>
              <w:jc w:val="center"/>
              <w:rPr>
                <w:b/>
                <w:sz w:val="22"/>
                <w:szCs w:val="22"/>
              </w:rPr>
            </w:pPr>
            <w:r w:rsidRPr="00A873C3">
              <w:rPr>
                <w:b/>
                <w:sz w:val="22"/>
                <w:szCs w:val="22"/>
              </w:rPr>
              <w:t>Lista de Participantes</w:t>
            </w:r>
          </w:p>
        </w:tc>
      </w:tr>
      <w:tr w:rsidR="007D3A36" w:rsidRPr="009609DC" w:rsidTr="0096626C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2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Ações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6626C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6626C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7D3A36" w:rsidRDefault="007D3A36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7D3A36" w:rsidRDefault="007D3A36" w:rsidP="0096626C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D3A36" w:rsidRDefault="007D3A36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018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>Tela Visualizar Participante.</w:t>
            </w:r>
          </w:p>
        </w:tc>
      </w:tr>
      <w:tr w:rsidR="007D3A36" w:rsidRPr="009609DC" w:rsidTr="0096626C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5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7D3A36" w:rsidRDefault="007D3A36" w:rsidP="0096626C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8907B7" w:rsidRDefault="008907B7" w:rsidP="0096626C">
            <w:pPr>
              <w:rPr>
                <w:iCs/>
                <w:color w:val="auto"/>
              </w:rPr>
            </w:pPr>
          </w:p>
          <w:p w:rsidR="007D3A36" w:rsidRDefault="007D3A36" w:rsidP="0096626C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7D3A36" w:rsidRDefault="007D3A36" w:rsidP="0096626C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020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7D3A36" w:rsidRPr="009609DC" w:rsidRDefault="007D3A36" w:rsidP="0096626C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>
              <w:rPr>
                <w:iCs/>
                <w:color w:val="auto"/>
                <w:sz w:val="22"/>
              </w:rPr>
              <w:t>Excluir Participante.</w:t>
            </w:r>
          </w:p>
        </w:tc>
      </w:tr>
      <w:tr w:rsidR="007D3A36" w:rsidTr="0096626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7D3A36" w:rsidRPr="009609DC" w:rsidRDefault="007D3A36" w:rsidP="0096626C">
            <w:pPr>
              <w:rPr>
                <w:sz w:val="22"/>
              </w:rPr>
            </w:pP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7D3A36" w:rsidRPr="009609DC" w:rsidRDefault="007D3A36" w:rsidP="0096626C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7D3A36" w:rsidRPr="009609DC" w:rsidRDefault="007D3A36" w:rsidP="0096626C">
            <w:pPr>
              <w:rPr>
                <w:sz w:val="16"/>
                <w:szCs w:val="16"/>
              </w:rPr>
            </w:pPr>
          </w:p>
          <w:p w:rsidR="007D3A36" w:rsidRPr="009609DC" w:rsidRDefault="007D3A36" w:rsidP="0096626C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7D3A36" w:rsidRPr="009609DC" w:rsidRDefault="007D3A36" w:rsidP="0096626C">
            <w:pPr>
              <w:ind w:left="1093" w:hanging="1093"/>
              <w:rPr>
                <w:sz w:val="16"/>
                <w:szCs w:val="16"/>
              </w:rPr>
            </w:pPr>
          </w:p>
          <w:p w:rsidR="007D3A36" w:rsidRDefault="007D3A36" w:rsidP="0096626C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1B4202" w:rsidRPr="001B4202" w:rsidRDefault="001B4202" w:rsidP="001B4202"/>
    <w:p w:rsidR="00094EFE" w:rsidRPr="009609DC" w:rsidRDefault="00094EFE" w:rsidP="00094EFE">
      <w:pPr>
        <w:pStyle w:val="STJNivel3"/>
      </w:pPr>
      <w:bookmarkStart w:id="28" w:name="_Toc394666882"/>
      <w:r>
        <w:t xml:space="preserve">Tela Incluir Citação </w:t>
      </w:r>
      <w:r w:rsidR="0029600C">
        <w:t>Representando</w:t>
      </w:r>
      <w:bookmarkEnd w:id="28"/>
    </w:p>
    <w:p w:rsidR="00094EFE" w:rsidRPr="009609DC" w:rsidRDefault="0029600C" w:rsidP="00094EFE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4853917"/>
            <wp:effectExtent l="19050" t="0" r="5080" b="0"/>
            <wp:docPr id="34" name="Imagem 19" descr="C:\Users\rayanne.felicio\Pictures\CITAÇÃO REPRESENTA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yanne.felicio\Pictures\CITAÇÃO REPRESENTAND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5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EFE" w:rsidRPr="009609DC" w:rsidRDefault="00094EFE" w:rsidP="00094EFE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 xml:space="preserve">9 - Tela de Inclusão de Citação </w:t>
      </w:r>
      <w:r w:rsidR="0029600C">
        <w:rPr>
          <w:i w:val="0"/>
          <w:color w:val="auto"/>
        </w:rPr>
        <w:t>Representando</w:t>
      </w:r>
      <w:r w:rsidRPr="009609DC">
        <w:rPr>
          <w:i w:val="0"/>
          <w:color w:val="auto"/>
        </w:rPr>
        <w:t>.</w:t>
      </w:r>
    </w:p>
    <w:p w:rsidR="00094EFE" w:rsidRPr="009609DC" w:rsidRDefault="00094EFE" w:rsidP="00094EFE"/>
    <w:p w:rsidR="00094EFE" w:rsidRPr="009609DC" w:rsidRDefault="00094EFE" w:rsidP="00094EFE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>2.2.1</w:t>
      </w:r>
      <w:r w:rsidR="00F94AA0">
        <w:rPr>
          <w:sz w:val="20"/>
        </w:rPr>
        <w:t>2</w:t>
      </w:r>
      <w:r>
        <w:rPr>
          <w:sz w:val="20"/>
        </w:rPr>
        <w:t xml:space="preserve">.1. </w:t>
      </w:r>
      <w:r w:rsidRPr="009609DC">
        <w:rPr>
          <w:sz w:val="20"/>
        </w:rPr>
        <w:t>Regras de Apresentação</w:t>
      </w:r>
    </w:p>
    <w:p w:rsidR="00094EFE" w:rsidRDefault="00094EFE" w:rsidP="004429FE">
      <w:pPr>
        <w:pStyle w:val="Instruo"/>
        <w:numPr>
          <w:ilvl w:val="0"/>
          <w:numId w:val="37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1C34FC" w:rsidRPr="00F63CF7" w:rsidRDefault="001C34FC" w:rsidP="004429FE">
      <w:pPr>
        <w:pStyle w:val="Instruo"/>
        <w:numPr>
          <w:ilvl w:val="0"/>
          <w:numId w:val="37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Salvar Citação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a citação informada e atualiza a nominata com a nova citação</w:t>
      </w:r>
      <w:r w:rsidRPr="009609DC">
        <w:rPr>
          <w:i w:val="0"/>
          <w:color w:val="auto"/>
        </w:rPr>
        <w:t>.</w:t>
      </w:r>
    </w:p>
    <w:p w:rsidR="001C34FC" w:rsidRPr="001C34FC" w:rsidRDefault="001C34FC" w:rsidP="001C34FC"/>
    <w:p w:rsidR="00094EFE" w:rsidRPr="009609DC" w:rsidRDefault="00094EFE" w:rsidP="00094EFE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lastRenderedPageBreak/>
        <w:t>2.2.1</w:t>
      </w:r>
      <w:r w:rsidR="00F94AA0">
        <w:rPr>
          <w:sz w:val="20"/>
        </w:rPr>
        <w:t>2</w:t>
      </w:r>
      <w:r>
        <w:rPr>
          <w:sz w:val="20"/>
        </w:rPr>
        <w:t xml:space="preserve">.2. </w:t>
      </w:r>
      <w:r w:rsidRPr="009609DC">
        <w:rPr>
          <w:sz w:val="20"/>
        </w:rPr>
        <w:t>Exceções</w:t>
      </w:r>
    </w:p>
    <w:p w:rsidR="00094EFE" w:rsidRPr="009609DC" w:rsidRDefault="00094EFE" w:rsidP="00094EFE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094EFE" w:rsidRDefault="00094EFE" w:rsidP="00094EFE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>2.2.1</w:t>
      </w:r>
      <w:r w:rsidR="00F94AA0">
        <w:rPr>
          <w:sz w:val="20"/>
        </w:rPr>
        <w:t>2</w:t>
      </w:r>
      <w:r>
        <w:rPr>
          <w:sz w:val="20"/>
        </w:rPr>
        <w:t xml:space="preserve">.3.  </w:t>
      </w: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DE5A07" w:rsidRPr="009609DC" w:rsidTr="009C54D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DE5A07" w:rsidRPr="009609DC" w:rsidRDefault="00DE5A07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7D3A36" w:rsidRPr="009609DC" w:rsidTr="004A3286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8907B7" w:rsidRDefault="008907B7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7D3A36" w:rsidRDefault="007D3A36" w:rsidP="009C54D3">
            <w:r>
              <w:rPr>
                <w:iCs/>
                <w:color w:val="auto"/>
                <w:sz w:val="22"/>
              </w:rPr>
              <w:t>Livre – Tela Incluir Citação Livre.</w:t>
            </w:r>
          </w:p>
        </w:tc>
      </w:tr>
      <w:tr w:rsidR="007D3A36" w:rsidRPr="009609DC" w:rsidTr="009C54D3">
        <w:trPr>
          <w:cantSplit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837404" w:rsidRDefault="00837404" w:rsidP="009C54D3">
            <w:pPr>
              <w:rPr>
                <w:iCs/>
                <w:color w:val="auto"/>
                <w:sz w:val="22"/>
              </w:rPr>
            </w:pPr>
          </w:p>
          <w:p w:rsidR="00837404" w:rsidRDefault="00837404" w:rsidP="009C54D3">
            <w:pPr>
              <w:rPr>
                <w:iCs/>
                <w:color w:val="auto"/>
                <w:sz w:val="22"/>
              </w:rPr>
            </w:pPr>
          </w:p>
          <w:p w:rsidR="00837404" w:rsidRDefault="00837404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837404" w:rsidRDefault="00837404" w:rsidP="009C54D3">
            <w:pPr>
              <w:rPr>
                <w:iCs/>
                <w:color w:val="auto"/>
                <w:sz w:val="22"/>
              </w:rPr>
            </w:pPr>
          </w:p>
          <w:p w:rsidR="00837404" w:rsidRDefault="00837404" w:rsidP="009C54D3">
            <w:pPr>
              <w:rPr>
                <w:iCs/>
                <w:color w:val="auto"/>
                <w:sz w:val="22"/>
              </w:rPr>
            </w:pPr>
          </w:p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7D3A36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7D3A36" w:rsidRDefault="007D3A36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7D3A36" w:rsidRDefault="007D3A36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9C54D3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9C54D3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Texto Livre</w:t>
            </w:r>
          </w:p>
        </w:tc>
        <w:tc>
          <w:tcPr>
            <w:tcW w:w="992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1000/A</w:t>
            </w:r>
          </w:p>
        </w:tc>
        <w:tc>
          <w:tcPr>
            <w:tcW w:w="528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7D3A36" w:rsidRPr="00214657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245" w:type="dxa"/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Pr="00A114CE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Pr="00920CE5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7D3A36" w:rsidRPr="00E24813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Insere informações  ao final da citação.</w:t>
            </w:r>
          </w:p>
        </w:tc>
      </w:tr>
      <w:tr w:rsidR="007D3A36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3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Pesquisar</w:t>
            </w:r>
          </w:p>
        </w:tc>
        <w:tc>
          <w:tcPr>
            <w:tcW w:w="992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7D3A36" w:rsidRDefault="007D3A36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7D3A36" w:rsidRDefault="007D3A36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7D3A36" w:rsidRDefault="007D3A36" w:rsidP="009C54D3">
            <w:r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7D3A36" w:rsidRDefault="007D3A36" w:rsidP="009C54D3">
            <w:r>
              <w:rPr>
                <w:iCs/>
                <w:color w:val="auto"/>
                <w:sz w:val="22"/>
              </w:rPr>
              <w:t>Ao ser acionado apresenta a tela Consultar Lista de Convidados .</w:t>
            </w:r>
          </w:p>
        </w:tc>
      </w:tr>
      <w:tr w:rsidR="007D3A36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 Citação</w:t>
            </w:r>
          </w:p>
        </w:tc>
        <w:tc>
          <w:tcPr>
            <w:tcW w:w="992" w:type="dxa"/>
          </w:tcPr>
          <w:p w:rsidR="007D3A36" w:rsidRDefault="007D3A36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a citação informada.</w:t>
            </w:r>
          </w:p>
        </w:tc>
      </w:tr>
      <w:tr w:rsidR="007D3A36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7D3A36" w:rsidRDefault="007D3A36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7D3A36" w:rsidRDefault="007D3A36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7D3A36" w:rsidRDefault="007D3A36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7D3A36" w:rsidRDefault="007D3A36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7D3A36" w:rsidRPr="009D4097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Incluir Nominata ou Alterar Nominata.</w:t>
            </w:r>
          </w:p>
        </w:tc>
      </w:tr>
      <w:tr w:rsidR="007D3A36" w:rsidRPr="009609DC" w:rsidTr="009C54D3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7D3A36" w:rsidRPr="00A873C3" w:rsidRDefault="007D3A36" w:rsidP="009C54D3">
            <w:pPr>
              <w:jc w:val="center"/>
              <w:rPr>
                <w:b/>
                <w:sz w:val="22"/>
                <w:szCs w:val="22"/>
              </w:rPr>
            </w:pPr>
            <w:r w:rsidRPr="00A873C3">
              <w:rPr>
                <w:b/>
                <w:sz w:val="22"/>
                <w:szCs w:val="22"/>
              </w:rPr>
              <w:t>Lista de Participantes</w:t>
            </w:r>
          </w:p>
        </w:tc>
      </w:tr>
      <w:tr w:rsidR="007D3A36" w:rsidRPr="009609DC" w:rsidTr="009C54D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2120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2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Ações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DD098E" w:rsidRDefault="007D3A36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7D3A36" w:rsidRDefault="007D3A36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7D3A36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7D3A36" w:rsidRDefault="007D3A36" w:rsidP="009C54D3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pPr>
              <w:rPr>
                <w:iCs/>
                <w:color w:val="auto"/>
              </w:rPr>
            </w:pPr>
          </w:p>
          <w:p w:rsidR="007D3A36" w:rsidRDefault="007D3A36" w:rsidP="009C54D3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7D3A36" w:rsidRDefault="007D3A36" w:rsidP="009C54D3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7D3A36" w:rsidRPr="009609DC" w:rsidRDefault="007D3A36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018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7D3A36" w:rsidRPr="009609DC" w:rsidRDefault="007D3A36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>Tela Visualizar Participante.</w:t>
            </w:r>
          </w:p>
        </w:tc>
      </w:tr>
      <w:tr w:rsidR="00837404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4429FE">
            <w:pPr>
              <w:pStyle w:val="PargrafodaLista"/>
              <w:numPr>
                <w:ilvl w:val="0"/>
                <w:numId w:val="38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pPr>
              <w:rPr>
                <w:iCs/>
                <w:color w:val="auto"/>
              </w:rPr>
            </w:pPr>
          </w:p>
          <w:p w:rsidR="00837404" w:rsidRDefault="00837404" w:rsidP="00687CDA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C9335F" w:rsidRDefault="00C9335F" w:rsidP="009C54D3">
            <w:pPr>
              <w:rPr>
                <w:iCs/>
                <w:color w:val="auto"/>
              </w:rPr>
            </w:pPr>
          </w:p>
          <w:p w:rsidR="00837404" w:rsidRDefault="00837404" w:rsidP="009C54D3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837404" w:rsidRPr="009609DC" w:rsidRDefault="00837404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020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837404" w:rsidRPr="009609DC" w:rsidRDefault="00837404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>
              <w:rPr>
                <w:iCs/>
                <w:color w:val="auto"/>
                <w:sz w:val="22"/>
              </w:rPr>
              <w:t>Excluir Participante.</w:t>
            </w:r>
          </w:p>
        </w:tc>
      </w:tr>
      <w:tr w:rsidR="007D3A36" w:rsidTr="009C54D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7D3A36" w:rsidRPr="009609DC" w:rsidRDefault="007D3A36" w:rsidP="009C54D3">
            <w:pPr>
              <w:rPr>
                <w:sz w:val="22"/>
              </w:rPr>
            </w:pP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7D3A36" w:rsidRPr="009609DC" w:rsidRDefault="007D3A36" w:rsidP="009C54D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7D3A36" w:rsidRPr="009609DC" w:rsidRDefault="007D3A36" w:rsidP="009C54D3">
            <w:pPr>
              <w:rPr>
                <w:sz w:val="16"/>
                <w:szCs w:val="16"/>
              </w:rPr>
            </w:pPr>
          </w:p>
          <w:p w:rsidR="007D3A36" w:rsidRPr="009609DC" w:rsidRDefault="007D3A36" w:rsidP="009C54D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7D3A36" w:rsidRPr="009609DC" w:rsidRDefault="007D3A36" w:rsidP="009C54D3">
            <w:pPr>
              <w:ind w:left="1093" w:hanging="1093"/>
              <w:rPr>
                <w:sz w:val="16"/>
                <w:szCs w:val="16"/>
              </w:rPr>
            </w:pPr>
          </w:p>
          <w:p w:rsidR="007D3A36" w:rsidRDefault="007D3A36" w:rsidP="009C54D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DE5A07" w:rsidRPr="00DE5A07" w:rsidRDefault="00DE5A07" w:rsidP="00DE5A07"/>
    <w:p w:rsidR="00FC52A2" w:rsidRPr="009609DC" w:rsidRDefault="00FC52A2" w:rsidP="00FC52A2">
      <w:pPr>
        <w:pStyle w:val="STJNivel3"/>
      </w:pPr>
      <w:bookmarkStart w:id="29" w:name="_Toc394666883"/>
      <w:r>
        <w:lastRenderedPageBreak/>
        <w:t>Tela Incluir Citação Extensivo para</w:t>
      </w:r>
      <w:bookmarkEnd w:id="29"/>
    </w:p>
    <w:p w:rsidR="00FC52A2" w:rsidRPr="009609DC" w:rsidRDefault="00EE48A8" w:rsidP="00FC52A2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6204251"/>
            <wp:effectExtent l="19050" t="0" r="5080" b="0"/>
            <wp:docPr id="36" name="Imagem 20" descr="C:\Users\rayanne.felicio\Pictures\CITAÇÃO EXTENSIVO 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yanne.felicio\Pictures\CITAÇÃO EXTENSIVO PAR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0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A2" w:rsidRPr="009609DC" w:rsidRDefault="00FC52A2" w:rsidP="00FC52A2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>9 - Tela de Inclusão de Citação Extensivo para</w:t>
      </w:r>
      <w:r w:rsidRPr="009609DC">
        <w:rPr>
          <w:i w:val="0"/>
          <w:color w:val="auto"/>
        </w:rPr>
        <w:t>.</w:t>
      </w:r>
    </w:p>
    <w:p w:rsidR="00FC52A2" w:rsidRPr="009609DC" w:rsidRDefault="00FC52A2" w:rsidP="00FC52A2"/>
    <w:p w:rsidR="00FC52A2" w:rsidRPr="009609DC" w:rsidRDefault="00FC52A2" w:rsidP="00FC52A2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2.2.13.1. </w:t>
      </w:r>
      <w:r w:rsidRPr="009609DC">
        <w:rPr>
          <w:sz w:val="20"/>
        </w:rPr>
        <w:t>Regras de Apresentação</w:t>
      </w:r>
    </w:p>
    <w:p w:rsidR="00FC52A2" w:rsidRDefault="00FC52A2" w:rsidP="004429FE">
      <w:pPr>
        <w:pStyle w:val="Instruo"/>
        <w:numPr>
          <w:ilvl w:val="0"/>
          <w:numId w:val="39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8A5150" w:rsidRPr="008A5150" w:rsidRDefault="008A5150" w:rsidP="004429FE">
      <w:pPr>
        <w:pStyle w:val="Instruo"/>
        <w:numPr>
          <w:ilvl w:val="0"/>
          <w:numId w:val="39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Salvar Citação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a citação informada e atualiza a nominata com a nova citação</w:t>
      </w:r>
      <w:r w:rsidRPr="009609DC">
        <w:rPr>
          <w:i w:val="0"/>
          <w:color w:val="auto"/>
        </w:rPr>
        <w:t>.</w:t>
      </w:r>
    </w:p>
    <w:p w:rsidR="00FC52A2" w:rsidRPr="009609DC" w:rsidRDefault="00FC52A2" w:rsidP="00FC52A2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 xml:space="preserve">2.2.13.2. </w:t>
      </w:r>
      <w:r w:rsidRPr="009609DC">
        <w:rPr>
          <w:sz w:val="20"/>
        </w:rPr>
        <w:t>Exceções</w:t>
      </w:r>
    </w:p>
    <w:p w:rsidR="00FC52A2" w:rsidRPr="009609DC" w:rsidRDefault="00FC52A2" w:rsidP="00FC52A2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FC52A2" w:rsidRDefault="00FC52A2" w:rsidP="00FC52A2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lastRenderedPageBreak/>
        <w:t xml:space="preserve">2.2.13.3.  </w:t>
      </w: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FE1829" w:rsidRPr="009609DC" w:rsidTr="009C54D3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FE1829" w:rsidRPr="009609DC" w:rsidRDefault="00FE1829" w:rsidP="009C54D3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4A3F47" w:rsidRPr="009609DC" w:rsidTr="00E600B1">
        <w:trPr>
          <w:cantSplit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047089" w:rsidRDefault="00047089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Livre – Tela Incluir Citação Livre.</w:t>
            </w:r>
          </w:p>
        </w:tc>
      </w:tr>
      <w:tr w:rsidR="004A3F47" w:rsidRPr="009609DC" w:rsidTr="009C54D3">
        <w:trPr>
          <w:cantSplit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4A3F47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 do Participante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4A3F47" w:rsidRDefault="004A3F47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4A3F47" w:rsidRDefault="004A3F47" w:rsidP="009C54D3">
            <w:r w:rsidRPr="00920CE5"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4A3F47" w:rsidRDefault="004A3F47" w:rsidP="009C54D3">
            <w:r w:rsidRPr="00E24813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lastRenderedPageBreak/>
              <w:t>3</w:t>
            </w: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Botão Pesquisar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ED4576" w:rsidRDefault="00ED4576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</w:tcPr>
          <w:p w:rsidR="004A3F47" w:rsidRDefault="004A3F47" w:rsidP="009C54D3">
            <w:r>
              <w:rPr>
                <w:iCs/>
                <w:color w:val="auto"/>
                <w:sz w:val="22"/>
              </w:rPr>
              <w:t>Ao ser acionado apresenta a tela Consultar Lista de Convidados .</w:t>
            </w:r>
          </w:p>
        </w:tc>
      </w:tr>
      <w:tr w:rsidR="004A3F47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 Citação</w:t>
            </w:r>
          </w:p>
        </w:tc>
        <w:tc>
          <w:tcPr>
            <w:tcW w:w="992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4A3F47" w:rsidRDefault="004A3F47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a citação informada.</w:t>
            </w:r>
          </w:p>
        </w:tc>
      </w:tr>
      <w:tr w:rsidR="004A3F47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ED4576" w:rsidRDefault="00ED4576" w:rsidP="009C54D3">
            <w:pPr>
              <w:rPr>
                <w:iCs/>
                <w:color w:val="auto"/>
              </w:rPr>
            </w:pPr>
          </w:p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ED4576" w:rsidRDefault="00ED4576" w:rsidP="009C54D3">
            <w:pPr>
              <w:rPr>
                <w:iCs/>
                <w:color w:val="auto"/>
              </w:rPr>
            </w:pPr>
          </w:p>
          <w:p w:rsidR="00ED4576" w:rsidRDefault="00ED4576" w:rsidP="009C54D3">
            <w:pPr>
              <w:rPr>
                <w:iCs/>
                <w:color w:val="auto"/>
              </w:rPr>
            </w:pPr>
          </w:p>
          <w:p w:rsidR="004A3F47" w:rsidRDefault="004A3F47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Incluir Nominata ou Alterar Nominata.</w:t>
            </w:r>
          </w:p>
        </w:tc>
      </w:tr>
      <w:tr w:rsidR="004A3F47" w:rsidRPr="009609DC" w:rsidTr="009C54D3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Saudação</w:t>
            </w:r>
          </w:p>
        </w:tc>
        <w:tc>
          <w:tcPr>
            <w:tcW w:w="992" w:type="dxa"/>
          </w:tcPr>
          <w:p w:rsidR="004A3F47" w:rsidRDefault="004A3F47"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4A3F47" w:rsidRDefault="004A3F47">
            <w:r w:rsidRPr="009A42D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Pr="008B58C2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Selecione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saudações</w:t>
            </w:r>
          </w:p>
        </w:tc>
        <w:tc>
          <w:tcPr>
            <w:tcW w:w="426" w:type="dxa"/>
          </w:tcPr>
          <w:p w:rsidR="004A3F47" w:rsidRDefault="004A3F47">
            <w:r w:rsidRPr="004F3912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358" w:type="dxa"/>
            <w:vAlign w:val="center"/>
          </w:tcPr>
          <w:p w:rsidR="004A3F47" w:rsidRPr="008D7997" w:rsidRDefault="004A3F47" w:rsidP="009C54D3">
            <w:pPr>
              <w:rPr>
                <w:iCs/>
                <w:color w:val="auto"/>
              </w:rPr>
            </w:pPr>
            <w:r w:rsidRPr="008D7997">
              <w:rPr>
                <w:iCs/>
                <w:color w:val="auto"/>
              </w:rPr>
              <w:t xml:space="preserve">Verificar </w:t>
            </w:r>
            <w:r w:rsidR="008D7997" w:rsidRPr="008D7997">
              <w:rPr>
                <w:iCs/>
                <w:color w:val="auto"/>
              </w:rPr>
              <w:t>[</w:t>
            </w:r>
            <w:r w:rsidRPr="008D7997">
              <w:rPr>
                <w:iCs/>
                <w:color w:val="auto"/>
              </w:rPr>
              <w:t>RN</w:t>
            </w:r>
            <w:r w:rsidR="008D7997" w:rsidRPr="008D7997">
              <w:rPr>
                <w:iCs/>
                <w:color w:val="auto"/>
              </w:rPr>
              <w:t>23-12]</w:t>
            </w:r>
            <w:r w:rsidR="008D7997">
              <w:rPr>
                <w:iCs/>
                <w:color w:val="auto"/>
              </w:rPr>
              <w:t>.</w:t>
            </w:r>
          </w:p>
        </w:tc>
      </w:tr>
      <w:tr w:rsidR="004A3F47" w:rsidRPr="009609DC" w:rsidTr="007E3CEB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Cargo</w:t>
            </w:r>
          </w:p>
        </w:tc>
        <w:tc>
          <w:tcPr>
            <w:tcW w:w="992" w:type="dxa"/>
          </w:tcPr>
          <w:p w:rsidR="004A3F47" w:rsidRDefault="004A3F47"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4A3F47" w:rsidRDefault="004A3F47">
            <w:r w:rsidRPr="009A42D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Pr="008B58C2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4A3F47" w:rsidRDefault="004A3F47">
            <w:r w:rsidRPr="002D308C">
              <w:rPr>
                <w:iCs/>
                <w:color w:val="auto"/>
              </w:rPr>
              <w:t>Selecione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Tabela do sistema Mala Direta</w:t>
            </w:r>
          </w:p>
        </w:tc>
        <w:tc>
          <w:tcPr>
            <w:tcW w:w="426" w:type="dxa"/>
          </w:tcPr>
          <w:p w:rsidR="004A3F47" w:rsidRDefault="004A3F47">
            <w:r w:rsidRPr="004F3912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358" w:type="dxa"/>
            <w:vAlign w:val="center"/>
          </w:tcPr>
          <w:p w:rsidR="004A3F47" w:rsidRPr="000667E7" w:rsidRDefault="004A3F47" w:rsidP="009C54D3">
            <w:pPr>
              <w:rPr>
                <w:iCs/>
                <w:color w:val="FF0000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</w:tr>
      <w:tr w:rsidR="004A3F47" w:rsidRPr="009609DC" w:rsidTr="007E3CEB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Plural</w:t>
            </w:r>
          </w:p>
        </w:tc>
        <w:tc>
          <w:tcPr>
            <w:tcW w:w="992" w:type="dxa"/>
          </w:tcPr>
          <w:p w:rsidR="004A3F47" w:rsidRPr="005B1FF6" w:rsidRDefault="004A3F47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4A3F47" w:rsidRPr="009A42DF" w:rsidRDefault="004A3F47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4A3F47" w:rsidRPr="002D308C" w:rsidRDefault="004A3F47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</w:tcPr>
          <w:p w:rsidR="004A3F47" w:rsidRPr="004F3912" w:rsidRDefault="004A3F47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35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Quando selecionado, modifica o cargo selecionado para o plural na citação.</w:t>
            </w:r>
          </w:p>
        </w:tc>
      </w:tr>
      <w:tr w:rsidR="004A3F47" w:rsidRPr="009609DC" w:rsidTr="007E3CEB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Nome do Participante</w:t>
            </w:r>
          </w:p>
        </w:tc>
        <w:tc>
          <w:tcPr>
            <w:tcW w:w="992" w:type="dxa"/>
          </w:tcPr>
          <w:p w:rsidR="004A3F47" w:rsidRDefault="004A3F47"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4A3F47" w:rsidRDefault="004A3F47">
            <w:r w:rsidRPr="009A42D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Pr="008B58C2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4A3F47" w:rsidRDefault="004A3F47">
            <w:r w:rsidRPr="002D308C">
              <w:rPr>
                <w:iCs/>
                <w:color w:val="auto"/>
              </w:rPr>
              <w:t>Selecione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convidados do evento selecionado</w:t>
            </w:r>
          </w:p>
        </w:tc>
        <w:tc>
          <w:tcPr>
            <w:tcW w:w="426" w:type="dxa"/>
          </w:tcPr>
          <w:p w:rsidR="004A3F47" w:rsidRDefault="004A3F47">
            <w:r w:rsidRPr="004F3912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35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 w:rsidRPr="005B1FF6">
              <w:rPr>
                <w:iCs/>
                <w:color w:val="auto"/>
              </w:rPr>
              <w:t>N/A</w:t>
            </w:r>
          </w:p>
        </w:tc>
      </w:tr>
      <w:tr w:rsidR="004A3F47" w:rsidRPr="009609DC" w:rsidTr="007E3CEB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Fechamento</w:t>
            </w:r>
          </w:p>
        </w:tc>
        <w:tc>
          <w:tcPr>
            <w:tcW w:w="992" w:type="dxa"/>
          </w:tcPr>
          <w:p w:rsidR="004A3F47" w:rsidRDefault="004A3F47">
            <w:r w:rsidRPr="005B1FF6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</w:tcPr>
          <w:p w:rsidR="004A3F47" w:rsidRDefault="004A3F47">
            <w:r w:rsidRPr="009A42D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</w:tcPr>
          <w:p w:rsidR="004A3F47" w:rsidRPr="008B58C2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</w:tcPr>
          <w:p w:rsidR="004A3F47" w:rsidRDefault="004A3F47">
            <w:r w:rsidRPr="002D308C">
              <w:rPr>
                <w:iCs/>
                <w:color w:val="auto"/>
              </w:rPr>
              <w:t>Selecione</w:t>
            </w:r>
          </w:p>
        </w:tc>
        <w:tc>
          <w:tcPr>
            <w:tcW w:w="360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Lista de fechamentos</w:t>
            </w:r>
          </w:p>
        </w:tc>
        <w:tc>
          <w:tcPr>
            <w:tcW w:w="426" w:type="dxa"/>
          </w:tcPr>
          <w:p w:rsidR="004A3F47" w:rsidRDefault="004A3F47">
            <w:r w:rsidRPr="004F3912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Selecionar</w:t>
            </w:r>
          </w:p>
        </w:tc>
        <w:tc>
          <w:tcPr>
            <w:tcW w:w="1358" w:type="dxa"/>
            <w:vAlign w:val="center"/>
          </w:tcPr>
          <w:p w:rsidR="004A3F47" w:rsidRPr="008D7997" w:rsidRDefault="004A3F47" w:rsidP="009C54D3">
            <w:pPr>
              <w:rPr>
                <w:iCs/>
                <w:color w:val="auto"/>
              </w:rPr>
            </w:pPr>
            <w:r w:rsidRPr="008D7997">
              <w:rPr>
                <w:iCs/>
                <w:color w:val="auto"/>
              </w:rPr>
              <w:t xml:space="preserve">Verificar </w:t>
            </w:r>
            <w:r w:rsidR="008D7997" w:rsidRPr="008D7997">
              <w:rPr>
                <w:iCs/>
                <w:color w:val="auto"/>
              </w:rPr>
              <w:t>[</w:t>
            </w:r>
            <w:r w:rsidRPr="008D7997">
              <w:rPr>
                <w:iCs/>
                <w:color w:val="auto"/>
              </w:rPr>
              <w:t>RN</w:t>
            </w:r>
            <w:r w:rsidR="008D7997" w:rsidRPr="008D7997">
              <w:rPr>
                <w:iCs/>
                <w:color w:val="auto"/>
              </w:rPr>
              <w:t>23-13].</w:t>
            </w:r>
          </w:p>
        </w:tc>
      </w:tr>
      <w:tr w:rsidR="004A3F47" w:rsidRPr="009609DC" w:rsidTr="005D056A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Texto Livre</w:t>
            </w:r>
          </w:p>
        </w:tc>
        <w:tc>
          <w:tcPr>
            <w:tcW w:w="992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1000/A</w:t>
            </w:r>
          </w:p>
        </w:tc>
        <w:tc>
          <w:tcPr>
            <w:tcW w:w="528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4A3F47" w:rsidRPr="0021465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245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4A3F47" w:rsidRPr="00A114CE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4A3F47" w:rsidRPr="00920CE5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4A3F47" w:rsidRPr="00E24813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Insere informações  ao final da citação.</w:t>
            </w:r>
          </w:p>
        </w:tc>
      </w:tr>
      <w:tr w:rsidR="004A3F47" w:rsidRPr="009609DC" w:rsidTr="009C54D3">
        <w:trPr>
          <w:cantSplit/>
          <w:trHeight w:val="495"/>
          <w:jc w:val="center"/>
        </w:trPr>
        <w:tc>
          <w:tcPr>
            <w:tcW w:w="9804" w:type="dxa"/>
            <w:gridSpan w:val="11"/>
            <w:shd w:val="clear" w:color="auto" w:fill="BFBFBF" w:themeFill="background1" w:themeFillShade="BF"/>
            <w:vAlign w:val="center"/>
          </w:tcPr>
          <w:p w:rsidR="004A3F47" w:rsidRPr="00A873C3" w:rsidRDefault="004A3F47" w:rsidP="009C54D3">
            <w:pPr>
              <w:jc w:val="center"/>
              <w:rPr>
                <w:b/>
                <w:sz w:val="22"/>
                <w:szCs w:val="22"/>
              </w:rPr>
            </w:pPr>
            <w:r w:rsidRPr="00A873C3">
              <w:rPr>
                <w:b/>
                <w:sz w:val="22"/>
                <w:szCs w:val="22"/>
              </w:rPr>
              <w:t>Lista de Participantes</w:t>
            </w:r>
          </w:p>
        </w:tc>
      </w:tr>
      <w:tr w:rsidR="004A3F47" w:rsidRPr="009609DC" w:rsidTr="009C54D3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5</w:t>
            </w: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Tratamento</w:t>
            </w:r>
          </w:p>
        </w:tc>
        <w:tc>
          <w:tcPr>
            <w:tcW w:w="992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Título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Nome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Cargo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Órgão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6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Ações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DD098E" w:rsidRDefault="004A3F47" w:rsidP="009C54D3">
            <w:pPr>
              <w:rPr>
                <w:iCs/>
                <w:color w:val="auto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DD098E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tcBorders>
              <w:bottom w:val="single" w:sz="4" w:space="0" w:color="auto"/>
            </w:tcBorders>
          </w:tcPr>
          <w:p w:rsidR="004A3F47" w:rsidRDefault="004A3F47" w:rsidP="009C54D3">
            <w:r w:rsidRPr="00A5059F">
              <w:rPr>
                <w:iCs/>
                <w:color w:val="auto"/>
                <w:sz w:val="22"/>
              </w:rPr>
              <w:t>N/A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Ícone Visualizar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3F47" w:rsidRDefault="004A3F47" w:rsidP="009C54D3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4A3F47" w:rsidRDefault="004A3F47" w:rsidP="009C54D3">
            <w:r w:rsidRPr="009A7605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4A3F47" w:rsidRDefault="004A3F47" w:rsidP="009C54D3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018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4A3F47" w:rsidRPr="009609DC" w:rsidRDefault="004A3F47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sistema apresenta a </w:t>
            </w:r>
            <w:r>
              <w:rPr>
                <w:iCs/>
                <w:color w:val="auto"/>
                <w:sz w:val="22"/>
              </w:rPr>
              <w:t>Tela Visualizar Participante.</w:t>
            </w:r>
          </w:p>
        </w:tc>
      </w:tr>
      <w:tr w:rsidR="004A3F47" w:rsidRPr="009609DC" w:rsidTr="009C54D3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40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Ícone Excluir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3F47" w:rsidRDefault="004A3F47" w:rsidP="009C54D3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4A3F47" w:rsidRDefault="004A3F47" w:rsidP="009C54D3">
            <w:r w:rsidRPr="001B7F50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4A3F47" w:rsidRDefault="004A3F47" w:rsidP="009C54D3">
            <w:r w:rsidRPr="00A80A67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Apresenta a mensagem de Hint </w:t>
            </w:r>
            <w:r>
              <w:rPr>
                <w:iCs/>
                <w:color w:val="auto"/>
                <w:sz w:val="22"/>
              </w:rPr>
              <w:t>–</w:t>
            </w:r>
            <w:r w:rsidRPr="009609DC">
              <w:rPr>
                <w:iCs/>
                <w:color w:val="auto"/>
                <w:sz w:val="22"/>
              </w:rPr>
              <w:t xml:space="preserve"> MSG</w:t>
            </w:r>
            <w:r>
              <w:rPr>
                <w:iCs/>
                <w:color w:val="auto"/>
                <w:sz w:val="22"/>
              </w:rPr>
              <w:t>020</w:t>
            </w:r>
            <w:r w:rsidRPr="009609DC">
              <w:rPr>
                <w:iCs/>
                <w:color w:val="auto"/>
                <w:sz w:val="22"/>
              </w:rPr>
              <w:t>;</w:t>
            </w:r>
          </w:p>
          <w:p w:rsidR="004A3F47" w:rsidRPr="009609DC" w:rsidRDefault="004A3F47" w:rsidP="009C54D3">
            <w:pPr>
              <w:jc w:val="left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 xml:space="preserve">- Ao ser acionado o </w:t>
            </w:r>
            <w:r w:rsidRPr="00CA1696">
              <w:rPr>
                <w:iCs/>
                <w:color w:val="auto"/>
                <w:sz w:val="22"/>
              </w:rPr>
              <w:t>sistema apresenta a</w:t>
            </w:r>
            <w:r>
              <w:rPr>
                <w:iCs/>
                <w:color w:val="auto"/>
                <w:sz w:val="22"/>
              </w:rPr>
              <w:t xml:space="preserve"> Tela</w:t>
            </w:r>
            <w:r w:rsidRPr="00CA1696">
              <w:rPr>
                <w:iCs/>
                <w:color w:val="auto"/>
                <w:sz w:val="22"/>
              </w:rPr>
              <w:t xml:space="preserve"> </w:t>
            </w:r>
            <w:r>
              <w:rPr>
                <w:iCs/>
                <w:color w:val="auto"/>
                <w:sz w:val="22"/>
              </w:rPr>
              <w:t>Excluir Participante.</w:t>
            </w:r>
          </w:p>
        </w:tc>
      </w:tr>
      <w:tr w:rsidR="004A3F47" w:rsidTr="009C54D3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4A3F47" w:rsidRPr="009609DC" w:rsidRDefault="004A3F47" w:rsidP="009C54D3">
            <w:pPr>
              <w:rPr>
                <w:sz w:val="22"/>
              </w:rPr>
            </w:pP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4A3F47" w:rsidRPr="009609DC" w:rsidRDefault="004A3F47" w:rsidP="009C54D3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4A3F47" w:rsidRPr="009609DC" w:rsidRDefault="004A3F47" w:rsidP="009C54D3">
            <w:pPr>
              <w:rPr>
                <w:sz w:val="16"/>
                <w:szCs w:val="16"/>
              </w:rPr>
            </w:pPr>
          </w:p>
          <w:p w:rsidR="004A3F47" w:rsidRPr="009609DC" w:rsidRDefault="004A3F47" w:rsidP="009C54D3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4A3F47" w:rsidRPr="009609DC" w:rsidRDefault="004A3F47" w:rsidP="009C54D3">
            <w:pPr>
              <w:ind w:left="1093" w:hanging="1093"/>
              <w:rPr>
                <w:sz w:val="16"/>
                <w:szCs w:val="16"/>
              </w:rPr>
            </w:pPr>
          </w:p>
          <w:p w:rsidR="004A3F47" w:rsidRDefault="004A3F47" w:rsidP="009C54D3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E1829" w:rsidRPr="00FE1829" w:rsidRDefault="00FE1829" w:rsidP="00FE1829"/>
    <w:p w:rsidR="004A79EC" w:rsidRDefault="004A79EC" w:rsidP="009E32BE">
      <w:pPr>
        <w:pStyle w:val="STJNivel3"/>
        <w:numPr>
          <w:ilvl w:val="0"/>
          <w:numId w:val="0"/>
        </w:numPr>
        <w:ind w:left="1068"/>
        <w:jc w:val="both"/>
      </w:pPr>
    </w:p>
    <w:p w:rsidR="00EE48A8" w:rsidRPr="009609DC" w:rsidRDefault="00EE48A8" w:rsidP="00EE48A8">
      <w:pPr>
        <w:pStyle w:val="STJNivel3"/>
      </w:pPr>
      <w:bookmarkStart w:id="30" w:name="_Toc394666884"/>
      <w:r>
        <w:t>Tela Incluir Citação Livre</w:t>
      </w:r>
      <w:bookmarkEnd w:id="30"/>
    </w:p>
    <w:p w:rsidR="00EE48A8" w:rsidRPr="009609DC" w:rsidRDefault="00740DE7" w:rsidP="00EE48A8">
      <w:pPr>
        <w:pStyle w:val="Instruo"/>
        <w:jc w:val="center"/>
        <w:rPr>
          <w:i w:val="0"/>
          <w:noProof/>
        </w:rPr>
      </w:pPr>
      <w:r>
        <w:rPr>
          <w:i w:val="0"/>
          <w:noProof/>
        </w:rPr>
        <w:drawing>
          <wp:inline distT="0" distB="0" distL="0" distR="0">
            <wp:extent cx="6300470" cy="4298716"/>
            <wp:effectExtent l="19050" t="0" r="5080" b="0"/>
            <wp:docPr id="38" name="Imagem 21" descr="C:\Users\rayanne.felicio\Pictures\CITAÇÃO LI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yanne.felicio\Pictures\CITAÇÃO LIVR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9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8A8" w:rsidRPr="009609DC" w:rsidRDefault="00EE48A8" w:rsidP="00EE48A8">
      <w:pPr>
        <w:pStyle w:val="Instruo"/>
        <w:jc w:val="center"/>
        <w:rPr>
          <w:i w:val="0"/>
          <w:color w:val="auto"/>
        </w:rPr>
      </w:pPr>
      <w:r w:rsidRPr="009609DC">
        <w:rPr>
          <w:i w:val="0"/>
          <w:color w:val="auto"/>
        </w:rPr>
        <w:t xml:space="preserve">Figura </w:t>
      </w:r>
      <w:r>
        <w:rPr>
          <w:i w:val="0"/>
          <w:color w:val="auto"/>
        </w:rPr>
        <w:t>9 - Tela de Inclusão de Citaçã</w:t>
      </w:r>
      <w:r w:rsidR="00F45751">
        <w:rPr>
          <w:i w:val="0"/>
          <w:color w:val="auto"/>
        </w:rPr>
        <w:t>o Livre</w:t>
      </w:r>
      <w:r w:rsidRPr="009609DC">
        <w:rPr>
          <w:i w:val="0"/>
          <w:color w:val="auto"/>
        </w:rPr>
        <w:t>.</w:t>
      </w:r>
    </w:p>
    <w:p w:rsidR="00EE48A8" w:rsidRPr="009609DC" w:rsidRDefault="00EE48A8" w:rsidP="00EE48A8"/>
    <w:p w:rsidR="00EE48A8" w:rsidRPr="009609DC" w:rsidRDefault="00EE48A8" w:rsidP="00EE48A8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>2.2.1</w:t>
      </w:r>
      <w:r w:rsidR="000425E2">
        <w:rPr>
          <w:sz w:val="20"/>
        </w:rPr>
        <w:t>4</w:t>
      </w:r>
      <w:r>
        <w:rPr>
          <w:sz w:val="20"/>
        </w:rPr>
        <w:t xml:space="preserve">.1. </w:t>
      </w:r>
      <w:r w:rsidRPr="009609DC">
        <w:rPr>
          <w:sz w:val="20"/>
        </w:rPr>
        <w:t>Regras de Apresentação</w:t>
      </w:r>
    </w:p>
    <w:p w:rsidR="00EE48A8" w:rsidRDefault="00EE48A8" w:rsidP="004429FE">
      <w:pPr>
        <w:pStyle w:val="Instruo"/>
        <w:numPr>
          <w:ilvl w:val="0"/>
          <w:numId w:val="41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Cancelar</w:t>
      </w:r>
      <w:r w:rsidRPr="009609DC">
        <w:rPr>
          <w:i w:val="0"/>
          <w:color w:val="auto"/>
        </w:rPr>
        <w:t xml:space="preserve">, o sistema retornará para a Tela </w:t>
      </w:r>
      <w:r>
        <w:rPr>
          <w:i w:val="0"/>
          <w:color w:val="auto"/>
        </w:rPr>
        <w:t>Incluir Nominata ou para a Tela Alterar Nominata</w:t>
      </w:r>
      <w:r w:rsidRPr="009609DC">
        <w:rPr>
          <w:i w:val="0"/>
          <w:color w:val="auto"/>
        </w:rPr>
        <w:t>.</w:t>
      </w:r>
    </w:p>
    <w:p w:rsidR="007207F2" w:rsidRPr="007207F2" w:rsidRDefault="007207F2" w:rsidP="004429FE">
      <w:pPr>
        <w:pStyle w:val="Instruo"/>
        <w:numPr>
          <w:ilvl w:val="0"/>
          <w:numId w:val="41"/>
        </w:numPr>
        <w:jc w:val="both"/>
        <w:rPr>
          <w:i w:val="0"/>
          <w:color w:val="auto"/>
        </w:rPr>
      </w:pPr>
      <w:r w:rsidRPr="009609DC">
        <w:rPr>
          <w:i w:val="0"/>
          <w:color w:val="auto"/>
        </w:rPr>
        <w:t xml:space="preserve">Ao acionar </w:t>
      </w:r>
      <w:r>
        <w:rPr>
          <w:i w:val="0"/>
          <w:color w:val="auto"/>
        </w:rPr>
        <w:t>o botão Salvar Citação</w:t>
      </w:r>
      <w:r w:rsidRPr="009609DC">
        <w:rPr>
          <w:i w:val="0"/>
          <w:color w:val="auto"/>
        </w:rPr>
        <w:t xml:space="preserve">, </w:t>
      </w:r>
      <w:r>
        <w:rPr>
          <w:i w:val="0"/>
          <w:color w:val="auto"/>
        </w:rPr>
        <w:t>o sistema salva a citação informada e atualiza a nominata com a nova citação</w:t>
      </w:r>
      <w:r w:rsidRPr="009609DC">
        <w:rPr>
          <w:i w:val="0"/>
          <w:color w:val="auto"/>
        </w:rPr>
        <w:t>.</w:t>
      </w:r>
    </w:p>
    <w:p w:rsidR="00EE48A8" w:rsidRPr="009609DC" w:rsidRDefault="00EE48A8" w:rsidP="00EE48A8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>2.2.1</w:t>
      </w:r>
      <w:r w:rsidR="000425E2">
        <w:rPr>
          <w:sz w:val="20"/>
        </w:rPr>
        <w:t>4</w:t>
      </w:r>
      <w:r>
        <w:rPr>
          <w:sz w:val="20"/>
        </w:rPr>
        <w:t xml:space="preserve">.2. </w:t>
      </w:r>
      <w:r w:rsidRPr="009609DC">
        <w:rPr>
          <w:sz w:val="20"/>
        </w:rPr>
        <w:t>Exceções</w:t>
      </w:r>
    </w:p>
    <w:p w:rsidR="00EE48A8" w:rsidRPr="009609DC" w:rsidRDefault="00EE48A8" w:rsidP="00EE48A8">
      <w:pPr>
        <w:pStyle w:val="Instruo"/>
        <w:ind w:left="720"/>
        <w:jc w:val="both"/>
        <w:rPr>
          <w:i w:val="0"/>
          <w:color w:val="auto"/>
        </w:rPr>
      </w:pPr>
      <w:r w:rsidRPr="009609DC">
        <w:rPr>
          <w:i w:val="0"/>
          <w:color w:val="auto"/>
        </w:rPr>
        <w:t>Não se aplica.</w:t>
      </w:r>
    </w:p>
    <w:p w:rsidR="00EE48A8" w:rsidRPr="009609DC" w:rsidRDefault="00EE48A8" w:rsidP="00EE48A8">
      <w:pPr>
        <w:pStyle w:val="Ttulo4"/>
        <w:numPr>
          <w:ilvl w:val="0"/>
          <w:numId w:val="0"/>
        </w:numPr>
        <w:ind w:left="360" w:hanging="360"/>
        <w:rPr>
          <w:sz w:val="20"/>
        </w:rPr>
      </w:pPr>
      <w:r>
        <w:rPr>
          <w:sz w:val="20"/>
        </w:rPr>
        <w:t>2.2.1</w:t>
      </w:r>
      <w:r w:rsidR="000425E2">
        <w:rPr>
          <w:sz w:val="20"/>
        </w:rPr>
        <w:t>4</w:t>
      </w:r>
      <w:r>
        <w:rPr>
          <w:sz w:val="20"/>
        </w:rPr>
        <w:t xml:space="preserve">.3.  </w:t>
      </w:r>
      <w:r w:rsidRPr="009609DC">
        <w:rPr>
          <w:sz w:val="20"/>
        </w:rPr>
        <w:t>Itens de Controle</w:t>
      </w:r>
    </w:p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528"/>
        <w:gridCol w:w="403"/>
        <w:gridCol w:w="1110"/>
        <w:gridCol w:w="360"/>
        <w:gridCol w:w="1245"/>
        <w:gridCol w:w="426"/>
        <w:gridCol w:w="708"/>
        <w:gridCol w:w="1358"/>
      </w:tblGrid>
      <w:tr w:rsidR="00EE48A8" w:rsidRPr="009609DC" w:rsidTr="00801CC5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528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Máscara</w:t>
            </w:r>
          </w:p>
        </w:tc>
        <w:tc>
          <w:tcPr>
            <w:tcW w:w="403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Valor Padrão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Editável</w:t>
            </w:r>
          </w:p>
        </w:tc>
        <w:tc>
          <w:tcPr>
            <w:tcW w:w="1245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Domínio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TabOrder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Evento</w:t>
            </w:r>
          </w:p>
        </w:tc>
        <w:tc>
          <w:tcPr>
            <w:tcW w:w="1358" w:type="dxa"/>
            <w:shd w:val="pct25" w:color="auto" w:fill="auto"/>
            <w:vAlign w:val="center"/>
          </w:tcPr>
          <w:p w:rsidR="00EE48A8" w:rsidRPr="009609DC" w:rsidRDefault="00EE48A8" w:rsidP="00801CC5">
            <w:pPr>
              <w:jc w:val="center"/>
              <w:rPr>
                <w:b/>
                <w:bCs/>
                <w:sz w:val="22"/>
              </w:rPr>
            </w:pPr>
            <w:r w:rsidRPr="009609DC">
              <w:rPr>
                <w:b/>
                <w:bCs/>
                <w:sz w:val="22"/>
              </w:rPr>
              <w:t>Ação</w:t>
            </w:r>
          </w:p>
        </w:tc>
      </w:tr>
      <w:tr w:rsidR="004A3F47" w:rsidRPr="009609DC" w:rsidTr="001A3EBE">
        <w:trPr>
          <w:cantSplit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3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Pré-visualização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Label</w:t>
            </w:r>
          </w:p>
        </w:tc>
        <w:tc>
          <w:tcPr>
            <w:tcW w:w="135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Apresenta a citação conforme os parâmetros definidos pelo usuário.</w:t>
            </w:r>
          </w:p>
        </w:tc>
      </w:tr>
      <w:tr w:rsidR="004A3F47" w:rsidRPr="009609DC" w:rsidTr="00645C25">
        <w:trPr>
          <w:cantSplit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3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1</w:t>
            </w:r>
          </w:p>
        </w:tc>
        <w:tc>
          <w:tcPr>
            <w:tcW w:w="212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Tipos de citações</w:t>
            </w:r>
          </w:p>
        </w:tc>
        <w:tc>
          <w:tcPr>
            <w:tcW w:w="992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528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214657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245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</w:t>
            </w:r>
          </w:p>
          <w:p w:rsidR="004A3F47" w:rsidRPr="009609DC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Livre</w:t>
            </w:r>
          </w:p>
        </w:tc>
        <w:tc>
          <w:tcPr>
            <w:tcW w:w="426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 w:rsidRPr="00A114CE"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A95047" w:rsidRDefault="00A95047" w:rsidP="009C54D3">
            <w:pPr>
              <w:rPr>
                <w:iCs/>
                <w:color w:val="auto"/>
                <w:sz w:val="22"/>
              </w:rPr>
            </w:pP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Selecionar</w:t>
            </w:r>
          </w:p>
        </w:tc>
        <w:tc>
          <w:tcPr>
            <w:tcW w:w="1358" w:type="dxa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Conforme a opção escolhida pelo ator habilita a respectiva tela de cada citação.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Singular – Tela Incluir Citação Singular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Composta – Tela Incluir Citação Composta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Representando – Tela Incluir Citação Representando</w:t>
            </w:r>
          </w:p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Extensivo para – Tela Incluir Citação Extensivo para</w:t>
            </w:r>
          </w:p>
          <w:p w:rsidR="004A3F47" w:rsidRDefault="004A3F47" w:rsidP="009C54D3">
            <w:r>
              <w:rPr>
                <w:iCs/>
                <w:color w:val="auto"/>
                <w:sz w:val="22"/>
              </w:rPr>
              <w:t>Livre – Tela Incluir Citação Livre</w:t>
            </w:r>
          </w:p>
        </w:tc>
      </w:tr>
      <w:tr w:rsidR="004A3F47" w:rsidRPr="009609DC" w:rsidTr="00801CC5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3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2</w:t>
            </w:r>
          </w:p>
        </w:tc>
        <w:tc>
          <w:tcPr>
            <w:tcW w:w="2120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Texto Livre</w:t>
            </w:r>
          </w:p>
        </w:tc>
        <w:tc>
          <w:tcPr>
            <w:tcW w:w="992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1000/A</w:t>
            </w:r>
          </w:p>
        </w:tc>
        <w:tc>
          <w:tcPr>
            <w:tcW w:w="528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03" w:type="dxa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</w:t>
            </w:r>
          </w:p>
        </w:tc>
        <w:tc>
          <w:tcPr>
            <w:tcW w:w="1110" w:type="dxa"/>
          </w:tcPr>
          <w:p w:rsidR="004A3F47" w:rsidRPr="0021465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360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S</w:t>
            </w:r>
          </w:p>
        </w:tc>
        <w:tc>
          <w:tcPr>
            <w:tcW w:w="1245" w:type="dxa"/>
            <w:vAlign w:val="center"/>
          </w:tcPr>
          <w:p w:rsidR="004A3F47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426" w:type="dxa"/>
          </w:tcPr>
          <w:p w:rsidR="004A3F47" w:rsidRPr="00A114CE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N/A</w:t>
            </w:r>
          </w:p>
        </w:tc>
        <w:tc>
          <w:tcPr>
            <w:tcW w:w="708" w:type="dxa"/>
          </w:tcPr>
          <w:p w:rsidR="004A3F47" w:rsidRPr="00920CE5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Informar</w:t>
            </w:r>
          </w:p>
        </w:tc>
        <w:tc>
          <w:tcPr>
            <w:tcW w:w="1358" w:type="dxa"/>
          </w:tcPr>
          <w:p w:rsidR="004A3F47" w:rsidRPr="00E24813" w:rsidRDefault="004A3F47" w:rsidP="009C54D3">
            <w:pPr>
              <w:rPr>
                <w:iCs/>
                <w:color w:val="auto"/>
                <w:sz w:val="22"/>
              </w:rPr>
            </w:pPr>
            <w:r>
              <w:rPr>
                <w:iCs/>
                <w:color w:val="auto"/>
                <w:sz w:val="22"/>
              </w:rPr>
              <w:t>Insere informações  ao final da citação.</w:t>
            </w:r>
          </w:p>
        </w:tc>
      </w:tr>
      <w:tr w:rsidR="004A3F47" w:rsidRPr="009609DC" w:rsidTr="00801CC5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3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7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Botão Salvar Citação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3F47" w:rsidRDefault="004A3F47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4A3F47" w:rsidRDefault="004A3F47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4A3F47" w:rsidRDefault="004A3F47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4A3F47" w:rsidRDefault="004A3F47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Salva a citação informada.</w:t>
            </w:r>
          </w:p>
        </w:tc>
      </w:tr>
      <w:tr w:rsidR="004A3F47" w:rsidRPr="009609DC" w:rsidTr="00801CC5">
        <w:trPr>
          <w:cantSplit/>
          <w:trHeight w:val="391"/>
          <w:jc w:val="center"/>
        </w:trPr>
        <w:tc>
          <w:tcPr>
            <w:tcW w:w="554" w:type="dxa"/>
            <w:tcBorders>
              <w:bottom w:val="single" w:sz="4" w:space="0" w:color="auto"/>
            </w:tcBorders>
            <w:vAlign w:val="center"/>
          </w:tcPr>
          <w:p w:rsidR="004A3F47" w:rsidRPr="009609DC" w:rsidRDefault="004A3F47" w:rsidP="004429FE">
            <w:pPr>
              <w:pStyle w:val="PargrafodaLista"/>
              <w:numPr>
                <w:ilvl w:val="0"/>
                <w:numId w:val="32"/>
              </w:numPr>
              <w:tabs>
                <w:tab w:val="left" w:pos="155"/>
              </w:tabs>
              <w:jc w:val="center"/>
              <w:rPr>
                <w:iCs/>
                <w:color w:val="auto"/>
                <w:sz w:val="22"/>
              </w:rPr>
            </w:pPr>
            <w:r w:rsidRPr="009609DC">
              <w:rPr>
                <w:iCs/>
                <w:color w:val="auto"/>
                <w:sz w:val="22"/>
              </w:rPr>
              <w:t>8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Botão Cancelar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3F47" w:rsidRDefault="004A3F47" w:rsidP="009C54D3">
            <w:r w:rsidRPr="00F743D0">
              <w:rPr>
                <w:iCs/>
                <w:color w:val="auto"/>
              </w:rPr>
              <w:t>N/A</w:t>
            </w:r>
          </w:p>
        </w:tc>
        <w:tc>
          <w:tcPr>
            <w:tcW w:w="528" w:type="dxa"/>
            <w:tcBorders>
              <w:bottom w:val="single" w:sz="4" w:space="0" w:color="auto"/>
            </w:tcBorders>
          </w:tcPr>
          <w:p w:rsidR="004A3F47" w:rsidRDefault="004A3F47" w:rsidP="009C54D3">
            <w:r w:rsidRPr="006E010F">
              <w:rPr>
                <w:iCs/>
                <w:color w:val="auto"/>
              </w:rPr>
              <w:t>N/A</w:t>
            </w:r>
          </w:p>
        </w:tc>
        <w:tc>
          <w:tcPr>
            <w:tcW w:w="403" w:type="dxa"/>
            <w:tcBorders>
              <w:bottom w:val="single" w:sz="4" w:space="0" w:color="auto"/>
            </w:tcBorders>
          </w:tcPr>
          <w:p w:rsidR="004A3F47" w:rsidRDefault="004A3F47" w:rsidP="009C54D3">
            <w:r w:rsidRPr="008B58C2">
              <w:rPr>
                <w:iCs/>
                <w:color w:val="auto"/>
              </w:rPr>
              <w:t>N/A</w:t>
            </w:r>
          </w:p>
        </w:tc>
        <w:tc>
          <w:tcPr>
            <w:tcW w:w="111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</w:t>
            </w:r>
          </w:p>
        </w:tc>
        <w:tc>
          <w:tcPr>
            <w:tcW w:w="1245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 w:rsidRPr="009D4097">
              <w:rPr>
                <w:iCs/>
                <w:color w:val="auto"/>
              </w:rPr>
              <w:t>N/A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4A3F47" w:rsidRDefault="004A3F47" w:rsidP="009C54D3">
            <w:r w:rsidRPr="00072A50">
              <w:rPr>
                <w:iCs/>
                <w:color w:val="auto"/>
              </w:rPr>
              <w:t>N/A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Click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4A3F47" w:rsidRPr="009D4097" w:rsidRDefault="004A3F47" w:rsidP="009C54D3">
            <w:pPr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Retorna para  a tela de Incluir Nominata ou Alterar Nominata.</w:t>
            </w:r>
          </w:p>
        </w:tc>
      </w:tr>
      <w:tr w:rsidR="004A3F47" w:rsidTr="00801CC5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4A3F47" w:rsidRPr="009609DC" w:rsidRDefault="004A3F47" w:rsidP="00801CC5">
            <w:pPr>
              <w:rPr>
                <w:sz w:val="22"/>
              </w:rPr>
            </w:pP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Máscaras:        </w:t>
            </w:r>
            <w:r w:rsidRPr="009609DC">
              <w:rPr>
                <w:b/>
                <w:bCs/>
                <w:sz w:val="16"/>
                <w:szCs w:val="16"/>
              </w:rPr>
              <w:t>LC</w:t>
            </w:r>
            <w:r w:rsidRPr="009609DC">
              <w:rPr>
                <w:sz w:val="16"/>
                <w:szCs w:val="16"/>
              </w:rPr>
              <w:t xml:space="preserve"> – Caracteres Caixa Baixa, </w:t>
            </w:r>
            <w:r w:rsidRPr="009609DC">
              <w:rPr>
                <w:b/>
                <w:bCs/>
                <w:sz w:val="16"/>
                <w:szCs w:val="16"/>
              </w:rPr>
              <w:t>UC</w:t>
            </w:r>
            <w:r w:rsidRPr="009609DC">
              <w:rPr>
                <w:sz w:val="16"/>
                <w:szCs w:val="16"/>
              </w:rPr>
              <w:t xml:space="preserve"> –Caracteres Caixa Alta, </w:t>
            </w:r>
            <w:r w:rsidRPr="009609DC">
              <w:rPr>
                <w:b/>
                <w:bCs/>
                <w:sz w:val="16"/>
                <w:szCs w:val="16"/>
              </w:rPr>
              <w:t>CS</w:t>
            </w:r>
            <w:r w:rsidRPr="009609DC">
              <w:rPr>
                <w:sz w:val="16"/>
                <w:szCs w:val="16"/>
              </w:rPr>
              <w:t xml:space="preserve"> – Ignora Caixa 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CE –</w:t>
            </w:r>
            <w:r w:rsidRPr="009609DC">
              <w:rPr>
                <w:sz w:val="16"/>
                <w:szCs w:val="16"/>
              </w:rPr>
              <w:t xml:space="preserve"> Aceita Caracteres Especiais,</w:t>
            </w:r>
            <w:r w:rsidRPr="009609DC">
              <w:rPr>
                <w:b/>
                <w:bCs/>
                <w:sz w:val="16"/>
                <w:szCs w:val="16"/>
              </w:rPr>
              <w:t xml:space="preserve">NE – </w:t>
            </w:r>
            <w:r w:rsidRPr="009609DC">
              <w:rPr>
                <w:sz w:val="16"/>
                <w:szCs w:val="16"/>
              </w:rPr>
              <w:t>Não Aceita Caracteres Especiais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CA</w:t>
            </w:r>
            <w:r w:rsidRPr="009609DC">
              <w:rPr>
                <w:sz w:val="16"/>
                <w:szCs w:val="16"/>
              </w:rPr>
              <w:t xml:space="preserve"> – Aceita Caracteres Acentuados, </w:t>
            </w:r>
            <w:r w:rsidRPr="009609DC">
              <w:rPr>
                <w:b/>
                <w:bCs/>
                <w:sz w:val="16"/>
                <w:szCs w:val="16"/>
              </w:rPr>
              <w:t>NA</w:t>
            </w:r>
            <w:r w:rsidRPr="009609DC">
              <w:rPr>
                <w:sz w:val="16"/>
                <w:szCs w:val="16"/>
              </w:rPr>
              <w:t xml:space="preserve"> – Não Aceita Caracteres Acentuados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VN – </w:t>
            </w:r>
            <w:r w:rsidRPr="009609DC">
              <w:rPr>
                <w:sz w:val="16"/>
                <w:szCs w:val="16"/>
              </w:rPr>
              <w:t xml:space="preserve">ValoresInteiros, </w:t>
            </w:r>
            <w:r w:rsidRPr="009609DC">
              <w:rPr>
                <w:b/>
                <w:bCs/>
                <w:sz w:val="16"/>
                <w:szCs w:val="16"/>
              </w:rPr>
              <w:t>VD</w:t>
            </w:r>
            <w:r w:rsidRPr="009609DC">
              <w:rPr>
                <w:sz w:val="16"/>
                <w:szCs w:val="16"/>
              </w:rPr>
              <w:t xml:space="preserve"> – Valores com Casas Decimais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>DT–</w:t>
            </w:r>
            <w:r w:rsidRPr="009609DC">
              <w:rPr>
                <w:sz w:val="16"/>
                <w:szCs w:val="16"/>
              </w:rPr>
              <w:t xml:space="preserve">Data (dd/mm/yyyy),  </w:t>
            </w:r>
            <w:r w:rsidRPr="009609DC">
              <w:rPr>
                <w:b/>
                <w:bCs/>
                <w:sz w:val="16"/>
                <w:szCs w:val="16"/>
              </w:rPr>
              <w:t>MA</w:t>
            </w:r>
            <w:r w:rsidRPr="009609DC">
              <w:rPr>
                <w:sz w:val="16"/>
                <w:szCs w:val="16"/>
              </w:rPr>
              <w:t xml:space="preserve"> – Mês/Ano (mm/yyyy) </w:t>
            </w:r>
          </w:p>
          <w:p w:rsidR="004A3F47" w:rsidRPr="009609DC" w:rsidRDefault="004A3F47" w:rsidP="00801CC5">
            <w:pPr>
              <w:rPr>
                <w:sz w:val="16"/>
                <w:szCs w:val="16"/>
                <w:lang w:val="en-US"/>
              </w:rPr>
            </w:pP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9609DC">
              <w:rPr>
                <w:sz w:val="16"/>
                <w:szCs w:val="16"/>
                <w:lang w:val="en-US"/>
              </w:rPr>
              <w:t xml:space="preserve">TimeStamp (dd/mm/yyyyhh:mm:ss), </w:t>
            </w:r>
            <w:r w:rsidRPr="009609DC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9609DC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  <w:r w:rsidRPr="009609DC">
              <w:rPr>
                <w:b/>
                <w:bCs/>
                <w:sz w:val="16"/>
                <w:szCs w:val="16"/>
              </w:rPr>
              <w:t xml:space="preserve">Link – </w:t>
            </w:r>
            <w:r w:rsidRPr="009609DC">
              <w:rPr>
                <w:sz w:val="16"/>
                <w:szCs w:val="16"/>
              </w:rPr>
              <w:t xml:space="preserve">Link para outra Página, </w:t>
            </w:r>
            <w:r w:rsidRPr="009609DC">
              <w:rPr>
                <w:b/>
                <w:bCs/>
                <w:sz w:val="16"/>
                <w:szCs w:val="16"/>
              </w:rPr>
              <w:t>URL –</w:t>
            </w:r>
            <w:r w:rsidRPr="009609DC">
              <w:rPr>
                <w:sz w:val="16"/>
                <w:szCs w:val="16"/>
              </w:rPr>
              <w:t xml:space="preserve"> Endereços Internet</w:t>
            </w:r>
          </w:p>
          <w:p w:rsidR="004A3F47" w:rsidRPr="009609DC" w:rsidRDefault="004A3F47" w:rsidP="00801CC5">
            <w:pPr>
              <w:rPr>
                <w:sz w:val="16"/>
                <w:szCs w:val="16"/>
              </w:rPr>
            </w:pPr>
          </w:p>
          <w:p w:rsidR="004A3F47" w:rsidRPr="009609DC" w:rsidRDefault="004A3F47" w:rsidP="00801CC5">
            <w:pPr>
              <w:ind w:left="1093" w:hanging="1093"/>
              <w:rPr>
                <w:sz w:val="16"/>
                <w:szCs w:val="16"/>
              </w:rPr>
            </w:pPr>
            <w:r w:rsidRPr="009609DC">
              <w:rPr>
                <w:sz w:val="16"/>
                <w:szCs w:val="16"/>
              </w:rPr>
              <w:t xml:space="preserve">Informação BD: deverá constar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9609DC">
              <w:rPr>
                <w:sz w:val="16"/>
                <w:szCs w:val="16"/>
              </w:rPr>
              <w:t xml:space="preserve"> e sua respectiva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9609DC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9609DC">
              <w:rPr>
                <w:sz w:val="16"/>
                <w:szCs w:val="16"/>
              </w:rPr>
              <w:t xml:space="preserve"> e </w:t>
            </w:r>
            <w:r w:rsidRPr="009609DC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9609DC">
              <w:rPr>
                <w:sz w:val="16"/>
                <w:szCs w:val="16"/>
              </w:rPr>
              <w:t xml:space="preserve"> da informação. Para este último deve-se usar </w:t>
            </w:r>
            <w:r w:rsidRPr="009609DC">
              <w:rPr>
                <w:b/>
                <w:bCs/>
                <w:sz w:val="16"/>
                <w:szCs w:val="16"/>
              </w:rPr>
              <w:t>A –</w:t>
            </w:r>
            <w:r w:rsidRPr="009609DC">
              <w:rPr>
                <w:sz w:val="16"/>
                <w:szCs w:val="16"/>
              </w:rPr>
              <w:t xml:space="preserve"> Alfanumérico,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N </w:t>
            </w:r>
            <w:r w:rsidRPr="009609DC">
              <w:rPr>
                <w:sz w:val="16"/>
                <w:szCs w:val="16"/>
              </w:rPr>
              <w:t xml:space="preserve">– Numérico, </w:t>
            </w:r>
            <w:r w:rsidRPr="009609DC">
              <w:rPr>
                <w:b/>
                <w:bCs/>
                <w:sz w:val="16"/>
                <w:szCs w:val="16"/>
              </w:rPr>
              <w:t xml:space="preserve">I – </w:t>
            </w:r>
            <w:r w:rsidRPr="009609DC">
              <w:rPr>
                <w:sz w:val="16"/>
                <w:szCs w:val="16"/>
              </w:rPr>
              <w:t xml:space="preserve">Inteiro, </w:t>
            </w:r>
            <w:r w:rsidRPr="009609DC">
              <w:rPr>
                <w:b/>
                <w:bCs/>
                <w:sz w:val="16"/>
                <w:szCs w:val="16"/>
              </w:rPr>
              <w:t>D –</w:t>
            </w:r>
            <w:r w:rsidRPr="009609DC">
              <w:rPr>
                <w:sz w:val="16"/>
                <w:szCs w:val="16"/>
              </w:rPr>
              <w:t xml:space="preserve"> Decimal, </w:t>
            </w:r>
            <w:r w:rsidRPr="009609DC">
              <w:rPr>
                <w:b/>
                <w:bCs/>
                <w:sz w:val="16"/>
                <w:szCs w:val="16"/>
              </w:rPr>
              <w:t xml:space="preserve">TS – </w:t>
            </w:r>
            <w:r w:rsidRPr="009609DC">
              <w:rPr>
                <w:sz w:val="16"/>
                <w:szCs w:val="16"/>
              </w:rPr>
              <w:t xml:space="preserve">TimeStamp, </w:t>
            </w:r>
            <w:r w:rsidRPr="009609DC">
              <w:rPr>
                <w:b/>
                <w:bCs/>
                <w:sz w:val="16"/>
                <w:szCs w:val="16"/>
              </w:rPr>
              <w:t xml:space="preserve">DT – </w:t>
            </w:r>
            <w:r w:rsidRPr="009609DC">
              <w:rPr>
                <w:sz w:val="16"/>
                <w:szCs w:val="16"/>
              </w:rPr>
              <w:t>Data</w:t>
            </w:r>
          </w:p>
          <w:p w:rsidR="004A3F47" w:rsidRPr="009609DC" w:rsidRDefault="004A3F47" w:rsidP="00801CC5">
            <w:pPr>
              <w:ind w:left="1093" w:hanging="1093"/>
              <w:rPr>
                <w:sz w:val="16"/>
                <w:szCs w:val="16"/>
              </w:rPr>
            </w:pPr>
          </w:p>
          <w:p w:rsidR="004A3F47" w:rsidRDefault="004A3F47" w:rsidP="00801CC5">
            <w:pPr>
              <w:rPr>
                <w:sz w:val="22"/>
              </w:rPr>
            </w:pPr>
            <w:r w:rsidRPr="009609DC">
              <w:rPr>
                <w:sz w:val="16"/>
                <w:szCs w:val="16"/>
              </w:rPr>
              <w:t xml:space="preserve">Não se Aplica: </w:t>
            </w:r>
            <w:r w:rsidRPr="009609DC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A79EC" w:rsidRPr="00AC3C95" w:rsidRDefault="004A79EC" w:rsidP="004A3F47">
      <w:pPr>
        <w:pStyle w:val="STJNivel3"/>
        <w:numPr>
          <w:ilvl w:val="0"/>
          <w:numId w:val="0"/>
        </w:numPr>
        <w:jc w:val="both"/>
      </w:pPr>
    </w:p>
    <w:sectPr w:rsidR="004A79EC" w:rsidRPr="00AC3C95" w:rsidSect="00200361">
      <w:type w:val="continuous"/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7169" w:rsidRDefault="00337169">
      <w:r>
        <w:separator/>
      </w:r>
    </w:p>
  </w:endnote>
  <w:endnote w:type="continuationSeparator" w:id="0">
    <w:p w:rsidR="00337169" w:rsidRDefault="00337169">
      <w:r>
        <w:continuationSeparator/>
      </w:r>
    </w:p>
  </w:endnote>
  <w:endnote w:type="continuationNotice" w:id="1">
    <w:p w:rsidR="00337169" w:rsidRDefault="0033716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26C" w:rsidRDefault="0096626C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96626C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96626C" w:rsidRDefault="0096626C">
          <w:r>
            <w:t>Politec Ltda.</w:t>
          </w:r>
        </w:p>
        <w:p w:rsidR="0096626C" w:rsidRDefault="0096626C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96626C" w:rsidRDefault="0096626C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96626C" w:rsidRDefault="0096626C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3</w:t>
            </w:r>
          </w:fldSimple>
        </w:p>
      </w:tc>
    </w:tr>
  </w:tbl>
  <w:p w:rsidR="0096626C" w:rsidRDefault="0096626C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26C" w:rsidRDefault="0096626C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96626C">
      <w:trPr>
        <w:cantSplit/>
        <w:jc w:val="center"/>
      </w:trPr>
      <w:tc>
        <w:tcPr>
          <w:tcW w:w="8005" w:type="dxa"/>
        </w:tcPr>
        <w:p w:rsidR="0096626C" w:rsidRDefault="0096626C" w:rsidP="001313F6">
          <w:pPr>
            <w:pStyle w:val="Rodap"/>
            <w:ind w:right="360"/>
          </w:pPr>
          <w:r>
            <w:t>sigeven_este_it022_manter_nominata</w:t>
          </w:r>
        </w:p>
      </w:tc>
      <w:tc>
        <w:tcPr>
          <w:tcW w:w="1705" w:type="dxa"/>
          <w:vAlign w:val="center"/>
        </w:tcPr>
        <w:p w:rsidR="0096626C" w:rsidRPr="00203AE9" w:rsidRDefault="0096626C" w:rsidP="00845586">
          <w:pPr>
            <w:pStyle w:val="Rodap"/>
            <w:jc w:val="right"/>
          </w:pPr>
          <w:r w:rsidRPr="00203AE9">
            <w:t>Pág.</w:t>
          </w:r>
          <w:r w:rsidR="00B87392">
            <w:t xml:space="preserve"> </w:t>
          </w:r>
          <w:r w:rsidR="00651953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651953">
            <w:rPr>
              <w:rStyle w:val="Nmerodepgina"/>
              <w:sz w:val="20"/>
            </w:rPr>
            <w:fldChar w:fldCharType="separate"/>
          </w:r>
          <w:r w:rsidR="003B666D">
            <w:rPr>
              <w:rStyle w:val="Nmerodepgina"/>
              <w:noProof/>
              <w:sz w:val="20"/>
            </w:rPr>
            <w:t>20</w:t>
          </w:r>
          <w:r w:rsidR="00651953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3B666D">
              <w:rPr>
                <w:noProof/>
              </w:rPr>
              <w:t>40</w:t>
            </w:r>
          </w:fldSimple>
        </w:p>
      </w:tc>
    </w:tr>
  </w:tbl>
  <w:p w:rsidR="0096626C" w:rsidRDefault="0096626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7169" w:rsidRDefault="00337169">
      <w:r>
        <w:separator/>
      </w:r>
    </w:p>
  </w:footnote>
  <w:footnote w:type="continuationSeparator" w:id="0">
    <w:p w:rsidR="00337169" w:rsidRDefault="00337169">
      <w:r>
        <w:continuationSeparator/>
      </w:r>
    </w:p>
  </w:footnote>
  <w:footnote w:type="continuationNotice" w:id="1">
    <w:p w:rsidR="00337169" w:rsidRDefault="0033716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626C" w:rsidRDefault="0096626C">
    <w:pPr>
      <w:pStyle w:val="Cabealho"/>
    </w:pP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0" t="0" r="4445" b="0"/>
          <wp:wrapTopAndBottom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0" t="0" r="5715" b="5715"/>
          <wp:wrapNone/>
          <wp:docPr id="10" name="Imagem 10" descr="CariFlProc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ariFlProc"/>
                  <pic:cNvPicPr preferRelativeResize="0">
                    <a:picLocks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96626C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96626C" w:rsidRDefault="0096626C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96626C" w:rsidRDefault="0096626C">
          <w:pPr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96626C" w:rsidRDefault="0096626C">
          <w:pPr>
            <w:jc w:val="right"/>
            <w:rPr>
              <w:b/>
            </w:rPr>
          </w:pPr>
          <w:r w:rsidRPr="00CE5999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95pt;height:33.5pt" o:ole="">
                <v:imagedata r:id="rId1" o:title=""/>
              </v:shape>
              <o:OLEObject Type="Embed" ProgID="Word.Picture.8" ShapeID="_x0000_i1025" DrawAspect="Content" ObjectID="_1470488105" r:id="rId2"/>
            </w:object>
          </w:r>
        </w:p>
      </w:tc>
    </w:tr>
  </w:tbl>
  <w:p w:rsidR="0096626C" w:rsidRDefault="0096626C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96626C">
      <w:trPr>
        <w:cantSplit/>
        <w:trHeight w:val="575"/>
        <w:jc w:val="center"/>
      </w:trPr>
      <w:tc>
        <w:tcPr>
          <w:tcW w:w="720" w:type="pct"/>
          <w:vAlign w:val="center"/>
        </w:tcPr>
        <w:p w:rsidR="0096626C" w:rsidRDefault="0096626C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i/>
              <w:noProof/>
              <w:color w:val="auto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0" t="0" r="4445" b="0"/>
                <wp:wrapTopAndBottom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96626C" w:rsidRDefault="0096626C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4363085</wp:posOffset>
                </wp:positionH>
                <wp:positionV relativeFrom="paragraph">
                  <wp:posOffset>-269875</wp:posOffset>
                </wp:positionV>
                <wp:extent cx="1078865" cy="1073785"/>
                <wp:effectExtent l="19050" t="0" r="6985" b="0"/>
                <wp:wrapNone/>
                <wp:docPr id="14" name="Imagem 14" descr="CariFlProc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ariFlProc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865" cy="1073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B444D2">
            <w:rPr>
              <w:sz w:val="24"/>
              <w:szCs w:val="24"/>
            </w:rPr>
            <w:t>Especificação de Tela</w:t>
          </w:r>
        </w:p>
        <w:p w:rsidR="0096626C" w:rsidRPr="00B444D2" w:rsidRDefault="0096626C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Manter Nominata</w:t>
          </w:r>
        </w:p>
        <w:p w:rsidR="0096626C" w:rsidRDefault="0096626C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  <w:p w:rsidR="0096626C" w:rsidRDefault="00651953" w:rsidP="00E13199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96626C">
              <w:rPr>
                <w:sz w:val="24"/>
                <w:szCs w:val="24"/>
              </w:rPr>
              <w:t>SIGEVEN - Sistema Gerenciador de Eventos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96626C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96626C" w:rsidRPr="00B444D2" w:rsidRDefault="0096626C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</w:p>
      </w:tc>
    </w:tr>
  </w:tbl>
  <w:p w:rsidR="0096626C" w:rsidRDefault="0096626C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80C60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F16857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C74D4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E190A6B"/>
    <w:multiLevelType w:val="hybridMultilevel"/>
    <w:tmpl w:val="9258D918"/>
    <w:lvl w:ilvl="0" w:tplc="F530CD72">
      <w:start w:val="1"/>
      <w:numFmt w:val="decimal"/>
      <w:lvlText w:val="2.2.4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18496A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801B2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0C5468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8C7CF5"/>
    <w:multiLevelType w:val="hybridMultilevel"/>
    <w:tmpl w:val="E098BD66"/>
    <w:lvl w:ilvl="0" w:tplc="DDF0EAAC">
      <w:start w:val="1"/>
      <w:numFmt w:val="decimal"/>
      <w:lvlText w:val="2.2.6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692346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572676B"/>
    <w:multiLevelType w:val="hybridMultilevel"/>
    <w:tmpl w:val="9F9CC93E"/>
    <w:lvl w:ilvl="0" w:tplc="E94001DA">
      <w:start w:val="1"/>
      <w:numFmt w:val="decimal"/>
      <w:pStyle w:val="STJNivel3"/>
      <w:lvlText w:val="2.2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939573E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E403693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7F71FC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AF110E2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1D8715B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3908AA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4E41C5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8CD1C37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4C3F8C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70326F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3">
    <w:nsid w:val="5092247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2210364"/>
    <w:multiLevelType w:val="hybridMultilevel"/>
    <w:tmpl w:val="5DEE0CD6"/>
    <w:lvl w:ilvl="0" w:tplc="8FAA028A">
      <w:start w:val="1"/>
      <w:numFmt w:val="decimal"/>
      <w:lvlText w:val="2.2.7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022846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325B19"/>
    <w:multiLevelType w:val="hybridMultilevel"/>
    <w:tmpl w:val="0E0C1F9E"/>
    <w:lvl w:ilvl="0" w:tplc="4D02C964">
      <w:start w:val="1"/>
      <w:numFmt w:val="decimal"/>
      <w:lvlText w:val="2.2.2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8370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6D612FF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C462220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2761F25"/>
    <w:multiLevelType w:val="hybridMultilevel"/>
    <w:tmpl w:val="19366BB2"/>
    <w:lvl w:ilvl="0" w:tplc="95FC7286">
      <w:start w:val="1"/>
      <w:numFmt w:val="decimal"/>
      <w:lvlText w:val="2.2.1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6884C2A"/>
    <w:multiLevelType w:val="hybridMultilevel"/>
    <w:tmpl w:val="14D22A6E"/>
    <w:lvl w:ilvl="0" w:tplc="1256D67C">
      <w:start w:val="1"/>
      <w:numFmt w:val="decimal"/>
      <w:lvlText w:val="2.2.8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684858"/>
    <w:multiLevelType w:val="hybridMultilevel"/>
    <w:tmpl w:val="4440BC62"/>
    <w:lvl w:ilvl="0" w:tplc="9BA24192">
      <w:start w:val="1"/>
      <w:numFmt w:val="decimal"/>
      <w:lvlText w:val="2.2.3.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5">
    <w:nsid w:val="779C7577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6B61F6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D12FD2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4634A8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EF42847"/>
    <w:multiLevelType w:val="hybridMultilevel"/>
    <w:tmpl w:val="EB1E9E58"/>
    <w:lvl w:ilvl="0" w:tplc="7BAE28E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4"/>
  </w:num>
  <w:num w:numId="3">
    <w:abstractNumId w:val="17"/>
  </w:num>
  <w:num w:numId="4">
    <w:abstractNumId w:val="39"/>
  </w:num>
  <w:num w:numId="5">
    <w:abstractNumId w:val="10"/>
  </w:num>
  <w:num w:numId="6">
    <w:abstractNumId w:val="22"/>
  </w:num>
  <w:num w:numId="7">
    <w:abstractNumId w:val="29"/>
  </w:num>
  <w:num w:numId="8">
    <w:abstractNumId w:val="27"/>
  </w:num>
  <w:num w:numId="9">
    <w:abstractNumId w:val="13"/>
  </w:num>
  <w:num w:numId="10">
    <w:abstractNumId w:val="9"/>
  </w:num>
  <w:num w:numId="11">
    <w:abstractNumId w:val="6"/>
  </w:num>
  <w:num w:numId="12">
    <w:abstractNumId w:val="20"/>
  </w:num>
  <w:num w:numId="13">
    <w:abstractNumId w:val="23"/>
  </w:num>
  <w:num w:numId="14">
    <w:abstractNumId w:val="30"/>
  </w:num>
  <w:num w:numId="15">
    <w:abstractNumId w:val="26"/>
  </w:num>
  <w:num w:numId="16">
    <w:abstractNumId w:val="32"/>
  </w:num>
  <w:num w:numId="17">
    <w:abstractNumId w:val="3"/>
  </w:num>
  <w:num w:numId="18">
    <w:abstractNumId w:val="21"/>
  </w:num>
  <w:num w:numId="19">
    <w:abstractNumId w:val="7"/>
  </w:num>
  <w:num w:numId="20">
    <w:abstractNumId w:val="2"/>
  </w:num>
  <w:num w:numId="21">
    <w:abstractNumId w:val="14"/>
  </w:num>
  <w:num w:numId="22">
    <w:abstractNumId w:val="24"/>
  </w:num>
  <w:num w:numId="23">
    <w:abstractNumId w:val="31"/>
  </w:num>
  <w:num w:numId="24">
    <w:abstractNumId w:val="5"/>
  </w:num>
  <w:num w:numId="25">
    <w:abstractNumId w:val="18"/>
  </w:num>
  <w:num w:numId="26">
    <w:abstractNumId w:val="0"/>
  </w:num>
  <w:num w:numId="27">
    <w:abstractNumId w:val="35"/>
  </w:num>
  <w:num w:numId="28">
    <w:abstractNumId w:val="36"/>
  </w:num>
  <w:num w:numId="29">
    <w:abstractNumId w:val="25"/>
  </w:num>
  <w:num w:numId="30">
    <w:abstractNumId w:val="19"/>
  </w:num>
  <w:num w:numId="31">
    <w:abstractNumId w:val="15"/>
  </w:num>
  <w:num w:numId="32">
    <w:abstractNumId w:val="16"/>
  </w:num>
  <w:num w:numId="33">
    <w:abstractNumId w:val="4"/>
  </w:num>
  <w:num w:numId="34">
    <w:abstractNumId w:val="38"/>
  </w:num>
  <w:num w:numId="35">
    <w:abstractNumId w:val="40"/>
  </w:num>
  <w:num w:numId="36">
    <w:abstractNumId w:val="12"/>
  </w:num>
  <w:num w:numId="37">
    <w:abstractNumId w:val="8"/>
  </w:num>
  <w:num w:numId="38">
    <w:abstractNumId w:val="37"/>
  </w:num>
  <w:num w:numId="39">
    <w:abstractNumId w:val="28"/>
  </w:num>
  <w:num w:numId="40">
    <w:abstractNumId w:val="1"/>
  </w:num>
  <w:num w:numId="41">
    <w:abstractNumId w:val="11"/>
  </w:num>
  <w:numIdMacAtCleanup w:val="4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51202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05371C"/>
    <w:rsid w:val="00000189"/>
    <w:rsid w:val="00000479"/>
    <w:rsid w:val="0000286E"/>
    <w:rsid w:val="00010696"/>
    <w:rsid w:val="00011FE7"/>
    <w:rsid w:val="00016829"/>
    <w:rsid w:val="00023A10"/>
    <w:rsid w:val="000245D0"/>
    <w:rsid w:val="0004048E"/>
    <w:rsid w:val="000425E2"/>
    <w:rsid w:val="000427F7"/>
    <w:rsid w:val="00043F96"/>
    <w:rsid w:val="0004644E"/>
    <w:rsid w:val="00047089"/>
    <w:rsid w:val="0005371C"/>
    <w:rsid w:val="00053A5D"/>
    <w:rsid w:val="000617DF"/>
    <w:rsid w:val="00063842"/>
    <w:rsid w:val="00063BB4"/>
    <w:rsid w:val="000667E7"/>
    <w:rsid w:val="00071C3B"/>
    <w:rsid w:val="00073877"/>
    <w:rsid w:val="00081EF9"/>
    <w:rsid w:val="00094A08"/>
    <w:rsid w:val="00094EFE"/>
    <w:rsid w:val="00097863"/>
    <w:rsid w:val="000A3E7C"/>
    <w:rsid w:val="000A5058"/>
    <w:rsid w:val="000A55DE"/>
    <w:rsid w:val="000A6BCF"/>
    <w:rsid w:val="000B12CA"/>
    <w:rsid w:val="000B1960"/>
    <w:rsid w:val="000B1FDE"/>
    <w:rsid w:val="000B2594"/>
    <w:rsid w:val="000B2C8C"/>
    <w:rsid w:val="000B3C6D"/>
    <w:rsid w:val="000C02EE"/>
    <w:rsid w:val="000D043A"/>
    <w:rsid w:val="000D3F5A"/>
    <w:rsid w:val="000D4C58"/>
    <w:rsid w:val="000E6565"/>
    <w:rsid w:val="000F0ACE"/>
    <w:rsid w:val="001007B7"/>
    <w:rsid w:val="00100B29"/>
    <w:rsid w:val="00101AB1"/>
    <w:rsid w:val="00103470"/>
    <w:rsid w:val="00112916"/>
    <w:rsid w:val="0011504F"/>
    <w:rsid w:val="00120599"/>
    <w:rsid w:val="001313F6"/>
    <w:rsid w:val="00131D3E"/>
    <w:rsid w:val="00132221"/>
    <w:rsid w:val="001327E3"/>
    <w:rsid w:val="001362B1"/>
    <w:rsid w:val="001377AB"/>
    <w:rsid w:val="001379C1"/>
    <w:rsid w:val="0014080A"/>
    <w:rsid w:val="001445A2"/>
    <w:rsid w:val="001451C0"/>
    <w:rsid w:val="00145BCA"/>
    <w:rsid w:val="001463A6"/>
    <w:rsid w:val="001532F8"/>
    <w:rsid w:val="00154E7B"/>
    <w:rsid w:val="001618A8"/>
    <w:rsid w:val="0016398D"/>
    <w:rsid w:val="00163D13"/>
    <w:rsid w:val="00164450"/>
    <w:rsid w:val="001644A0"/>
    <w:rsid w:val="001706C7"/>
    <w:rsid w:val="00186E4D"/>
    <w:rsid w:val="001943BD"/>
    <w:rsid w:val="00194F25"/>
    <w:rsid w:val="00195919"/>
    <w:rsid w:val="001A0448"/>
    <w:rsid w:val="001A189E"/>
    <w:rsid w:val="001A32F6"/>
    <w:rsid w:val="001A4085"/>
    <w:rsid w:val="001B00B2"/>
    <w:rsid w:val="001B4202"/>
    <w:rsid w:val="001B43BE"/>
    <w:rsid w:val="001C0B1C"/>
    <w:rsid w:val="001C0BB7"/>
    <w:rsid w:val="001C34FC"/>
    <w:rsid w:val="001D23B2"/>
    <w:rsid w:val="001D24BC"/>
    <w:rsid w:val="001E037E"/>
    <w:rsid w:val="001E2036"/>
    <w:rsid w:val="001E5654"/>
    <w:rsid w:val="001F1E10"/>
    <w:rsid w:val="001F4412"/>
    <w:rsid w:val="001F5CEA"/>
    <w:rsid w:val="00200361"/>
    <w:rsid w:val="00202AE2"/>
    <w:rsid w:val="00203AE9"/>
    <w:rsid w:val="0020552A"/>
    <w:rsid w:val="00212C6C"/>
    <w:rsid w:val="002133CA"/>
    <w:rsid w:val="00213D04"/>
    <w:rsid w:val="00220EBB"/>
    <w:rsid w:val="002247F1"/>
    <w:rsid w:val="00225A68"/>
    <w:rsid w:val="00235C9B"/>
    <w:rsid w:val="00235E45"/>
    <w:rsid w:val="00237A67"/>
    <w:rsid w:val="0024282D"/>
    <w:rsid w:val="00242AEC"/>
    <w:rsid w:val="00246405"/>
    <w:rsid w:val="00250242"/>
    <w:rsid w:val="00255EF3"/>
    <w:rsid w:val="002564FB"/>
    <w:rsid w:val="002633ED"/>
    <w:rsid w:val="00265AA0"/>
    <w:rsid w:val="00270DE9"/>
    <w:rsid w:val="0027117B"/>
    <w:rsid w:val="002721CD"/>
    <w:rsid w:val="00275E57"/>
    <w:rsid w:val="00290B86"/>
    <w:rsid w:val="002940DE"/>
    <w:rsid w:val="002946E2"/>
    <w:rsid w:val="0029600C"/>
    <w:rsid w:val="00297B80"/>
    <w:rsid w:val="002A0015"/>
    <w:rsid w:val="002A6244"/>
    <w:rsid w:val="002B0C29"/>
    <w:rsid w:val="002C6027"/>
    <w:rsid w:val="002C6982"/>
    <w:rsid w:val="002C77B0"/>
    <w:rsid w:val="002D1ABB"/>
    <w:rsid w:val="002D5CE0"/>
    <w:rsid w:val="002D7CFB"/>
    <w:rsid w:val="002E2A9B"/>
    <w:rsid w:val="002E68EC"/>
    <w:rsid w:val="002F0385"/>
    <w:rsid w:val="002F10FE"/>
    <w:rsid w:val="002F22E4"/>
    <w:rsid w:val="002F3EED"/>
    <w:rsid w:val="002F70F4"/>
    <w:rsid w:val="00302533"/>
    <w:rsid w:val="00321220"/>
    <w:rsid w:val="00323E24"/>
    <w:rsid w:val="003243BB"/>
    <w:rsid w:val="00330C0F"/>
    <w:rsid w:val="003334F1"/>
    <w:rsid w:val="00335630"/>
    <w:rsid w:val="00337169"/>
    <w:rsid w:val="00343126"/>
    <w:rsid w:val="00344B01"/>
    <w:rsid w:val="00346289"/>
    <w:rsid w:val="00352CCC"/>
    <w:rsid w:val="00354121"/>
    <w:rsid w:val="00354E33"/>
    <w:rsid w:val="00360C61"/>
    <w:rsid w:val="0036361A"/>
    <w:rsid w:val="0036479E"/>
    <w:rsid w:val="003662D3"/>
    <w:rsid w:val="00374F95"/>
    <w:rsid w:val="003756CA"/>
    <w:rsid w:val="00376D29"/>
    <w:rsid w:val="00393643"/>
    <w:rsid w:val="00395907"/>
    <w:rsid w:val="00397DA6"/>
    <w:rsid w:val="003B5D10"/>
    <w:rsid w:val="003B666D"/>
    <w:rsid w:val="003C18E2"/>
    <w:rsid w:val="003C62E6"/>
    <w:rsid w:val="003C77F6"/>
    <w:rsid w:val="003D52EC"/>
    <w:rsid w:val="003E25B3"/>
    <w:rsid w:val="003E4065"/>
    <w:rsid w:val="003F15F8"/>
    <w:rsid w:val="003F1BC8"/>
    <w:rsid w:val="003F41CC"/>
    <w:rsid w:val="003F43DA"/>
    <w:rsid w:val="00400F5D"/>
    <w:rsid w:val="00401449"/>
    <w:rsid w:val="00404B33"/>
    <w:rsid w:val="00405040"/>
    <w:rsid w:val="00406AFF"/>
    <w:rsid w:val="00416208"/>
    <w:rsid w:val="00435398"/>
    <w:rsid w:val="0043568F"/>
    <w:rsid w:val="004379AB"/>
    <w:rsid w:val="00441758"/>
    <w:rsid w:val="004429FE"/>
    <w:rsid w:val="00444631"/>
    <w:rsid w:val="00445BD0"/>
    <w:rsid w:val="00447B78"/>
    <w:rsid w:val="00447D31"/>
    <w:rsid w:val="004505F3"/>
    <w:rsid w:val="004535CD"/>
    <w:rsid w:val="00455AC4"/>
    <w:rsid w:val="00457B0D"/>
    <w:rsid w:val="004623CA"/>
    <w:rsid w:val="004636B7"/>
    <w:rsid w:val="004674A3"/>
    <w:rsid w:val="00467C78"/>
    <w:rsid w:val="004759F0"/>
    <w:rsid w:val="0047752C"/>
    <w:rsid w:val="004824B5"/>
    <w:rsid w:val="00492370"/>
    <w:rsid w:val="004A3F47"/>
    <w:rsid w:val="004A79EC"/>
    <w:rsid w:val="004B5499"/>
    <w:rsid w:val="004B6189"/>
    <w:rsid w:val="004D3A18"/>
    <w:rsid w:val="004D4309"/>
    <w:rsid w:val="004D5521"/>
    <w:rsid w:val="004D794F"/>
    <w:rsid w:val="004E3C18"/>
    <w:rsid w:val="004F2DC6"/>
    <w:rsid w:val="005010A0"/>
    <w:rsid w:val="005034C5"/>
    <w:rsid w:val="005144E7"/>
    <w:rsid w:val="00514F3A"/>
    <w:rsid w:val="005164A6"/>
    <w:rsid w:val="00517A8E"/>
    <w:rsid w:val="00521E39"/>
    <w:rsid w:val="0052704E"/>
    <w:rsid w:val="00527D95"/>
    <w:rsid w:val="00532AD7"/>
    <w:rsid w:val="00534860"/>
    <w:rsid w:val="005421B5"/>
    <w:rsid w:val="005426D6"/>
    <w:rsid w:val="00561C23"/>
    <w:rsid w:val="005625CE"/>
    <w:rsid w:val="0056567F"/>
    <w:rsid w:val="00570787"/>
    <w:rsid w:val="005719CB"/>
    <w:rsid w:val="00574046"/>
    <w:rsid w:val="005836F0"/>
    <w:rsid w:val="005874A5"/>
    <w:rsid w:val="005A34E9"/>
    <w:rsid w:val="005B4B79"/>
    <w:rsid w:val="005B7323"/>
    <w:rsid w:val="005C0946"/>
    <w:rsid w:val="005C1E64"/>
    <w:rsid w:val="005C324F"/>
    <w:rsid w:val="005C40C0"/>
    <w:rsid w:val="005D0D69"/>
    <w:rsid w:val="005D133F"/>
    <w:rsid w:val="005E3355"/>
    <w:rsid w:val="005E73FA"/>
    <w:rsid w:val="005F000B"/>
    <w:rsid w:val="005F61A1"/>
    <w:rsid w:val="00600AFB"/>
    <w:rsid w:val="00601D50"/>
    <w:rsid w:val="00602914"/>
    <w:rsid w:val="00604ED9"/>
    <w:rsid w:val="00605DEE"/>
    <w:rsid w:val="00613E40"/>
    <w:rsid w:val="0061421E"/>
    <w:rsid w:val="0062511E"/>
    <w:rsid w:val="00626078"/>
    <w:rsid w:val="006266A0"/>
    <w:rsid w:val="00627DD4"/>
    <w:rsid w:val="00631DFF"/>
    <w:rsid w:val="00633D4D"/>
    <w:rsid w:val="0063520B"/>
    <w:rsid w:val="00637C99"/>
    <w:rsid w:val="0065082B"/>
    <w:rsid w:val="00651953"/>
    <w:rsid w:val="00674C14"/>
    <w:rsid w:val="00684E5F"/>
    <w:rsid w:val="006A082C"/>
    <w:rsid w:val="006A1880"/>
    <w:rsid w:val="006A43A5"/>
    <w:rsid w:val="006A4903"/>
    <w:rsid w:val="006A536F"/>
    <w:rsid w:val="006A692A"/>
    <w:rsid w:val="006B20E4"/>
    <w:rsid w:val="006B5B44"/>
    <w:rsid w:val="006B6ABE"/>
    <w:rsid w:val="006D21FD"/>
    <w:rsid w:val="006D6D1E"/>
    <w:rsid w:val="006E0237"/>
    <w:rsid w:val="006E2FD9"/>
    <w:rsid w:val="006E4C48"/>
    <w:rsid w:val="006F4A4A"/>
    <w:rsid w:val="006F5B67"/>
    <w:rsid w:val="006F65A2"/>
    <w:rsid w:val="006F7DB5"/>
    <w:rsid w:val="007207F2"/>
    <w:rsid w:val="00724946"/>
    <w:rsid w:val="0073707A"/>
    <w:rsid w:val="007371AA"/>
    <w:rsid w:val="00737385"/>
    <w:rsid w:val="00740DE7"/>
    <w:rsid w:val="007414CC"/>
    <w:rsid w:val="007461A8"/>
    <w:rsid w:val="00751471"/>
    <w:rsid w:val="0075313A"/>
    <w:rsid w:val="00753FB6"/>
    <w:rsid w:val="0075610D"/>
    <w:rsid w:val="0076016F"/>
    <w:rsid w:val="007651C5"/>
    <w:rsid w:val="0076647E"/>
    <w:rsid w:val="0078056D"/>
    <w:rsid w:val="00781B6A"/>
    <w:rsid w:val="007865DD"/>
    <w:rsid w:val="00787E5F"/>
    <w:rsid w:val="00790AA0"/>
    <w:rsid w:val="00790D64"/>
    <w:rsid w:val="0079257A"/>
    <w:rsid w:val="00794B54"/>
    <w:rsid w:val="00796063"/>
    <w:rsid w:val="007A0010"/>
    <w:rsid w:val="007A3665"/>
    <w:rsid w:val="007A3D6F"/>
    <w:rsid w:val="007A5EBC"/>
    <w:rsid w:val="007A6A63"/>
    <w:rsid w:val="007B18EF"/>
    <w:rsid w:val="007B2DE9"/>
    <w:rsid w:val="007C3085"/>
    <w:rsid w:val="007C390C"/>
    <w:rsid w:val="007C5FC7"/>
    <w:rsid w:val="007D3A36"/>
    <w:rsid w:val="007D5DF6"/>
    <w:rsid w:val="007E2F86"/>
    <w:rsid w:val="007E5541"/>
    <w:rsid w:val="007E5E04"/>
    <w:rsid w:val="007E7632"/>
    <w:rsid w:val="007F0B16"/>
    <w:rsid w:val="00801CC5"/>
    <w:rsid w:val="00802709"/>
    <w:rsid w:val="00804C27"/>
    <w:rsid w:val="008145EB"/>
    <w:rsid w:val="00815A06"/>
    <w:rsid w:val="0081784C"/>
    <w:rsid w:val="00824259"/>
    <w:rsid w:val="0082472C"/>
    <w:rsid w:val="00824760"/>
    <w:rsid w:val="00827ED5"/>
    <w:rsid w:val="008305C7"/>
    <w:rsid w:val="00833EA3"/>
    <w:rsid w:val="00837404"/>
    <w:rsid w:val="00841F4F"/>
    <w:rsid w:val="00844860"/>
    <w:rsid w:val="00845586"/>
    <w:rsid w:val="00845F7F"/>
    <w:rsid w:val="00860EFF"/>
    <w:rsid w:val="00865853"/>
    <w:rsid w:val="0086701C"/>
    <w:rsid w:val="00873631"/>
    <w:rsid w:val="0087394A"/>
    <w:rsid w:val="00877C51"/>
    <w:rsid w:val="00880620"/>
    <w:rsid w:val="00880FFD"/>
    <w:rsid w:val="00883C2A"/>
    <w:rsid w:val="00884A85"/>
    <w:rsid w:val="00887C24"/>
    <w:rsid w:val="008907B7"/>
    <w:rsid w:val="00890A9E"/>
    <w:rsid w:val="00892432"/>
    <w:rsid w:val="00896829"/>
    <w:rsid w:val="008969BE"/>
    <w:rsid w:val="0089709B"/>
    <w:rsid w:val="00897F86"/>
    <w:rsid w:val="008A5150"/>
    <w:rsid w:val="008B308B"/>
    <w:rsid w:val="008B3BC0"/>
    <w:rsid w:val="008B4384"/>
    <w:rsid w:val="008C0D5F"/>
    <w:rsid w:val="008C2CE5"/>
    <w:rsid w:val="008C6AC6"/>
    <w:rsid w:val="008D188E"/>
    <w:rsid w:val="008D20F1"/>
    <w:rsid w:val="008D7997"/>
    <w:rsid w:val="008E3B23"/>
    <w:rsid w:val="008F1256"/>
    <w:rsid w:val="008F1B4C"/>
    <w:rsid w:val="008F73B0"/>
    <w:rsid w:val="009114BE"/>
    <w:rsid w:val="00913D36"/>
    <w:rsid w:val="009161F9"/>
    <w:rsid w:val="0092789F"/>
    <w:rsid w:val="00956879"/>
    <w:rsid w:val="009609DC"/>
    <w:rsid w:val="0096626C"/>
    <w:rsid w:val="00966BDD"/>
    <w:rsid w:val="009672C4"/>
    <w:rsid w:val="00973BF8"/>
    <w:rsid w:val="00982D24"/>
    <w:rsid w:val="00986F93"/>
    <w:rsid w:val="00993D10"/>
    <w:rsid w:val="009A12DF"/>
    <w:rsid w:val="009B2F9E"/>
    <w:rsid w:val="009B6B7D"/>
    <w:rsid w:val="009C1194"/>
    <w:rsid w:val="009C22EC"/>
    <w:rsid w:val="009C3208"/>
    <w:rsid w:val="009D0B3D"/>
    <w:rsid w:val="009D3C55"/>
    <w:rsid w:val="009D6A5A"/>
    <w:rsid w:val="009E0EEE"/>
    <w:rsid w:val="009E2017"/>
    <w:rsid w:val="009E22EC"/>
    <w:rsid w:val="009E32BE"/>
    <w:rsid w:val="009F1D5C"/>
    <w:rsid w:val="009F21FA"/>
    <w:rsid w:val="009F2291"/>
    <w:rsid w:val="009F5912"/>
    <w:rsid w:val="00A041EA"/>
    <w:rsid w:val="00A0643B"/>
    <w:rsid w:val="00A13B5B"/>
    <w:rsid w:val="00A14EB5"/>
    <w:rsid w:val="00A3242A"/>
    <w:rsid w:val="00A368EA"/>
    <w:rsid w:val="00A37F98"/>
    <w:rsid w:val="00A505CE"/>
    <w:rsid w:val="00A5164B"/>
    <w:rsid w:val="00A5418B"/>
    <w:rsid w:val="00A57FA2"/>
    <w:rsid w:val="00A60947"/>
    <w:rsid w:val="00A648D9"/>
    <w:rsid w:val="00A6684E"/>
    <w:rsid w:val="00A6720E"/>
    <w:rsid w:val="00A71EFD"/>
    <w:rsid w:val="00A73DD9"/>
    <w:rsid w:val="00A7401F"/>
    <w:rsid w:val="00A80030"/>
    <w:rsid w:val="00A873C3"/>
    <w:rsid w:val="00A95047"/>
    <w:rsid w:val="00AA3063"/>
    <w:rsid w:val="00AA6634"/>
    <w:rsid w:val="00AC28CB"/>
    <w:rsid w:val="00AC3C95"/>
    <w:rsid w:val="00AD1690"/>
    <w:rsid w:val="00AD19AF"/>
    <w:rsid w:val="00AD3A1E"/>
    <w:rsid w:val="00AD6B82"/>
    <w:rsid w:val="00AD7D56"/>
    <w:rsid w:val="00AE1D79"/>
    <w:rsid w:val="00AE2642"/>
    <w:rsid w:val="00AE3F59"/>
    <w:rsid w:val="00AE53F7"/>
    <w:rsid w:val="00AE54C2"/>
    <w:rsid w:val="00AF1FC8"/>
    <w:rsid w:val="00AF3422"/>
    <w:rsid w:val="00B0457D"/>
    <w:rsid w:val="00B05049"/>
    <w:rsid w:val="00B060CF"/>
    <w:rsid w:val="00B13A9F"/>
    <w:rsid w:val="00B146E8"/>
    <w:rsid w:val="00B17C79"/>
    <w:rsid w:val="00B21741"/>
    <w:rsid w:val="00B21893"/>
    <w:rsid w:val="00B219DC"/>
    <w:rsid w:val="00B31C41"/>
    <w:rsid w:val="00B324BC"/>
    <w:rsid w:val="00B41DAB"/>
    <w:rsid w:val="00B444D2"/>
    <w:rsid w:val="00B609A2"/>
    <w:rsid w:val="00B6106D"/>
    <w:rsid w:val="00B64907"/>
    <w:rsid w:val="00B64C47"/>
    <w:rsid w:val="00B64F64"/>
    <w:rsid w:val="00B664CC"/>
    <w:rsid w:val="00B71BF2"/>
    <w:rsid w:val="00B7540F"/>
    <w:rsid w:val="00B87392"/>
    <w:rsid w:val="00BA18F2"/>
    <w:rsid w:val="00BA4153"/>
    <w:rsid w:val="00BB0080"/>
    <w:rsid w:val="00BB4062"/>
    <w:rsid w:val="00BB42F9"/>
    <w:rsid w:val="00BB6999"/>
    <w:rsid w:val="00BD1840"/>
    <w:rsid w:val="00BD2A70"/>
    <w:rsid w:val="00BE666E"/>
    <w:rsid w:val="00BF3112"/>
    <w:rsid w:val="00BF6CE6"/>
    <w:rsid w:val="00C0569D"/>
    <w:rsid w:val="00C05A8C"/>
    <w:rsid w:val="00C13F9C"/>
    <w:rsid w:val="00C20124"/>
    <w:rsid w:val="00C47763"/>
    <w:rsid w:val="00C5311B"/>
    <w:rsid w:val="00C54F61"/>
    <w:rsid w:val="00C638AD"/>
    <w:rsid w:val="00C6488A"/>
    <w:rsid w:val="00C65F82"/>
    <w:rsid w:val="00C85092"/>
    <w:rsid w:val="00C900C3"/>
    <w:rsid w:val="00C91C66"/>
    <w:rsid w:val="00C9335F"/>
    <w:rsid w:val="00CA1696"/>
    <w:rsid w:val="00CA23AA"/>
    <w:rsid w:val="00CB509B"/>
    <w:rsid w:val="00CB55C3"/>
    <w:rsid w:val="00CB6295"/>
    <w:rsid w:val="00CB718A"/>
    <w:rsid w:val="00CC5C14"/>
    <w:rsid w:val="00CD4EE8"/>
    <w:rsid w:val="00CD646F"/>
    <w:rsid w:val="00CE5999"/>
    <w:rsid w:val="00CF16B9"/>
    <w:rsid w:val="00CF4533"/>
    <w:rsid w:val="00CF5AC2"/>
    <w:rsid w:val="00D0062D"/>
    <w:rsid w:val="00D101FF"/>
    <w:rsid w:val="00D14006"/>
    <w:rsid w:val="00D147AC"/>
    <w:rsid w:val="00D22FD0"/>
    <w:rsid w:val="00D244E3"/>
    <w:rsid w:val="00D33DF7"/>
    <w:rsid w:val="00D364A3"/>
    <w:rsid w:val="00D445CA"/>
    <w:rsid w:val="00D44FFD"/>
    <w:rsid w:val="00D45991"/>
    <w:rsid w:val="00D60B7E"/>
    <w:rsid w:val="00D60F4C"/>
    <w:rsid w:val="00D61990"/>
    <w:rsid w:val="00D7236A"/>
    <w:rsid w:val="00D76AA1"/>
    <w:rsid w:val="00D80106"/>
    <w:rsid w:val="00D80124"/>
    <w:rsid w:val="00D82ED9"/>
    <w:rsid w:val="00D9314C"/>
    <w:rsid w:val="00D94A5B"/>
    <w:rsid w:val="00D95B0C"/>
    <w:rsid w:val="00D96D18"/>
    <w:rsid w:val="00DA4031"/>
    <w:rsid w:val="00DA49A3"/>
    <w:rsid w:val="00DC017F"/>
    <w:rsid w:val="00DC3C33"/>
    <w:rsid w:val="00DD38F3"/>
    <w:rsid w:val="00DD3B7B"/>
    <w:rsid w:val="00DD6774"/>
    <w:rsid w:val="00DE3C04"/>
    <w:rsid w:val="00DE49F4"/>
    <w:rsid w:val="00DE5A07"/>
    <w:rsid w:val="00DE66A2"/>
    <w:rsid w:val="00E02DB1"/>
    <w:rsid w:val="00E02DE5"/>
    <w:rsid w:val="00E02FF1"/>
    <w:rsid w:val="00E07CD2"/>
    <w:rsid w:val="00E13199"/>
    <w:rsid w:val="00E16EB1"/>
    <w:rsid w:val="00E2191E"/>
    <w:rsid w:val="00E27CDD"/>
    <w:rsid w:val="00E30CD1"/>
    <w:rsid w:val="00E318D9"/>
    <w:rsid w:val="00E326FE"/>
    <w:rsid w:val="00E32EFA"/>
    <w:rsid w:val="00E338AE"/>
    <w:rsid w:val="00E356D2"/>
    <w:rsid w:val="00E36EEC"/>
    <w:rsid w:val="00E5110E"/>
    <w:rsid w:val="00E53669"/>
    <w:rsid w:val="00E53895"/>
    <w:rsid w:val="00E559FA"/>
    <w:rsid w:val="00E66D6A"/>
    <w:rsid w:val="00E77370"/>
    <w:rsid w:val="00E84092"/>
    <w:rsid w:val="00E9237E"/>
    <w:rsid w:val="00EA182B"/>
    <w:rsid w:val="00EA4C17"/>
    <w:rsid w:val="00EA545D"/>
    <w:rsid w:val="00EA570C"/>
    <w:rsid w:val="00EA7482"/>
    <w:rsid w:val="00EB147A"/>
    <w:rsid w:val="00EB2BAD"/>
    <w:rsid w:val="00EC0005"/>
    <w:rsid w:val="00EC4751"/>
    <w:rsid w:val="00EC761B"/>
    <w:rsid w:val="00ED4253"/>
    <w:rsid w:val="00ED4576"/>
    <w:rsid w:val="00ED6F42"/>
    <w:rsid w:val="00EE01E5"/>
    <w:rsid w:val="00EE1399"/>
    <w:rsid w:val="00EE48A8"/>
    <w:rsid w:val="00EF182A"/>
    <w:rsid w:val="00EF1C98"/>
    <w:rsid w:val="00EF7199"/>
    <w:rsid w:val="00F06DF3"/>
    <w:rsid w:val="00F14763"/>
    <w:rsid w:val="00F33FE2"/>
    <w:rsid w:val="00F34704"/>
    <w:rsid w:val="00F34DDD"/>
    <w:rsid w:val="00F377BB"/>
    <w:rsid w:val="00F45253"/>
    <w:rsid w:val="00F45751"/>
    <w:rsid w:val="00F52573"/>
    <w:rsid w:val="00F5258F"/>
    <w:rsid w:val="00F63CF7"/>
    <w:rsid w:val="00F67CE9"/>
    <w:rsid w:val="00F93797"/>
    <w:rsid w:val="00F94AA0"/>
    <w:rsid w:val="00F96061"/>
    <w:rsid w:val="00FA2B64"/>
    <w:rsid w:val="00FB1B9A"/>
    <w:rsid w:val="00FB3008"/>
    <w:rsid w:val="00FC52A2"/>
    <w:rsid w:val="00FC78F0"/>
    <w:rsid w:val="00FD3298"/>
    <w:rsid w:val="00FE1829"/>
    <w:rsid w:val="00FE6A80"/>
    <w:rsid w:val="00FF0969"/>
    <w:rsid w:val="00FF2893"/>
    <w:rsid w:val="00FF2D96"/>
    <w:rsid w:val="00FF3895"/>
    <w:rsid w:val="00FF7C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5999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CE5999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CE5999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CE5999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CE5999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CE5999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CE5999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CE5999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CE5999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CE5999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CE599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CE599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CE5999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CE5999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CE5999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CE5999"/>
    <w:pPr>
      <w:jc w:val="left"/>
    </w:pPr>
    <w:rPr>
      <w:i/>
      <w:color w:val="0000FF"/>
    </w:rPr>
  </w:style>
  <w:style w:type="paragraph" w:styleId="Lista">
    <w:name w:val="List"/>
    <w:basedOn w:val="Normal"/>
    <w:rsid w:val="00CE5999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CE5999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CE5999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CE5999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CE5999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CE5999"/>
    <w:pPr>
      <w:numPr>
        <w:numId w:val="5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6"/>
      </w:numPr>
      <w:tabs>
        <w:tab w:val="left" w:pos="794"/>
      </w:tabs>
      <w:spacing w:before="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9E32BE"/>
    <w:pPr>
      <w:numPr>
        <w:ilvl w:val="0"/>
        <w:numId w:val="10"/>
      </w:numPr>
      <w:jc w:val="center"/>
    </w:pPr>
    <w:rPr>
      <w:rFonts w:cs="Arial"/>
      <w:sz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A37F9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37F98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E25B3"/>
    <w:pPr>
      <w:ind w:left="720"/>
      <w:contextualSpacing/>
    </w:pPr>
  </w:style>
  <w:style w:type="character" w:styleId="Refdecomentrio">
    <w:name w:val="annotation reference"/>
    <w:basedOn w:val="Fontepargpadro"/>
    <w:rsid w:val="0073707A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73707A"/>
  </w:style>
  <w:style w:type="character" w:customStyle="1" w:styleId="TextodecomentrioChar">
    <w:name w:val="Texto de comentário Char"/>
    <w:basedOn w:val="Fontepargpadro"/>
    <w:link w:val="Textodecomentrio"/>
    <w:rsid w:val="0073707A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73707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73707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5999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CE5999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CE5999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CE5999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CE5999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CE5999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CE5999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CE5999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CE5999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CE5999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CE599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CE599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CE5999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CE5999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CE5999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CE5999"/>
    <w:pPr>
      <w:jc w:val="left"/>
    </w:pPr>
    <w:rPr>
      <w:i/>
      <w:color w:val="0000FF"/>
    </w:rPr>
  </w:style>
  <w:style w:type="paragraph" w:styleId="Lista">
    <w:name w:val="List"/>
    <w:basedOn w:val="Normal"/>
    <w:rsid w:val="00CE5999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CE5999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CE5999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CE5999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CE5999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CE5999"/>
    <w:pPr>
      <w:numPr>
        <w:numId w:val="5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6"/>
      </w:numPr>
      <w:tabs>
        <w:tab w:val="left" w:pos="794"/>
      </w:tabs>
      <w:spacing w:before="0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9E32BE"/>
    <w:pPr>
      <w:numPr>
        <w:ilvl w:val="0"/>
        <w:numId w:val="10"/>
      </w:numPr>
      <w:jc w:val="center"/>
    </w:pPr>
    <w:rPr>
      <w:rFonts w:cs="Arial"/>
      <w:sz w:val="22"/>
    </w:rPr>
  </w:style>
  <w:style w:type="character" w:styleId="Nmerodepgina">
    <w:name w:val="page number"/>
    <w:basedOn w:val="Fontepargpadro"/>
    <w:rsid w:val="00203AE9"/>
    <w:rPr>
      <w:sz w:val="16"/>
    </w:rPr>
  </w:style>
  <w:style w:type="paragraph" w:styleId="Textodebalo">
    <w:name w:val="Balloon Text"/>
    <w:basedOn w:val="Normal"/>
    <w:link w:val="TextodebaloChar"/>
    <w:rsid w:val="00A37F9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37F98"/>
    <w:rPr>
      <w:rFonts w:ascii="Tahoma" w:hAnsi="Tahoma" w:cs="Tahoma"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E25B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750065-5FF7-4F1E-914E-CD0548A4F2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F8053F-223B-4043-B32E-0614BEBE1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1204</TotalTime>
  <Pages>40</Pages>
  <Words>5678</Words>
  <Characters>30662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Interface de tela</vt:lpstr>
    </vt:vector>
  </TitlesOfParts>
  <Company>Superior Tribunal de Justiça</Company>
  <LinksUpToDate>false</LinksUpToDate>
  <CharactersWithSpaces>36268</CharactersWithSpaces>
  <SharedDoc>false</SharedDoc>
  <HLinks>
    <vt:vector size="36" baseType="variant"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_Toc221097805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_Toc221097804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_Toc221097803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_Toc221097802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_Toc221097801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_Toc221097799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 de tela</dc:title>
  <dc:subject>Manter Evento</dc:subject>
  <dc:creator>Viviane Roberta Calacia</dc:creator>
  <cp:lastModifiedBy>rayanne.felicio</cp:lastModifiedBy>
  <cp:revision>167</cp:revision>
  <cp:lastPrinted>2009-03-06T19:55:00Z</cp:lastPrinted>
  <dcterms:created xsi:type="dcterms:W3CDTF">2014-07-25T04:07:00Z</dcterms:created>
  <dcterms:modified xsi:type="dcterms:W3CDTF">2014-08-25T19:09:00Z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XXXX/200X</vt:lpwstr>
  </property>
  <property fmtid="{D5CDD505-2E9C-101B-9397-08002B2CF9AE}" pid="3" name="SiglaNomeProjeto">
    <vt:lpwstr>&lt;Sigla do Projeto&gt; - &lt;Nome do Projeto&gt;</vt:lpwstr>
  </property>
</Properties>
</file>