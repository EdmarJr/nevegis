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39E7" w:rsidRPr="00293FF6" w:rsidRDefault="004039E7">
      <w:pPr>
        <w:rPr>
          <w:rFonts w:ascii="Arial" w:hAnsi="Arial" w:cs="Arial"/>
        </w:rPr>
      </w:pPr>
      <w:bookmarkStart w:id="0" w:name="_top"/>
      <w:bookmarkEnd w:id="0"/>
    </w:p>
    <w:p w:rsidR="00040873" w:rsidRPr="00293FF6" w:rsidRDefault="00040873">
      <w:pPr>
        <w:rPr>
          <w:rFonts w:ascii="Arial" w:hAnsi="Arial" w:cs="Arial"/>
        </w:rPr>
      </w:pPr>
    </w:p>
    <w:p w:rsidR="00040873" w:rsidRPr="00293FF6" w:rsidRDefault="00040873">
      <w:pPr>
        <w:rPr>
          <w:rFonts w:ascii="Arial" w:hAnsi="Arial" w:cs="Arial"/>
        </w:rPr>
      </w:pPr>
    </w:p>
    <w:p w:rsidR="00040873" w:rsidRPr="00293FF6" w:rsidRDefault="00040873">
      <w:pPr>
        <w:rPr>
          <w:rFonts w:ascii="Arial" w:hAnsi="Arial" w:cs="Arial"/>
        </w:rPr>
      </w:pPr>
    </w:p>
    <w:p w:rsidR="00040873" w:rsidRPr="00293FF6" w:rsidRDefault="00040873">
      <w:pPr>
        <w:rPr>
          <w:rFonts w:ascii="Arial" w:hAnsi="Arial" w:cs="Arial"/>
        </w:rPr>
      </w:pPr>
    </w:p>
    <w:p w:rsidR="00040873" w:rsidRPr="00293FF6" w:rsidRDefault="00040873">
      <w:pPr>
        <w:rPr>
          <w:rFonts w:ascii="Arial" w:hAnsi="Arial" w:cs="Arial"/>
        </w:rPr>
      </w:pPr>
    </w:p>
    <w:p w:rsidR="00086544" w:rsidRDefault="00086544" w:rsidP="0095540C">
      <w:pPr>
        <w:spacing w:before="120" w:line="360" w:lineRule="auto"/>
        <w:jc w:val="right"/>
        <w:rPr>
          <w:rFonts w:ascii="Arial" w:hAnsi="Arial" w:cs="Arial"/>
          <w:b/>
          <w:sz w:val="30"/>
          <w:szCs w:val="30"/>
        </w:rPr>
      </w:pPr>
    </w:p>
    <w:p w:rsidR="00086544" w:rsidRDefault="00086544" w:rsidP="0095540C">
      <w:pPr>
        <w:spacing w:before="120" w:line="360" w:lineRule="auto"/>
        <w:jc w:val="right"/>
        <w:rPr>
          <w:rFonts w:ascii="Arial" w:hAnsi="Arial" w:cs="Arial"/>
          <w:b/>
          <w:sz w:val="30"/>
          <w:szCs w:val="30"/>
        </w:rPr>
      </w:pPr>
    </w:p>
    <w:p w:rsidR="00281FE9" w:rsidRPr="00281FE9" w:rsidRDefault="00281FE9" w:rsidP="00281FE9">
      <w:pPr>
        <w:spacing w:before="120" w:line="360" w:lineRule="auto"/>
        <w:jc w:val="right"/>
        <w:rPr>
          <w:rFonts w:ascii="Arial" w:hAnsi="Arial" w:cs="Arial"/>
          <w:b/>
          <w:bCs/>
          <w:sz w:val="30"/>
          <w:szCs w:val="30"/>
        </w:rPr>
      </w:pPr>
      <w:r w:rsidRPr="00281FE9">
        <w:rPr>
          <w:rFonts w:ascii="Arial" w:hAnsi="Arial" w:cs="Arial"/>
          <w:b/>
          <w:bCs/>
          <w:sz w:val="30"/>
          <w:szCs w:val="30"/>
        </w:rPr>
        <w:t>Projeto Sistema Gerenciador de Eventos</w:t>
      </w:r>
    </w:p>
    <w:p w:rsidR="00981491" w:rsidRPr="00981491" w:rsidRDefault="0030275A" w:rsidP="00981491">
      <w:pPr>
        <w:spacing w:before="120" w:line="360" w:lineRule="auto"/>
        <w:jc w:val="right"/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UC</w:t>
      </w:r>
      <w:r w:rsidR="00281FE9">
        <w:rPr>
          <w:rFonts w:ascii="Arial" w:hAnsi="Arial" w:cs="Arial"/>
          <w:b/>
          <w:bCs/>
          <w:sz w:val="30"/>
          <w:szCs w:val="30"/>
        </w:rPr>
        <w:t>011</w:t>
      </w:r>
      <w:r>
        <w:rPr>
          <w:rFonts w:ascii="Arial" w:hAnsi="Arial" w:cs="Arial"/>
          <w:b/>
          <w:bCs/>
          <w:sz w:val="30"/>
          <w:szCs w:val="30"/>
        </w:rPr>
        <w:t xml:space="preserve"> – </w:t>
      </w:r>
      <w:r w:rsidR="00281FE9">
        <w:rPr>
          <w:rFonts w:ascii="Arial" w:hAnsi="Arial" w:cs="Arial"/>
          <w:b/>
          <w:bCs/>
          <w:sz w:val="30"/>
          <w:szCs w:val="30"/>
        </w:rPr>
        <w:t>Manter Cargo</w:t>
      </w:r>
    </w:p>
    <w:p w:rsidR="00981491" w:rsidRDefault="00981491" w:rsidP="00981491">
      <w:pPr>
        <w:spacing w:before="120" w:line="360" w:lineRule="auto"/>
        <w:jc w:val="right"/>
        <w:rPr>
          <w:rFonts w:ascii="Arial" w:hAnsi="Arial" w:cs="Arial"/>
          <w:b/>
          <w:bCs/>
          <w:sz w:val="30"/>
          <w:szCs w:val="30"/>
        </w:rPr>
      </w:pPr>
      <w:r w:rsidRPr="00981491">
        <w:rPr>
          <w:rFonts w:ascii="Arial" w:hAnsi="Arial" w:cs="Arial"/>
          <w:b/>
          <w:bCs/>
          <w:sz w:val="30"/>
          <w:szCs w:val="30"/>
        </w:rPr>
        <w:t>Documento de Evidencia</w:t>
      </w:r>
      <w:r w:rsidR="00C547EB">
        <w:rPr>
          <w:rFonts w:ascii="Arial" w:hAnsi="Arial" w:cs="Arial"/>
          <w:b/>
          <w:bCs/>
          <w:sz w:val="30"/>
          <w:szCs w:val="30"/>
        </w:rPr>
        <w:t>s</w:t>
      </w:r>
      <w:r w:rsidRPr="00981491">
        <w:rPr>
          <w:rFonts w:ascii="Arial" w:hAnsi="Arial" w:cs="Arial"/>
          <w:b/>
          <w:bCs/>
          <w:sz w:val="30"/>
          <w:szCs w:val="30"/>
        </w:rPr>
        <w:t xml:space="preserve"> de Teste</w:t>
      </w:r>
    </w:p>
    <w:p w:rsidR="00E504AE" w:rsidRPr="00981491" w:rsidRDefault="00E504AE" w:rsidP="00981491">
      <w:pPr>
        <w:spacing w:before="120" w:line="360" w:lineRule="auto"/>
        <w:jc w:val="right"/>
        <w:rPr>
          <w:rFonts w:ascii="Arial" w:hAnsi="Arial" w:cs="Arial"/>
          <w:b/>
          <w:bCs/>
          <w:sz w:val="30"/>
          <w:szCs w:val="30"/>
        </w:rPr>
      </w:pPr>
    </w:p>
    <w:p w:rsidR="00040873" w:rsidRPr="00E504AE" w:rsidRDefault="00E504AE" w:rsidP="00040873">
      <w:pPr>
        <w:pStyle w:val="western"/>
        <w:spacing w:before="119" w:beforeAutospacing="0" w:after="0" w:line="360" w:lineRule="auto"/>
        <w:jc w:val="right"/>
        <w:rPr>
          <w:rFonts w:eastAsia="Calibri"/>
          <w:b/>
          <w:bCs/>
          <w:color w:val="auto"/>
          <w:sz w:val="30"/>
          <w:szCs w:val="30"/>
          <w:lang w:eastAsia="en-US"/>
        </w:rPr>
      </w:pPr>
      <w:r w:rsidRPr="00E504AE">
        <w:rPr>
          <w:rFonts w:eastAsia="Calibri"/>
          <w:b/>
          <w:bCs/>
          <w:color w:val="auto"/>
          <w:sz w:val="30"/>
          <w:szCs w:val="30"/>
          <w:lang w:eastAsia="en-US"/>
        </w:rPr>
        <w:t xml:space="preserve">Iteração </w:t>
      </w:r>
      <w:proofErr w:type="gramStart"/>
      <w:r w:rsidR="00281FE9">
        <w:rPr>
          <w:rFonts w:eastAsia="Calibri"/>
          <w:b/>
          <w:bCs/>
          <w:color w:val="auto"/>
          <w:sz w:val="30"/>
          <w:szCs w:val="30"/>
          <w:lang w:eastAsia="en-US"/>
        </w:rPr>
        <w:t>4</w:t>
      </w:r>
      <w:proofErr w:type="gramEnd"/>
    </w:p>
    <w:p w:rsidR="00177823" w:rsidRPr="00293FF6" w:rsidRDefault="00040873" w:rsidP="00E504AE">
      <w:pPr>
        <w:pStyle w:val="SubttuloAuxiliar"/>
        <w:tabs>
          <w:tab w:val="left" w:pos="2610"/>
        </w:tabs>
        <w:jc w:val="right"/>
        <w:rPr>
          <w:rFonts w:ascii="Arial" w:hAnsi="Arial"/>
          <w:b/>
          <w:sz w:val="32"/>
        </w:rPr>
      </w:pPr>
      <w:r w:rsidRPr="00293FF6">
        <w:rPr>
          <w:rFonts w:ascii="Arial" w:hAnsi="Arial"/>
          <w:sz w:val="27"/>
          <w:szCs w:val="27"/>
        </w:rPr>
        <w:br w:type="page"/>
      </w:r>
      <w:r w:rsidR="006714A2" w:rsidRPr="00293FF6">
        <w:rPr>
          <w:rFonts w:ascii="Arial" w:hAnsi="Arial"/>
          <w:b/>
          <w:szCs w:val="27"/>
        </w:rPr>
        <w:lastRenderedPageBreak/>
        <w:t>Histórico de Revisões</w:t>
      </w:r>
    </w:p>
    <w:tbl>
      <w:tblPr>
        <w:tblW w:w="850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0" w:type="dxa"/>
          <w:right w:w="0" w:type="dxa"/>
        </w:tblCellMar>
        <w:tblLook w:val="0000"/>
      </w:tblPr>
      <w:tblGrid>
        <w:gridCol w:w="2091"/>
        <w:gridCol w:w="4352"/>
        <w:gridCol w:w="2062"/>
      </w:tblGrid>
      <w:tr w:rsidR="002A22E8" w:rsidRPr="00293FF6" w:rsidTr="00024B99">
        <w:trPr>
          <w:jc w:val="center"/>
        </w:trPr>
        <w:tc>
          <w:tcPr>
            <w:tcW w:w="2091" w:type="dxa"/>
            <w:tcBorders>
              <w:top w:val="single" w:sz="6" w:space="0" w:color="000000"/>
              <w:left w:val="single" w:sz="6" w:space="0" w:color="000000"/>
              <w:bottom w:val="single" w:sz="6" w:space="0" w:color="808080"/>
              <w:right w:val="single" w:sz="6" w:space="0" w:color="808080"/>
            </w:tcBorders>
            <w:shd w:val="pct25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A22E8" w:rsidRPr="00293FF6" w:rsidRDefault="002A22E8" w:rsidP="004039E7">
            <w:pPr>
              <w:pStyle w:val="TableText"/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293FF6">
              <w:rPr>
                <w:rFonts w:ascii="Arial" w:hAnsi="Arial" w:cs="Arial"/>
                <w:b/>
                <w:bCs/>
                <w:sz w:val="20"/>
              </w:rPr>
              <w:t>Data</w:t>
            </w:r>
          </w:p>
        </w:tc>
        <w:tc>
          <w:tcPr>
            <w:tcW w:w="4352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pct25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A22E8" w:rsidRPr="00293FF6" w:rsidRDefault="002A22E8" w:rsidP="004039E7">
            <w:pPr>
              <w:pStyle w:val="TableText"/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293FF6">
              <w:rPr>
                <w:rFonts w:ascii="Arial" w:hAnsi="Arial" w:cs="Arial"/>
                <w:b/>
                <w:bCs/>
                <w:sz w:val="20"/>
              </w:rPr>
              <w:t>Descrição</w:t>
            </w:r>
          </w:p>
        </w:tc>
        <w:tc>
          <w:tcPr>
            <w:tcW w:w="2062" w:type="dxa"/>
            <w:tcBorders>
              <w:top w:val="single" w:sz="6" w:space="0" w:color="000000"/>
              <w:left w:val="single" w:sz="6" w:space="0" w:color="808080"/>
              <w:bottom w:val="single" w:sz="6" w:space="0" w:color="808080"/>
              <w:right w:val="single" w:sz="6" w:space="0" w:color="000000"/>
            </w:tcBorders>
            <w:shd w:val="pct25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A22E8" w:rsidRPr="00293FF6" w:rsidRDefault="002A22E8" w:rsidP="004039E7">
            <w:pPr>
              <w:pStyle w:val="TableText"/>
              <w:jc w:val="center"/>
              <w:rPr>
                <w:rFonts w:ascii="Arial" w:hAnsi="Arial" w:cs="Arial"/>
                <w:b/>
                <w:bCs/>
                <w:sz w:val="20"/>
              </w:rPr>
            </w:pPr>
            <w:r w:rsidRPr="00293FF6">
              <w:rPr>
                <w:rFonts w:ascii="Arial" w:hAnsi="Arial" w:cs="Arial"/>
                <w:b/>
                <w:bCs/>
                <w:sz w:val="20"/>
              </w:rPr>
              <w:t>Autor</w:t>
            </w:r>
          </w:p>
        </w:tc>
      </w:tr>
      <w:tr w:rsidR="002A22E8" w:rsidRPr="00293FF6" w:rsidTr="0018276A">
        <w:trPr>
          <w:jc w:val="center"/>
        </w:trPr>
        <w:tc>
          <w:tcPr>
            <w:tcW w:w="2091" w:type="dxa"/>
            <w:tcBorders>
              <w:top w:val="single" w:sz="6" w:space="0" w:color="808080"/>
              <w:left w:val="single" w:sz="6" w:space="0" w:color="000000"/>
              <w:bottom w:val="single" w:sz="6" w:space="0" w:color="808080"/>
              <w:right w:val="single" w:sz="6" w:space="0" w:color="80808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A22E8" w:rsidRPr="00981491" w:rsidRDefault="004A3B0C" w:rsidP="00C07F30">
            <w:pPr>
              <w:pStyle w:val="InfoBlue"/>
              <w:snapToGrid w:val="0"/>
              <w:jc w:val="center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27</w:t>
            </w:r>
            <w:r w:rsidR="00981491" w:rsidRPr="00981491">
              <w:rPr>
                <w:i w:val="0"/>
                <w:color w:val="auto"/>
              </w:rPr>
              <w:t>/08/2014</w:t>
            </w:r>
          </w:p>
        </w:tc>
        <w:tc>
          <w:tcPr>
            <w:tcW w:w="435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A22E8" w:rsidRPr="00981491" w:rsidRDefault="00981491" w:rsidP="00981491">
            <w:pPr>
              <w:pStyle w:val="InfoBlue"/>
              <w:snapToGrid w:val="0"/>
              <w:jc w:val="center"/>
              <w:rPr>
                <w:i w:val="0"/>
                <w:color w:val="auto"/>
              </w:rPr>
            </w:pPr>
            <w:r w:rsidRPr="00981491">
              <w:rPr>
                <w:i w:val="0"/>
                <w:color w:val="auto"/>
              </w:rPr>
              <w:t xml:space="preserve">Criação do </w:t>
            </w:r>
            <w:r>
              <w:rPr>
                <w:i w:val="0"/>
                <w:color w:val="auto"/>
              </w:rPr>
              <w:t>Artefato</w:t>
            </w:r>
          </w:p>
        </w:tc>
        <w:tc>
          <w:tcPr>
            <w:tcW w:w="206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A22E8" w:rsidRPr="00981491" w:rsidRDefault="004A3B0C" w:rsidP="00C07F30">
            <w:pPr>
              <w:pStyle w:val="InfoBlue"/>
              <w:snapToGrid w:val="0"/>
              <w:jc w:val="center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 xml:space="preserve">Patrick </w:t>
            </w:r>
            <w:proofErr w:type="spellStart"/>
            <w:r>
              <w:rPr>
                <w:i w:val="0"/>
                <w:color w:val="auto"/>
              </w:rPr>
              <w:t>Mouele</w:t>
            </w:r>
            <w:proofErr w:type="spellEnd"/>
            <w:r>
              <w:rPr>
                <w:i w:val="0"/>
                <w:color w:val="auto"/>
              </w:rPr>
              <w:t xml:space="preserve"> </w:t>
            </w:r>
            <w:proofErr w:type="spellStart"/>
            <w:r>
              <w:rPr>
                <w:i w:val="0"/>
                <w:color w:val="auto"/>
              </w:rPr>
              <w:t>Nzenguet</w:t>
            </w:r>
            <w:proofErr w:type="spellEnd"/>
          </w:p>
        </w:tc>
      </w:tr>
    </w:tbl>
    <w:p w:rsidR="00A42006" w:rsidRDefault="00040873" w:rsidP="00522412">
      <w:pPr>
        <w:pStyle w:val="Ttulo1"/>
        <w:spacing w:line="360" w:lineRule="auto"/>
        <w:jc w:val="both"/>
        <w:rPr>
          <w:rFonts w:ascii="Arial" w:eastAsia="Calibri" w:hAnsi="Arial" w:cs="Arial"/>
          <w:b w:val="0"/>
          <w:bCs w:val="0"/>
          <w:sz w:val="22"/>
          <w:szCs w:val="22"/>
          <w:lang w:val="pt-BR" w:eastAsia="en-US"/>
        </w:rPr>
      </w:pPr>
      <w:r w:rsidRPr="0095540C">
        <w:rPr>
          <w:rFonts w:ascii="Arial" w:hAnsi="Arial" w:cs="Arial"/>
          <w:lang w:val="pt-BR"/>
        </w:rPr>
        <w:br w:type="page"/>
      </w:r>
      <w:r w:rsidR="00522412">
        <w:rPr>
          <w:rFonts w:ascii="Arial" w:eastAsia="Calibri" w:hAnsi="Arial" w:cs="Arial"/>
          <w:b w:val="0"/>
          <w:bCs w:val="0"/>
          <w:sz w:val="22"/>
          <w:szCs w:val="22"/>
          <w:lang w:val="pt-BR" w:eastAsia="en-US"/>
        </w:rPr>
        <w:lastRenderedPageBreak/>
        <w:t xml:space="preserve"> </w:t>
      </w:r>
    </w:p>
    <w:p w:rsidR="003513BE" w:rsidRPr="006440EB" w:rsidRDefault="006440EB" w:rsidP="006440EB">
      <w:pPr>
        <w:jc w:val="center"/>
        <w:rPr>
          <w:rFonts w:ascii="Arial" w:hAnsi="Arial" w:cs="Arial"/>
          <w:b/>
          <w:sz w:val="28"/>
        </w:rPr>
      </w:pPr>
      <w:r w:rsidRPr="006440EB">
        <w:rPr>
          <w:rFonts w:ascii="Arial" w:hAnsi="Arial" w:cs="Arial"/>
          <w:b/>
          <w:sz w:val="28"/>
        </w:rPr>
        <w:t>Sumário</w:t>
      </w:r>
    </w:p>
    <w:p w:rsidR="00C33664" w:rsidRDefault="00C80528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r w:rsidRPr="00C80528">
        <w:rPr>
          <w:rStyle w:val="Hyperlink"/>
          <w:rFonts w:eastAsia="Calibri"/>
          <w:noProof/>
          <w:lang w:val="pt-BR"/>
        </w:rPr>
        <w:fldChar w:fldCharType="begin"/>
      </w:r>
      <w:r w:rsidR="002F710C" w:rsidRPr="00981491">
        <w:rPr>
          <w:rStyle w:val="Hyperlink"/>
          <w:noProof/>
          <w:lang w:val="pt-BR"/>
        </w:rPr>
        <w:instrText xml:space="preserve"> TOC \o "1-2" \h \z \u </w:instrText>
      </w:r>
      <w:r w:rsidRPr="00C80528">
        <w:rPr>
          <w:rStyle w:val="Hyperlink"/>
          <w:rFonts w:eastAsia="Calibri"/>
          <w:noProof/>
          <w:lang w:val="pt-BR"/>
        </w:rPr>
        <w:fldChar w:fldCharType="separate"/>
      </w:r>
      <w:hyperlink w:anchor="_Toc397009768" w:history="1">
        <w:r w:rsidR="00C33664" w:rsidRPr="000025E7">
          <w:rPr>
            <w:rStyle w:val="Hyperlink"/>
            <w:noProof/>
          </w:rPr>
          <w:t>1.</w:t>
        </w:r>
        <w:r w:rsidR="00C33664"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="00C33664" w:rsidRPr="000025E7">
          <w:rPr>
            <w:rStyle w:val="Hyperlink"/>
            <w:noProof/>
          </w:rPr>
          <w:t>Introdução</w:t>
        </w:r>
        <w:r w:rsidR="00C33664">
          <w:rPr>
            <w:noProof/>
            <w:webHidden/>
          </w:rPr>
          <w:tab/>
        </w:r>
        <w:r w:rsidR="00C33664">
          <w:rPr>
            <w:noProof/>
            <w:webHidden/>
          </w:rPr>
          <w:fldChar w:fldCharType="begin"/>
        </w:r>
        <w:r w:rsidR="00C33664">
          <w:rPr>
            <w:noProof/>
            <w:webHidden/>
          </w:rPr>
          <w:instrText xml:space="preserve"> PAGEREF _Toc397009768 \h </w:instrText>
        </w:r>
        <w:r w:rsidR="00C33664">
          <w:rPr>
            <w:noProof/>
            <w:webHidden/>
          </w:rPr>
        </w:r>
        <w:r w:rsidR="00C33664">
          <w:rPr>
            <w:noProof/>
            <w:webHidden/>
          </w:rPr>
          <w:fldChar w:fldCharType="separate"/>
        </w:r>
        <w:r w:rsidR="00C33664">
          <w:rPr>
            <w:noProof/>
            <w:webHidden/>
          </w:rPr>
          <w:t>4</w:t>
        </w:r>
        <w:r w:rsidR="00C33664"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69" w:history="1">
        <w:r w:rsidRPr="000025E7">
          <w:rPr>
            <w:rStyle w:val="Hyperlink"/>
            <w:noProof/>
            <w:lang w:val="pt-BR"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>Evidencia [CT001] -</w:t>
        </w:r>
        <w:r w:rsidRPr="000025E7">
          <w:rPr>
            <w:rStyle w:val="Hyperlink"/>
            <w:noProof/>
            <w:highlight w:val="white"/>
            <w:lang w:val="pt-BR"/>
          </w:rPr>
          <w:t xml:space="preserve"> </w:t>
        </w:r>
        <w:r w:rsidRPr="000025E7">
          <w:rPr>
            <w:rStyle w:val="Hyperlink"/>
            <w:noProof/>
            <w:lang w:val="pt-BR"/>
          </w:rPr>
          <w:t>Pesquisar Cargo com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70" w:history="1">
        <w:r w:rsidRPr="000025E7">
          <w:rPr>
            <w:rStyle w:val="Hyperlink"/>
            <w:noProof/>
            <w:lang w:val="pt-BR"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>Evidencia [CT002] - Nenhum registro encontrado na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71" w:history="1">
        <w:r w:rsidRPr="000025E7">
          <w:rPr>
            <w:rStyle w:val="Hyperlink"/>
            <w:noProof/>
            <w:lang w:val="pt-BR"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 xml:space="preserve">Evidencia [CT003] - </w:t>
        </w:r>
        <w:r w:rsidRPr="000025E7">
          <w:rPr>
            <w:rStyle w:val="Hyperlink"/>
            <w:noProof/>
          </w:rPr>
          <w:t>Visualizar Cargo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72" w:history="1">
        <w:r w:rsidRPr="000025E7">
          <w:rPr>
            <w:rStyle w:val="Hyperlink"/>
            <w:noProof/>
            <w:lang w:val="pt-BR"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>Evidencia [CT004] - Limpar Campo de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73" w:history="1">
        <w:r w:rsidRPr="000025E7">
          <w:rPr>
            <w:rStyle w:val="Hyperlink"/>
            <w:noProof/>
            <w:lang w:val="pt-BR"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>Evidencia [CT005] - Cancelar a operação de Pesquisar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74" w:history="1">
        <w:r w:rsidRPr="000025E7">
          <w:rPr>
            <w:rStyle w:val="Hyperlink"/>
            <w:noProof/>
            <w:lang w:val="pt-BR"/>
          </w:rPr>
          <w:t>7.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>Evidencia [CT006] - Incluir Cargo com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75" w:history="1">
        <w:r w:rsidRPr="000025E7">
          <w:rPr>
            <w:rStyle w:val="Hyperlink"/>
            <w:noProof/>
            <w:lang w:val="pt-BR"/>
          </w:rPr>
          <w:t>8.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>Evidencia [CT007] - Campos Obrigatórios não informados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76" w:history="1">
        <w:r w:rsidRPr="000025E7">
          <w:rPr>
            <w:rStyle w:val="Hyperlink"/>
            <w:noProof/>
            <w:lang w:val="pt-BR"/>
          </w:rPr>
          <w:t>9.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>Evidencia [CT008] - Incluir Cargo já cadastrado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77" w:history="1">
        <w:r w:rsidRPr="000025E7">
          <w:rPr>
            <w:rStyle w:val="Hyperlink"/>
            <w:noProof/>
            <w:lang w:val="pt-BR"/>
          </w:rPr>
          <w:t>10.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>Evidencia [CT009] - Limpar campos de inclusão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78" w:history="1">
        <w:r w:rsidRPr="000025E7">
          <w:rPr>
            <w:rStyle w:val="Hyperlink"/>
            <w:noProof/>
            <w:lang w:val="pt-BR"/>
          </w:rPr>
          <w:t>11.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>Evidencia [CT010] - Cancelar a operação de Incluir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79" w:history="1">
        <w:r w:rsidRPr="000025E7">
          <w:rPr>
            <w:rStyle w:val="Hyperlink"/>
            <w:noProof/>
            <w:lang w:val="pt-BR"/>
          </w:rPr>
          <w:t>12.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>Evidencia [CT011] - Alterar Cargo com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80" w:history="1">
        <w:r w:rsidRPr="000025E7">
          <w:rPr>
            <w:rStyle w:val="Hyperlink"/>
            <w:noProof/>
            <w:lang w:val="pt-BR"/>
          </w:rPr>
          <w:t>13.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>Evidencia [CT012] - Campos Obrigatórios não informados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81" w:history="1">
        <w:r w:rsidRPr="000025E7">
          <w:rPr>
            <w:rStyle w:val="Hyperlink"/>
            <w:noProof/>
            <w:lang w:val="pt-BR"/>
          </w:rPr>
          <w:t>14.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>Evidencia [CT013] - Alterar Cargo já cadastrado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82" w:history="1">
        <w:r w:rsidRPr="000025E7">
          <w:rPr>
            <w:rStyle w:val="Hyperlink"/>
            <w:noProof/>
            <w:lang w:val="pt-BR"/>
          </w:rPr>
          <w:t>15.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>Evidencia [CT014] - Limpar campos de Alteração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83" w:history="1">
        <w:r w:rsidRPr="000025E7">
          <w:rPr>
            <w:rStyle w:val="Hyperlink"/>
            <w:noProof/>
            <w:lang w:val="pt-BR"/>
          </w:rPr>
          <w:t>16.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>Evidencia [CT015] - Cancelar a operação de Alterar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84" w:history="1">
        <w:r w:rsidRPr="000025E7">
          <w:rPr>
            <w:rStyle w:val="Hyperlink"/>
            <w:noProof/>
            <w:lang w:val="pt-BR"/>
          </w:rPr>
          <w:t>17.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>Evidencia [CT016] - Excluir Cargo com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85" w:history="1">
        <w:r w:rsidRPr="000025E7">
          <w:rPr>
            <w:rStyle w:val="Hyperlink"/>
            <w:noProof/>
            <w:lang w:val="pt-BR"/>
          </w:rPr>
          <w:t>18.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 xml:space="preserve">Evidencia [CT017] - </w:t>
        </w:r>
        <w:r w:rsidRPr="000025E7">
          <w:rPr>
            <w:rStyle w:val="Hyperlink"/>
            <w:noProof/>
          </w:rPr>
          <w:t>Exclusão não permitida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33664" w:rsidRDefault="00C33664">
      <w:pPr>
        <w:pStyle w:val="Sumrio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  <w:lang w:val="pt-BR"/>
        </w:rPr>
      </w:pPr>
      <w:hyperlink w:anchor="_Toc397009786" w:history="1">
        <w:r w:rsidRPr="000025E7">
          <w:rPr>
            <w:rStyle w:val="Hyperlink"/>
            <w:noProof/>
            <w:lang w:val="pt-BR"/>
          </w:rPr>
          <w:t>19.</w:t>
        </w:r>
        <w:r>
          <w:rPr>
            <w:rFonts w:asciiTheme="minorHAnsi" w:eastAsiaTheme="minorEastAsia" w:hAnsiTheme="minorHAnsi" w:cstheme="minorBidi"/>
            <w:noProof/>
            <w:szCs w:val="22"/>
            <w:lang w:val="pt-BR"/>
          </w:rPr>
          <w:tab/>
        </w:r>
        <w:r w:rsidRPr="000025E7">
          <w:rPr>
            <w:rStyle w:val="Hyperlink"/>
            <w:noProof/>
            <w:lang w:val="pt-BR"/>
          </w:rPr>
          <w:t>Evidencia [CT018] - Cancelar a operação de Exclusão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_Toc397009786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81491" w:rsidRPr="00981491" w:rsidRDefault="00C80528" w:rsidP="003303C1">
      <w:pPr>
        <w:pStyle w:val="Sumrio1"/>
        <w:tabs>
          <w:tab w:val="left" w:pos="440"/>
          <w:tab w:val="right" w:leader="dot" w:pos="8494"/>
        </w:tabs>
        <w:rPr>
          <w:rStyle w:val="Hyperlink"/>
        </w:rPr>
      </w:pPr>
      <w:r w:rsidRPr="00981491">
        <w:rPr>
          <w:rStyle w:val="Hyperlink"/>
          <w:noProof/>
          <w:lang w:val="pt-BR"/>
        </w:rPr>
        <w:fldChar w:fldCharType="end"/>
      </w:r>
    </w:p>
    <w:p w:rsidR="00A42006" w:rsidRPr="00981491" w:rsidRDefault="00A42006" w:rsidP="002F710C">
      <w:pPr>
        <w:spacing w:line="240" w:lineRule="auto"/>
        <w:rPr>
          <w:rStyle w:val="Hyperlink"/>
          <w:rFonts w:eastAsia="Times New Roman"/>
          <w:noProof/>
          <w:szCs w:val="24"/>
          <w:lang w:eastAsia="pt-BR"/>
        </w:rPr>
      </w:pPr>
    </w:p>
    <w:p w:rsidR="00A42006" w:rsidRPr="00981491" w:rsidRDefault="00A42006" w:rsidP="00A42006">
      <w:pPr>
        <w:rPr>
          <w:rFonts w:ascii="Arial" w:hAnsi="Arial" w:cs="Arial"/>
          <w:sz w:val="20"/>
        </w:rPr>
      </w:pPr>
    </w:p>
    <w:p w:rsidR="00A42006" w:rsidRPr="00981491" w:rsidRDefault="00A42006" w:rsidP="00A42006">
      <w:pPr>
        <w:rPr>
          <w:rFonts w:ascii="Arial" w:hAnsi="Arial" w:cs="Arial"/>
          <w:sz w:val="20"/>
        </w:rPr>
      </w:pPr>
    </w:p>
    <w:p w:rsidR="00A42006" w:rsidRPr="00981491" w:rsidRDefault="00A42006" w:rsidP="00A42006">
      <w:pPr>
        <w:pStyle w:val="Ttulo1"/>
        <w:jc w:val="left"/>
        <w:rPr>
          <w:rFonts w:ascii="Arial" w:hAnsi="Arial" w:cs="Arial"/>
          <w:sz w:val="20"/>
          <w:lang w:val="pt-BR"/>
        </w:rPr>
      </w:pPr>
    </w:p>
    <w:p w:rsidR="00A42006" w:rsidRPr="00981491" w:rsidRDefault="00A42006" w:rsidP="00A42006">
      <w:pPr>
        <w:pStyle w:val="Ttulo1"/>
        <w:jc w:val="left"/>
        <w:rPr>
          <w:rFonts w:ascii="Arial" w:hAnsi="Arial" w:cs="Arial"/>
          <w:sz w:val="20"/>
          <w:lang w:val="pt-BR"/>
        </w:rPr>
      </w:pPr>
    </w:p>
    <w:p w:rsidR="00A42006" w:rsidRPr="00981491" w:rsidRDefault="00A42006" w:rsidP="00A42006">
      <w:pPr>
        <w:pStyle w:val="Ttulo1"/>
        <w:jc w:val="left"/>
        <w:rPr>
          <w:rFonts w:ascii="Arial" w:hAnsi="Arial" w:cs="Arial"/>
          <w:sz w:val="20"/>
          <w:lang w:val="pt-BR"/>
        </w:rPr>
      </w:pPr>
    </w:p>
    <w:p w:rsidR="00A42006" w:rsidRPr="00981491" w:rsidRDefault="00A42006" w:rsidP="00A42006">
      <w:pPr>
        <w:pStyle w:val="Ttulo1"/>
        <w:jc w:val="left"/>
        <w:rPr>
          <w:rFonts w:ascii="Arial" w:hAnsi="Arial" w:cs="Arial"/>
          <w:sz w:val="20"/>
          <w:lang w:val="pt-BR"/>
        </w:rPr>
      </w:pPr>
    </w:p>
    <w:p w:rsidR="00A42006" w:rsidRPr="00981491" w:rsidRDefault="00A42006" w:rsidP="00A42006">
      <w:pPr>
        <w:pStyle w:val="Ttulo1"/>
        <w:jc w:val="left"/>
        <w:rPr>
          <w:rFonts w:ascii="Arial" w:hAnsi="Arial" w:cs="Arial"/>
          <w:sz w:val="20"/>
          <w:lang w:val="pt-BR"/>
        </w:rPr>
      </w:pPr>
    </w:p>
    <w:p w:rsidR="00A42006" w:rsidRPr="00981491" w:rsidRDefault="00A42006" w:rsidP="00A42006">
      <w:pPr>
        <w:pStyle w:val="Ttulo1"/>
        <w:jc w:val="left"/>
        <w:rPr>
          <w:rFonts w:ascii="Arial" w:hAnsi="Arial" w:cs="Arial"/>
          <w:sz w:val="20"/>
          <w:lang w:val="pt-BR"/>
        </w:rPr>
      </w:pPr>
    </w:p>
    <w:p w:rsidR="00A42006" w:rsidRPr="00981491" w:rsidRDefault="00A42006" w:rsidP="00A42006">
      <w:pPr>
        <w:pStyle w:val="Ttulo1"/>
        <w:jc w:val="left"/>
        <w:rPr>
          <w:rFonts w:ascii="Arial" w:hAnsi="Arial" w:cs="Arial"/>
          <w:sz w:val="20"/>
          <w:lang w:val="pt-BR"/>
        </w:rPr>
      </w:pPr>
    </w:p>
    <w:p w:rsidR="00A42006" w:rsidRPr="00981491" w:rsidRDefault="00A42006" w:rsidP="00A42006">
      <w:pPr>
        <w:pStyle w:val="Ttulo1"/>
        <w:jc w:val="left"/>
        <w:rPr>
          <w:rFonts w:ascii="Arial" w:hAnsi="Arial" w:cs="Arial"/>
          <w:sz w:val="20"/>
          <w:lang w:val="pt-BR"/>
        </w:rPr>
      </w:pPr>
    </w:p>
    <w:p w:rsidR="00A42006" w:rsidRPr="00981491" w:rsidRDefault="00A42006" w:rsidP="00A42006">
      <w:pPr>
        <w:pStyle w:val="Ttulo1"/>
        <w:jc w:val="left"/>
        <w:rPr>
          <w:rFonts w:ascii="Arial" w:hAnsi="Arial" w:cs="Arial"/>
          <w:sz w:val="20"/>
          <w:lang w:val="pt-BR"/>
        </w:rPr>
      </w:pPr>
    </w:p>
    <w:p w:rsidR="00A42006" w:rsidRPr="00981491" w:rsidRDefault="00A42006" w:rsidP="00A42006">
      <w:pPr>
        <w:pStyle w:val="Ttulo1"/>
        <w:jc w:val="left"/>
        <w:rPr>
          <w:rFonts w:ascii="Arial" w:hAnsi="Arial" w:cs="Arial"/>
          <w:sz w:val="20"/>
          <w:lang w:val="pt-BR"/>
        </w:rPr>
      </w:pPr>
    </w:p>
    <w:p w:rsidR="00A42006" w:rsidRPr="00981491" w:rsidRDefault="00A42006" w:rsidP="00A42006">
      <w:pPr>
        <w:pStyle w:val="Ttulo1"/>
        <w:jc w:val="left"/>
        <w:rPr>
          <w:rFonts w:ascii="Arial" w:hAnsi="Arial" w:cs="Arial"/>
          <w:sz w:val="20"/>
          <w:lang w:val="pt-BR"/>
        </w:rPr>
      </w:pPr>
    </w:p>
    <w:p w:rsidR="00A42006" w:rsidRPr="00981491" w:rsidRDefault="00A42006" w:rsidP="00A42006">
      <w:pPr>
        <w:pStyle w:val="Ttulo1"/>
        <w:rPr>
          <w:rFonts w:ascii="Arial" w:hAnsi="Arial" w:cs="Arial"/>
          <w:sz w:val="20"/>
          <w:lang w:val="pt-BR"/>
        </w:rPr>
      </w:pPr>
    </w:p>
    <w:p w:rsidR="003303C1" w:rsidRDefault="00A42006" w:rsidP="003303C1">
      <w:pPr>
        <w:pStyle w:val="Estilo1"/>
        <w:spacing w:line="360" w:lineRule="auto"/>
      </w:pPr>
      <w:r w:rsidRPr="00293FF6">
        <w:rPr>
          <w:rFonts w:cs="Arial"/>
          <w:sz w:val="20"/>
          <w:lang w:val="pt-BR"/>
        </w:rPr>
        <w:br w:type="page"/>
      </w:r>
      <w:bookmarkStart w:id="1" w:name="_Toc397009768"/>
      <w:proofErr w:type="spellStart"/>
      <w:r w:rsidR="005931AA" w:rsidRPr="002A6AE5">
        <w:lastRenderedPageBreak/>
        <w:t>Introdução</w:t>
      </w:r>
      <w:bookmarkStart w:id="2" w:name="_Toc368409517"/>
      <w:bookmarkStart w:id="3" w:name="_Toc368409574"/>
      <w:bookmarkEnd w:id="1"/>
      <w:proofErr w:type="spellEnd"/>
    </w:p>
    <w:p w:rsidR="00981491" w:rsidRPr="00981491" w:rsidRDefault="00981491" w:rsidP="00981491">
      <w:pPr>
        <w:spacing w:line="240" w:lineRule="auto"/>
        <w:jc w:val="both"/>
        <w:rPr>
          <w:rFonts w:ascii="Arial" w:hAnsi="Arial" w:cs="Arial"/>
          <w:sz w:val="20"/>
        </w:rPr>
      </w:pPr>
      <w:r w:rsidRPr="00981491">
        <w:rPr>
          <w:rFonts w:ascii="Arial" w:hAnsi="Arial" w:cs="Arial"/>
          <w:sz w:val="20"/>
        </w:rPr>
        <w:t>Este documento tem como objetivo evidenciar os resultados da execução dos casos de teste referente ao caso de uso</w:t>
      </w:r>
      <w:r w:rsidR="0051362E">
        <w:rPr>
          <w:rFonts w:ascii="Arial" w:hAnsi="Arial" w:cs="Arial"/>
          <w:sz w:val="20"/>
        </w:rPr>
        <w:t>.</w:t>
      </w:r>
      <w:r w:rsidRPr="00981491">
        <w:rPr>
          <w:rFonts w:ascii="Arial" w:hAnsi="Arial" w:cs="Arial"/>
          <w:sz w:val="20"/>
        </w:rPr>
        <w:t xml:space="preserve"> </w:t>
      </w:r>
    </w:p>
    <w:p w:rsidR="008F7BC5" w:rsidRPr="00981491" w:rsidRDefault="002A22E8" w:rsidP="008F7BC5">
      <w:pPr>
        <w:pStyle w:val="Estilo1"/>
        <w:spacing w:line="360" w:lineRule="auto"/>
        <w:rPr>
          <w:lang w:val="pt-BR"/>
        </w:rPr>
      </w:pPr>
      <w:bookmarkStart w:id="4" w:name="_Toc397009769"/>
      <w:r>
        <w:rPr>
          <w:lang w:val="pt-BR"/>
        </w:rPr>
        <w:t>Evidencia [</w:t>
      </w:r>
      <w:r w:rsidR="00466F9E">
        <w:rPr>
          <w:lang w:val="pt-BR"/>
        </w:rPr>
        <w:t>CT001</w:t>
      </w:r>
      <w:r w:rsidR="00663455">
        <w:rPr>
          <w:lang w:val="pt-BR"/>
        </w:rPr>
        <w:t>] -</w:t>
      </w:r>
      <w:r w:rsidR="00BD6282" w:rsidRPr="00BD6282">
        <w:rPr>
          <w:b w:val="0"/>
          <w:bCs w:val="0"/>
          <w:color w:val="000000"/>
          <w:sz w:val="24"/>
          <w:szCs w:val="20"/>
          <w:highlight w:val="white"/>
          <w:lang w:val="pt-BR"/>
        </w:rPr>
        <w:t xml:space="preserve"> </w:t>
      </w:r>
      <w:r w:rsidR="00BD6282" w:rsidRPr="00BD6282">
        <w:rPr>
          <w:lang w:val="pt-BR"/>
        </w:rPr>
        <w:t>Pesquisar Cargo com sucesso</w:t>
      </w:r>
      <w:bookmarkEnd w:id="4"/>
    </w:p>
    <w:p w:rsidR="008F7BC5" w:rsidRDefault="008F7BC5" w:rsidP="008F7BC5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</w:t>
      </w:r>
      <w:r w:rsidR="00F77B94">
        <w:rPr>
          <w:rFonts w:cs="Arial"/>
        </w:rPr>
        <w:t xml:space="preserve"> o relatório </w:t>
      </w:r>
      <w:r w:rsidR="00653A33">
        <w:rPr>
          <w:rFonts w:cs="Arial"/>
        </w:rPr>
        <w:t>da realização da análise estática e a análise dos resultados obtidos.</w:t>
      </w:r>
    </w:p>
    <w:tbl>
      <w:tblPr>
        <w:tblW w:w="9072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678"/>
        <w:gridCol w:w="4394"/>
      </w:tblGrid>
      <w:tr w:rsidR="002A22E8" w:rsidRPr="00E07E22" w:rsidTr="002A22E8">
        <w:trPr>
          <w:cantSplit/>
          <w:trHeight w:val="436"/>
          <w:tblHeader/>
        </w:trPr>
        <w:tc>
          <w:tcPr>
            <w:tcW w:w="90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2A22E8" w:rsidRPr="00E07E22" w:rsidRDefault="002A22E8" w:rsidP="00C07F30">
            <w:pPr>
              <w:pStyle w:val="RUPTabela"/>
              <w:jc w:val="center"/>
              <w:rPr>
                <w:b/>
                <w:lang w:val="pt-BR"/>
              </w:rPr>
            </w:pPr>
            <w:r w:rsidRPr="00E07E22">
              <w:rPr>
                <w:b/>
                <w:lang w:val="pt-BR"/>
              </w:rPr>
              <w:t>Passo a passo</w:t>
            </w:r>
          </w:p>
        </w:tc>
      </w:tr>
      <w:tr w:rsidR="002A22E8" w:rsidRPr="00E07E22" w:rsidTr="00117DF9">
        <w:trPr>
          <w:cantSplit/>
          <w:trHeight w:val="436"/>
          <w:tblHeader/>
        </w:trPr>
        <w:tc>
          <w:tcPr>
            <w:tcW w:w="90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2A22E8" w:rsidRPr="00E07E22" w:rsidRDefault="00FE3CF2" w:rsidP="00FE3CF2">
            <w:pPr>
              <w:pStyle w:val="RUPTabela"/>
              <w:numPr>
                <w:ilvl w:val="0"/>
                <w:numId w:val="27"/>
              </w:numPr>
              <w:rPr>
                <w:rFonts w:eastAsia="Calibri"/>
                <w:i/>
                <w:szCs w:val="22"/>
                <w:lang w:val="pt-BR" w:eastAsia="en-US"/>
              </w:rPr>
            </w:pPr>
            <w:r>
              <w:rPr>
                <w:lang w:val="pt-PT"/>
              </w:rPr>
              <w:t xml:space="preserve">O usuário informa os dados existentes e aciona a opção </w:t>
            </w:r>
            <w:r w:rsidRPr="00FE3CF2">
              <w:rPr>
                <w:b/>
                <w:lang w:val="pt-PT"/>
              </w:rPr>
              <w:t>Pesquisa</w:t>
            </w:r>
            <w:r>
              <w:rPr>
                <w:b/>
                <w:lang w:val="pt-PT"/>
              </w:rPr>
              <w:t>.</w:t>
            </w:r>
          </w:p>
        </w:tc>
      </w:tr>
      <w:tr w:rsidR="002A22E8" w:rsidRPr="00E07E22" w:rsidTr="002A22E8">
        <w:trPr>
          <w:cantSplit/>
          <w:trHeight w:val="436"/>
          <w:tblHeader/>
        </w:trPr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2A22E8" w:rsidRPr="00E07E22" w:rsidRDefault="002A22E8" w:rsidP="00BC3B42">
            <w:pPr>
              <w:pStyle w:val="RUPTabela"/>
              <w:jc w:val="center"/>
              <w:rPr>
                <w:b/>
                <w:lang w:val="pt-BR"/>
              </w:rPr>
            </w:pPr>
            <w:r w:rsidRPr="00E07E22">
              <w:rPr>
                <w:b/>
                <w:lang w:val="pt-BR"/>
              </w:rPr>
              <w:t>Resultado Esperado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2A22E8" w:rsidRPr="00E07E22" w:rsidRDefault="002A22E8" w:rsidP="00C07F30">
            <w:pPr>
              <w:pStyle w:val="RUPTabela"/>
              <w:jc w:val="center"/>
              <w:rPr>
                <w:b/>
                <w:lang w:val="pt-BR"/>
              </w:rPr>
            </w:pPr>
            <w:r w:rsidRPr="00E07E22">
              <w:rPr>
                <w:b/>
                <w:lang w:val="pt-BR"/>
              </w:rPr>
              <w:t>Resultado Obtido</w:t>
            </w:r>
          </w:p>
        </w:tc>
      </w:tr>
      <w:tr w:rsidR="002A22E8" w:rsidRPr="00E07E22" w:rsidTr="002A22E8">
        <w:trPr>
          <w:cantSplit/>
          <w:trHeight w:val="848"/>
        </w:trPr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2A22E8" w:rsidRPr="00E07E22" w:rsidRDefault="00F56387" w:rsidP="00FE3CF2">
            <w:pPr>
              <w:pStyle w:val="RUPTabela"/>
              <w:rPr>
                <w:i/>
                <w:lang w:val="pt-PT"/>
              </w:rPr>
            </w:pPr>
            <w:r w:rsidRPr="00E07E22">
              <w:t xml:space="preserve">O sistema </w:t>
            </w:r>
            <w:proofErr w:type="spellStart"/>
            <w:r w:rsidRPr="00E07E22">
              <w:t>apresenta</w:t>
            </w:r>
            <w:proofErr w:type="spellEnd"/>
            <w:r w:rsidRPr="00E07E22">
              <w:t xml:space="preserve"> </w:t>
            </w:r>
            <w:r w:rsidR="00FE3CF2">
              <w:t xml:space="preserve">o resultado </w:t>
            </w:r>
            <w:proofErr w:type="spellStart"/>
            <w:r w:rsidR="00FE3CF2">
              <w:t>na</w:t>
            </w:r>
            <w:proofErr w:type="spellEnd"/>
            <w:r w:rsidRPr="00E07E22">
              <w:t xml:space="preserve"> </w:t>
            </w:r>
            <w:r w:rsidR="00FE3CF2">
              <w:t>L</w:t>
            </w:r>
            <w:r w:rsidRPr="00E07E22">
              <w:t xml:space="preserve">ista de </w:t>
            </w:r>
            <w:r w:rsidR="00FE3CF2">
              <w:t>Cargos.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2A22E8" w:rsidRPr="00E07E22" w:rsidRDefault="00FE3CF2" w:rsidP="00E07E22">
            <w:pPr>
              <w:pStyle w:val="RUPTabela"/>
              <w:rPr>
                <w:i/>
                <w:lang w:val="pt-PT"/>
              </w:rPr>
            </w:pPr>
            <w:r w:rsidRPr="00E07E22">
              <w:t xml:space="preserve">O sistema </w:t>
            </w:r>
            <w:proofErr w:type="spellStart"/>
            <w:r w:rsidRPr="00E07E22">
              <w:t>apresenta</w:t>
            </w:r>
            <w:proofErr w:type="spellEnd"/>
            <w:r w:rsidRPr="00E07E22">
              <w:t xml:space="preserve"> </w:t>
            </w:r>
            <w:r>
              <w:t xml:space="preserve">o resultado </w:t>
            </w:r>
            <w:proofErr w:type="spellStart"/>
            <w:r>
              <w:t>na</w:t>
            </w:r>
            <w:proofErr w:type="spellEnd"/>
            <w:r w:rsidRPr="00E07E22">
              <w:t xml:space="preserve"> </w:t>
            </w:r>
            <w:r>
              <w:t>L</w:t>
            </w:r>
            <w:r w:rsidRPr="00E07E22">
              <w:t xml:space="preserve">ista de </w:t>
            </w:r>
            <w:r>
              <w:t>Cargos.</w:t>
            </w:r>
          </w:p>
        </w:tc>
      </w:tr>
      <w:tr w:rsidR="00DE6B43" w:rsidRPr="00E07E22" w:rsidTr="002A22E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0"/>
        </w:trPr>
        <w:tc>
          <w:tcPr>
            <w:tcW w:w="9072" w:type="dxa"/>
            <w:gridSpan w:val="2"/>
            <w:shd w:val="clear" w:color="auto" w:fill="BFBFBF" w:themeFill="background1" w:themeFillShade="BF"/>
          </w:tcPr>
          <w:p w:rsidR="00DE6B43" w:rsidRPr="00E07E22" w:rsidRDefault="002A22E8" w:rsidP="002A22E8">
            <w:pPr>
              <w:pStyle w:val="DataprevMarcador1"/>
              <w:rPr>
                <w:sz w:val="20"/>
              </w:rPr>
            </w:pPr>
            <w:r w:rsidRPr="00E07E22">
              <w:rPr>
                <w:sz w:val="20"/>
              </w:rPr>
              <w:t>Registro de evidência</w:t>
            </w:r>
          </w:p>
        </w:tc>
      </w:tr>
      <w:tr w:rsidR="00DE6B43" w:rsidRPr="00E07E22" w:rsidTr="00C07F3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2"/>
        </w:trPr>
        <w:tc>
          <w:tcPr>
            <w:tcW w:w="9072" w:type="dxa"/>
            <w:gridSpan w:val="2"/>
          </w:tcPr>
          <w:p w:rsidR="00DE6B43" w:rsidRPr="00E07E22" w:rsidRDefault="0048630B" w:rsidP="00C07F30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5671820" cy="3093720"/>
                  <wp:effectExtent l="19050" t="0" r="5080" b="0"/>
                  <wp:docPr id="6" name="Imagem 5" descr="Pesquisar Cargo com suces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squisar Cargo com sucesso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820" cy="30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  <w:bookmarkEnd w:id="3"/>
    </w:tbl>
    <w:p w:rsidR="00B53E1F" w:rsidRDefault="00B53E1F" w:rsidP="00B53E1F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B53E1F" w:rsidRDefault="00B53E1F" w:rsidP="00B53E1F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B53E1F" w:rsidRDefault="00B53E1F" w:rsidP="00B53E1F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B53E1F" w:rsidRPr="00981491" w:rsidRDefault="0098435D" w:rsidP="00B53E1F">
      <w:pPr>
        <w:pStyle w:val="Estilo1"/>
        <w:spacing w:line="360" w:lineRule="auto"/>
        <w:rPr>
          <w:lang w:val="pt-BR"/>
        </w:rPr>
      </w:pPr>
      <w:bookmarkStart w:id="5" w:name="_Toc397009770"/>
      <w:r>
        <w:rPr>
          <w:lang w:val="pt-BR"/>
        </w:rPr>
        <w:t>Evidencia [CT00</w:t>
      </w:r>
      <w:r w:rsidR="00E07E22">
        <w:rPr>
          <w:lang w:val="pt-BR"/>
        </w:rPr>
        <w:t>2</w:t>
      </w:r>
      <w:r w:rsidR="00663455">
        <w:rPr>
          <w:lang w:val="pt-BR"/>
        </w:rPr>
        <w:t xml:space="preserve">] - </w:t>
      </w:r>
      <w:r w:rsidR="00E07E22">
        <w:rPr>
          <w:lang w:val="pt-BR"/>
        </w:rPr>
        <w:t>Nenhum registro encontrado</w:t>
      </w:r>
      <w:r w:rsidR="0048630B">
        <w:rPr>
          <w:lang w:val="pt-BR"/>
        </w:rPr>
        <w:t xml:space="preserve"> na pesquisa</w:t>
      </w:r>
      <w:bookmarkEnd w:id="5"/>
    </w:p>
    <w:p w:rsidR="00B53E1F" w:rsidRDefault="00B53E1F" w:rsidP="00B53E1F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072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678"/>
        <w:gridCol w:w="4394"/>
      </w:tblGrid>
      <w:tr w:rsidR="00B53E1F" w:rsidRPr="00E07E22" w:rsidTr="00687F5F">
        <w:trPr>
          <w:cantSplit/>
          <w:trHeight w:val="436"/>
          <w:tblHeader/>
        </w:trPr>
        <w:tc>
          <w:tcPr>
            <w:tcW w:w="90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B53E1F" w:rsidRPr="00E07E22" w:rsidRDefault="00B53E1F" w:rsidP="00687F5F">
            <w:pPr>
              <w:pStyle w:val="RUPTabela"/>
              <w:jc w:val="center"/>
              <w:rPr>
                <w:b/>
                <w:lang w:val="pt-BR"/>
              </w:rPr>
            </w:pPr>
            <w:r w:rsidRPr="00E07E22">
              <w:rPr>
                <w:b/>
                <w:lang w:val="pt-BR"/>
              </w:rPr>
              <w:t>Passo a passo</w:t>
            </w:r>
          </w:p>
        </w:tc>
      </w:tr>
      <w:tr w:rsidR="00B53E1F" w:rsidRPr="00E07E22" w:rsidTr="00687F5F">
        <w:trPr>
          <w:cantSplit/>
          <w:trHeight w:val="436"/>
          <w:tblHeader/>
        </w:trPr>
        <w:tc>
          <w:tcPr>
            <w:tcW w:w="90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B53E1F" w:rsidRPr="00E07E22" w:rsidRDefault="00606B0D" w:rsidP="0098435D">
            <w:pPr>
              <w:pStyle w:val="RUPTabela"/>
              <w:numPr>
                <w:ilvl w:val="0"/>
                <w:numId w:val="23"/>
              </w:numPr>
              <w:rPr>
                <w:rFonts w:eastAsia="Calibri"/>
                <w:i/>
                <w:szCs w:val="22"/>
                <w:lang w:val="pt-BR" w:eastAsia="en-US"/>
              </w:rPr>
            </w:pPr>
            <w:r>
              <w:rPr>
                <w:lang w:val="pt-PT"/>
              </w:rPr>
              <w:t xml:space="preserve">O usuário informa os dados não existentes e aciona a opção </w:t>
            </w:r>
            <w:r w:rsidRPr="00FE3CF2">
              <w:rPr>
                <w:b/>
                <w:lang w:val="pt-PT"/>
              </w:rPr>
              <w:t>Pesquisa</w:t>
            </w:r>
            <w:r>
              <w:rPr>
                <w:b/>
                <w:lang w:val="pt-PT"/>
              </w:rPr>
              <w:t>.</w:t>
            </w:r>
          </w:p>
        </w:tc>
      </w:tr>
      <w:tr w:rsidR="00B53E1F" w:rsidRPr="00E07E22" w:rsidTr="00687F5F">
        <w:trPr>
          <w:cantSplit/>
          <w:trHeight w:val="436"/>
          <w:tblHeader/>
        </w:trPr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B53E1F" w:rsidRPr="00E07E22" w:rsidRDefault="00B53E1F" w:rsidP="00687F5F">
            <w:pPr>
              <w:pStyle w:val="RUPTabela"/>
              <w:jc w:val="center"/>
              <w:rPr>
                <w:b/>
                <w:lang w:val="pt-BR"/>
              </w:rPr>
            </w:pPr>
            <w:r w:rsidRPr="00E07E22">
              <w:rPr>
                <w:b/>
                <w:lang w:val="pt-BR"/>
              </w:rPr>
              <w:lastRenderedPageBreak/>
              <w:t>Resultado Esperado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B53E1F" w:rsidRPr="00E07E22" w:rsidRDefault="00B53E1F" w:rsidP="00687F5F">
            <w:pPr>
              <w:pStyle w:val="RUPTabela"/>
              <w:jc w:val="center"/>
              <w:rPr>
                <w:b/>
                <w:lang w:val="pt-BR"/>
              </w:rPr>
            </w:pPr>
            <w:r w:rsidRPr="00E07E22">
              <w:rPr>
                <w:b/>
                <w:lang w:val="pt-BR"/>
              </w:rPr>
              <w:t>Resultado Obtido</w:t>
            </w:r>
          </w:p>
        </w:tc>
      </w:tr>
      <w:tr w:rsidR="0077223D" w:rsidRPr="00E07E22" w:rsidTr="00687F5F">
        <w:trPr>
          <w:cantSplit/>
          <w:trHeight w:val="848"/>
        </w:trPr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77223D" w:rsidRPr="00E07E22" w:rsidRDefault="0077223D" w:rsidP="0077223D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E07E22">
              <w:t xml:space="preserve">O sistema apresenta uma mensagem de </w:t>
            </w:r>
            <w:r>
              <w:t>alerta</w:t>
            </w:r>
            <w:r w:rsidRPr="00E07E22">
              <w:t xml:space="preserve"> </w:t>
            </w:r>
            <w:r w:rsidRPr="00E07E22">
              <w:rPr>
                <w:b/>
                <w:szCs w:val="20"/>
                <w:lang w:val="pt-PT"/>
              </w:rPr>
              <w:t>[</w:t>
            </w:r>
            <w:r>
              <w:rPr>
                <w:b/>
                <w:szCs w:val="20"/>
                <w:lang w:val="pt-PT"/>
              </w:rPr>
              <w:t>MSG007</w:t>
            </w:r>
            <w:r w:rsidRPr="00E07E22">
              <w:rPr>
                <w:b/>
                <w:szCs w:val="20"/>
                <w:lang w:val="pt-PT"/>
              </w:rPr>
              <w:t>]</w:t>
            </w:r>
            <w:r>
              <w:rPr>
                <w:b/>
                <w:szCs w:val="20"/>
                <w:lang w:val="pt-PT"/>
              </w:rPr>
              <w:t xml:space="preserve"> </w:t>
            </w:r>
            <w:r w:rsidRPr="00E07E22">
              <w:t xml:space="preserve">- </w:t>
            </w:r>
            <w:r w:rsidRPr="0077223D">
              <w:rPr>
                <w:rFonts w:ascii="Arial" w:hAnsi="Arial" w:cs="Arial"/>
              </w:rPr>
              <w:t>Nenhum registro encontrado</w:t>
            </w:r>
            <w:r w:rsidRPr="00E07E22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77223D" w:rsidRPr="00E07E22" w:rsidRDefault="0077223D" w:rsidP="002A3508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E07E22">
              <w:t xml:space="preserve">O sistema apresenta uma mensagem de </w:t>
            </w:r>
            <w:r>
              <w:t>alerta</w:t>
            </w:r>
            <w:r w:rsidRPr="00E07E22">
              <w:t xml:space="preserve"> </w:t>
            </w:r>
            <w:r w:rsidRPr="00E07E22">
              <w:rPr>
                <w:b/>
                <w:szCs w:val="20"/>
                <w:lang w:val="pt-PT"/>
              </w:rPr>
              <w:t>[</w:t>
            </w:r>
            <w:r>
              <w:rPr>
                <w:b/>
                <w:szCs w:val="20"/>
                <w:lang w:val="pt-PT"/>
              </w:rPr>
              <w:t>MSG007</w:t>
            </w:r>
            <w:r w:rsidRPr="00E07E22">
              <w:rPr>
                <w:b/>
                <w:szCs w:val="20"/>
                <w:lang w:val="pt-PT"/>
              </w:rPr>
              <w:t>]</w:t>
            </w:r>
            <w:r>
              <w:rPr>
                <w:b/>
                <w:szCs w:val="20"/>
                <w:lang w:val="pt-PT"/>
              </w:rPr>
              <w:t xml:space="preserve"> </w:t>
            </w:r>
            <w:r w:rsidRPr="00E07E22">
              <w:t xml:space="preserve">- </w:t>
            </w:r>
            <w:r w:rsidRPr="0077223D">
              <w:rPr>
                <w:rFonts w:ascii="Arial" w:hAnsi="Arial" w:cs="Arial"/>
              </w:rPr>
              <w:t>Nenhum registro encontrado</w:t>
            </w:r>
            <w:r w:rsidRPr="00E07E22">
              <w:rPr>
                <w:rFonts w:ascii="Arial" w:hAnsi="Arial" w:cs="Arial"/>
                <w:i/>
                <w:sz w:val="20"/>
                <w:szCs w:val="20"/>
              </w:rPr>
              <w:t xml:space="preserve"> </w:t>
            </w:r>
          </w:p>
        </w:tc>
      </w:tr>
      <w:tr w:rsidR="0077223D" w:rsidRPr="00E07E22" w:rsidTr="00687F5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0"/>
        </w:trPr>
        <w:tc>
          <w:tcPr>
            <w:tcW w:w="9072" w:type="dxa"/>
            <w:gridSpan w:val="2"/>
            <w:shd w:val="clear" w:color="auto" w:fill="BFBFBF" w:themeFill="background1" w:themeFillShade="BF"/>
          </w:tcPr>
          <w:p w:rsidR="0077223D" w:rsidRPr="00E07E22" w:rsidRDefault="0077223D" w:rsidP="00687F5F">
            <w:pPr>
              <w:pStyle w:val="DataprevMarcador1"/>
              <w:rPr>
                <w:sz w:val="20"/>
              </w:rPr>
            </w:pPr>
            <w:r w:rsidRPr="00E07E22">
              <w:rPr>
                <w:sz w:val="20"/>
              </w:rPr>
              <w:t>Registro de evidência</w:t>
            </w:r>
          </w:p>
        </w:tc>
      </w:tr>
      <w:tr w:rsidR="0077223D" w:rsidRPr="00E07E22" w:rsidTr="00687F5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2"/>
        </w:trPr>
        <w:tc>
          <w:tcPr>
            <w:tcW w:w="9072" w:type="dxa"/>
            <w:gridSpan w:val="2"/>
          </w:tcPr>
          <w:p w:rsidR="0077223D" w:rsidRPr="00E07E22" w:rsidRDefault="00DB3E8E" w:rsidP="00687F5F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5671820" cy="2853055"/>
                  <wp:effectExtent l="19050" t="0" r="5080" b="0"/>
                  <wp:docPr id="8" name="Imagem 7" descr="Nenhum registro encontr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nhum registro encontrado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820" cy="285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32A2" w:rsidRDefault="00BC32A2" w:rsidP="00102473">
      <w:pPr>
        <w:pStyle w:val="Estilo1"/>
        <w:numPr>
          <w:ilvl w:val="0"/>
          <w:numId w:val="0"/>
        </w:numPr>
        <w:rPr>
          <w:rFonts w:cs="Arial"/>
        </w:rPr>
      </w:pPr>
    </w:p>
    <w:p w:rsidR="00B53E1F" w:rsidRDefault="00B53E1F" w:rsidP="00102473">
      <w:pPr>
        <w:pStyle w:val="Estilo1"/>
        <w:numPr>
          <w:ilvl w:val="0"/>
          <w:numId w:val="0"/>
        </w:numPr>
        <w:rPr>
          <w:rFonts w:cs="Arial"/>
        </w:rPr>
      </w:pPr>
    </w:p>
    <w:p w:rsidR="00102473" w:rsidRPr="00B53E1F" w:rsidRDefault="00E07E22" w:rsidP="00B53E1F">
      <w:pPr>
        <w:pStyle w:val="Estilo1"/>
        <w:numPr>
          <w:ilvl w:val="0"/>
          <w:numId w:val="24"/>
        </w:numPr>
        <w:spacing w:line="360" w:lineRule="auto"/>
        <w:rPr>
          <w:lang w:val="pt-BR"/>
        </w:rPr>
      </w:pPr>
      <w:bookmarkStart w:id="6" w:name="_Toc397009771"/>
      <w:r>
        <w:rPr>
          <w:lang w:val="pt-BR"/>
        </w:rPr>
        <w:t>Evidencia [CT003</w:t>
      </w:r>
      <w:r w:rsidR="00663455">
        <w:rPr>
          <w:lang w:val="pt-BR"/>
        </w:rPr>
        <w:t xml:space="preserve">] - </w:t>
      </w:r>
      <w:proofErr w:type="spellStart"/>
      <w:r w:rsidR="007C13D6">
        <w:t>Visualizar</w:t>
      </w:r>
      <w:proofErr w:type="spellEnd"/>
      <w:r w:rsidR="007C13D6">
        <w:t xml:space="preserve"> Cargo</w:t>
      </w:r>
      <w:bookmarkEnd w:id="6"/>
    </w:p>
    <w:p w:rsidR="00102473" w:rsidRDefault="00102473" w:rsidP="00102473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072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536"/>
        <w:gridCol w:w="4536"/>
      </w:tblGrid>
      <w:tr w:rsidR="00102473" w:rsidRPr="00E07E22" w:rsidTr="00B53E1F">
        <w:trPr>
          <w:trHeight w:val="436"/>
        </w:trPr>
        <w:tc>
          <w:tcPr>
            <w:tcW w:w="90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102473" w:rsidRPr="00BB389D" w:rsidRDefault="00102473" w:rsidP="007A50C2">
            <w:pPr>
              <w:pStyle w:val="RUPTabela"/>
              <w:jc w:val="center"/>
              <w:rPr>
                <w:b/>
                <w:lang w:val="pt-BR"/>
              </w:rPr>
            </w:pPr>
            <w:r w:rsidRPr="00BB389D">
              <w:rPr>
                <w:b/>
                <w:lang w:val="pt-BR"/>
              </w:rPr>
              <w:t>Passo a passo</w:t>
            </w:r>
          </w:p>
        </w:tc>
      </w:tr>
      <w:tr w:rsidR="00102473" w:rsidRPr="00E07E22" w:rsidTr="00B53E1F">
        <w:trPr>
          <w:trHeight w:val="436"/>
        </w:trPr>
        <w:tc>
          <w:tcPr>
            <w:tcW w:w="907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B53E1F" w:rsidRPr="00BB389D" w:rsidRDefault="00BB389D" w:rsidP="007A50C2">
            <w:pPr>
              <w:pStyle w:val="RUPTabela"/>
              <w:numPr>
                <w:ilvl w:val="0"/>
                <w:numId w:val="23"/>
              </w:numPr>
              <w:rPr>
                <w:rFonts w:eastAsia="Calibri"/>
                <w:szCs w:val="22"/>
                <w:lang w:val="pt-BR" w:eastAsia="en-US"/>
              </w:rPr>
            </w:pPr>
            <w:r w:rsidRPr="00BB389D">
              <w:rPr>
                <w:lang w:val="pt-PT"/>
              </w:rPr>
              <w:t xml:space="preserve">O usuário seleciona um registro e aciona a opção </w:t>
            </w:r>
            <w:r w:rsidRPr="00BB389D">
              <w:rPr>
                <w:b/>
                <w:lang w:val="pt-PT"/>
              </w:rPr>
              <w:t>Visualizar Cargo.</w:t>
            </w:r>
          </w:p>
        </w:tc>
      </w:tr>
      <w:tr w:rsidR="00102473" w:rsidRPr="00E07E22" w:rsidTr="00110430">
        <w:trPr>
          <w:trHeight w:val="436"/>
        </w:trPr>
        <w:tc>
          <w:tcPr>
            <w:tcW w:w="4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102473" w:rsidRPr="00E07E22" w:rsidRDefault="00102473" w:rsidP="007A50C2">
            <w:pPr>
              <w:pStyle w:val="RUPTabela"/>
              <w:jc w:val="center"/>
              <w:rPr>
                <w:b/>
                <w:lang w:val="pt-BR"/>
              </w:rPr>
            </w:pPr>
            <w:r w:rsidRPr="00E07E22">
              <w:rPr>
                <w:b/>
                <w:lang w:val="pt-BR"/>
              </w:rPr>
              <w:t>Resultado Esperado</w:t>
            </w:r>
          </w:p>
        </w:tc>
        <w:tc>
          <w:tcPr>
            <w:tcW w:w="4536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102473" w:rsidRPr="00E07E22" w:rsidRDefault="00102473" w:rsidP="007A50C2">
            <w:pPr>
              <w:pStyle w:val="RUPTabela"/>
              <w:jc w:val="center"/>
              <w:rPr>
                <w:b/>
                <w:lang w:val="pt-BR"/>
              </w:rPr>
            </w:pPr>
            <w:r w:rsidRPr="00E07E22">
              <w:rPr>
                <w:b/>
                <w:lang w:val="pt-BR"/>
              </w:rPr>
              <w:t>Resultado Obtido</w:t>
            </w:r>
          </w:p>
        </w:tc>
      </w:tr>
      <w:tr w:rsidR="00B53E1F" w:rsidRPr="00E07E22" w:rsidTr="00110430">
        <w:trPr>
          <w:trHeight w:val="848"/>
        </w:trPr>
        <w:tc>
          <w:tcPr>
            <w:tcW w:w="4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B53E1F" w:rsidRPr="00110430" w:rsidRDefault="00110430" w:rsidP="00110430">
            <w:pPr>
              <w:pStyle w:val="InfoBlue"/>
              <w:jc w:val="left"/>
              <w:rPr>
                <w:lang w:val="pt-PT"/>
              </w:rPr>
            </w:pPr>
            <w:r>
              <w:rPr>
                <w:i w:val="0"/>
                <w:color w:val="auto"/>
                <w:lang w:val="pt-PT"/>
              </w:rPr>
              <w:t>O sistema recupera os dados do registro selecionado e apresenta a Tela Visualizar Cargo.</w:t>
            </w:r>
          </w:p>
        </w:tc>
        <w:tc>
          <w:tcPr>
            <w:tcW w:w="4536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B53E1F" w:rsidRPr="00110430" w:rsidRDefault="00110430" w:rsidP="00110430">
            <w:pPr>
              <w:pStyle w:val="InfoBlue"/>
              <w:jc w:val="left"/>
              <w:rPr>
                <w:i w:val="0"/>
                <w:color w:val="auto"/>
                <w:lang w:val="pt-PT"/>
              </w:rPr>
            </w:pPr>
            <w:r>
              <w:rPr>
                <w:i w:val="0"/>
                <w:color w:val="auto"/>
                <w:lang w:val="pt-PT"/>
              </w:rPr>
              <w:t>O sistema recupera os dados do registro selecionado e apresenta a Tela Visualizar Cargo.</w:t>
            </w:r>
          </w:p>
        </w:tc>
      </w:tr>
      <w:tr w:rsidR="00B53E1F" w:rsidRPr="00E07E22" w:rsidTr="00B53E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0"/>
        </w:trPr>
        <w:tc>
          <w:tcPr>
            <w:tcW w:w="9072" w:type="dxa"/>
            <w:gridSpan w:val="2"/>
            <w:shd w:val="clear" w:color="auto" w:fill="BFBFBF" w:themeFill="background1" w:themeFillShade="BF"/>
          </w:tcPr>
          <w:p w:rsidR="00B53E1F" w:rsidRPr="00E07E22" w:rsidRDefault="00B53E1F" w:rsidP="007A50C2">
            <w:pPr>
              <w:pStyle w:val="DataprevMarcador1"/>
              <w:rPr>
                <w:sz w:val="20"/>
              </w:rPr>
            </w:pPr>
            <w:r w:rsidRPr="00E07E22">
              <w:rPr>
                <w:sz w:val="20"/>
              </w:rPr>
              <w:t>Registro de evidência</w:t>
            </w:r>
          </w:p>
        </w:tc>
      </w:tr>
      <w:tr w:rsidR="00B53E1F" w:rsidRPr="00E07E22" w:rsidTr="00B53E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2"/>
        </w:trPr>
        <w:tc>
          <w:tcPr>
            <w:tcW w:w="9072" w:type="dxa"/>
            <w:gridSpan w:val="2"/>
          </w:tcPr>
          <w:p w:rsidR="00B53E1F" w:rsidRPr="00E07E22" w:rsidRDefault="00FD70F3" w:rsidP="007A50C2">
            <w:pPr>
              <w:jc w:val="center"/>
              <w:rPr>
                <w:rFonts w:ascii="Arial" w:hAnsi="Arial" w:cs="Arial"/>
                <w:i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5671820" cy="1520190"/>
                  <wp:effectExtent l="19050" t="0" r="5080" b="0"/>
                  <wp:docPr id="9" name="Imagem 8" descr="Visualizar Car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isualizar Cargo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820" cy="152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473" w:rsidRDefault="00102473" w:rsidP="00102473">
      <w:pPr>
        <w:pStyle w:val="Estilo1"/>
        <w:numPr>
          <w:ilvl w:val="0"/>
          <w:numId w:val="0"/>
        </w:numPr>
        <w:ind w:left="357"/>
        <w:rPr>
          <w:rFonts w:cs="Arial"/>
        </w:rPr>
      </w:pPr>
    </w:p>
    <w:p w:rsidR="00102473" w:rsidRDefault="00102473" w:rsidP="00102473">
      <w:pPr>
        <w:pStyle w:val="Estilo1"/>
        <w:numPr>
          <w:ilvl w:val="0"/>
          <w:numId w:val="0"/>
        </w:numPr>
        <w:ind w:left="357"/>
        <w:rPr>
          <w:rFonts w:cs="Arial"/>
        </w:rPr>
      </w:pPr>
    </w:p>
    <w:p w:rsidR="00B53E1F" w:rsidRPr="00981491" w:rsidRDefault="00B53E1F" w:rsidP="00B53E1F">
      <w:pPr>
        <w:pStyle w:val="Estilo1"/>
        <w:spacing w:line="360" w:lineRule="auto"/>
        <w:rPr>
          <w:lang w:val="pt-BR"/>
        </w:rPr>
      </w:pPr>
      <w:bookmarkStart w:id="7" w:name="_GoBack"/>
      <w:bookmarkStart w:id="8" w:name="_Toc397009772"/>
      <w:bookmarkEnd w:id="7"/>
      <w:r>
        <w:rPr>
          <w:lang w:val="pt-BR"/>
        </w:rPr>
        <w:t>Evidencia [CT</w:t>
      </w:r>
      <w:r w:rsidR="00E07E22">
        <w:rPr>
          <w:lang w:val="pt-BR"/>
        </w:rPr>
        <w:t>004</w:t>
      </w:r>
      <w:r w:rsidR="00663455">
        <w:rPr>
          <w:lang w:val="pt-BR"/>
        </w:rPr>
        <w:t>] - L</w:t>
      </w:r>
      <w:r w:rsidR="004A48A4" w:rsidRPr="004A48A4">
        <w:rPr>
          <w:lang w:val="pt-BR"/>
        </w:rPr>
        <w:t>impar Campo de Pesquisa</w:t>
      </w:r>
      <w:bookmarkEnd w:id="8"/>
    </w:p>
    <w:p w:rsidR="00B53E1F" w:rsidRDefault="00B53E1F" w:rsidP="00B53E1F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327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809"/>
        <w:gridCol w:w="4518"/>
      </w:tblGrid>
      <w:tr w:rsidR="00B53E1F" w:rsidRPr="0024426E" w:rsidTr="00082699">
        <w:trPr>
          <w:trHeight w:val="444"/>
        </w:trPr>
        <w:tc>
          <w:tcPr>
            <w:tcW w:w="93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B53E1F" w:rsidRPr="0024426E" w:rsidRDefault="00B53E1F" w:rsidP="00687F5F">
            <w:pPr>
              <w:pStyle w:val="RUPTabela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Passo a passo</w:t>
            </w:r>
          </w:p>
        </w:tc>
      </w:tr>
      <w:tr w:rsidR="00B53E1F" w:rsidRPr="0024426E" w:rsidTr="00082699">
        <w:trPr>
          <w:trHeight w:val="444"/>
        </w:trPr>
        <w:tc>
          <w:tcPr>
            <w:tcW w:w="93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3106DB" w:rsidRPr="00E07E22" w:rsidRDefault="004A48A4" w:rsidP="004A48A4">
            <w:pPr>
              <w:pStyle w:val="RUPTabela"/>
              <w:numPr>
                <w:ilvl w:val="0"/>
                <w:numId w:val="23"/>
              </w:numPr>
              <w:rPr>
                <w:rFonts w:eastAsia="Calibri"/>
                <w:i/>
                <w:szCs w:val="22"/>
                <w:lang w:val="pt-BR" w:eastAsia="en-US"/>
              </w:rPr>
            </w:pPr>
            <w:r>
              <w:rPr>
                <w:lang w:val="pt-PT"/>
              </w:rPr>
              <w:t xml:space="preserve">O usuário preenche o campo e aciona a opção </w:t>
            </w:r>
            <w:r w:rsidRPr="004A48A4">
              <w:rPr>
                <w:b/>
                <w:lang w:val="pt-PT"/>
              </w:rPr>
              <w:t>Limpar</w:t>
            </w:r>
            <w:r>
              <w:rPr>
                <w:lang w:val="pt-PT"/>
              </w:rPr>
              <w:t>.</w:t>
            </w:r>
          </w:p>
        </w:tc>
      </w:tr>
      <w:tr w:rsidR="00B53E1F" w:rsidRPr="0024426E" w:rsidTr="00082699">
        <w:trPr>
          <w:trHeight w:val="444"/>
        </w:trPr>
        <w:tc>
          <w:tcPr>
            <w:tcW w:w="48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B53E1F" w:rsidRPr="0024426E" w:rsidRDefault="00B53E1F" w:rsidP="00687F5F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 xml:space="preserve">Resultado </w:t>
            </w:r>
            <w:r>
              <w:rPr>
                <w:b/>
                <w:lang w:val="pt-BR"/>
              </w:rPr>
              <w:t>Esperado</w:t>
            </w:r>
          </w:p>
        </w:tc>
        <w:tc>
          <w:tcPr>
            <w:tcW w:w="45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B53E1F" w:rsidRPr="0024426E" w:rsidRDefault="00B53E1F" w:rsidP="00687F5F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>Resultado Obtido</w:t>
            </w:r>
          </w:p>
        </w:tc>
      </w:tr>
      <w:tr w:rsidR="00B53E1F" w:rsidRPr="0024426E" w:rsidTr="00082699">
        <w:trPr>
          <w:trHeight w:val="864"/>
        </w:trPr>
        <w:tc>
          <w:tcPr>
            <w:tcW w:w="48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B53E1F" w:rsidRPr="00D97ADB" w:rsidRDefault="00D97ADB" w:rsidP="00687F5F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D97ADB">
              <w:rPr>
                <w:rFonts w:ascii="Arial" w:hAnsi="Arial" w:cs="Arial"/>
                <w:sz w:val="20"/>
                <w:szCs w:val="20"/>
                <w:lang w:val="pt-PT"/>
              </w:rPr>
              <w:t>O sistema limpa o campo da Tela Consultar Cargo</w:t>
            </w:r>
            <w:r w:rsidRPr="00D97ADB">
              <w:rPr>
                <w:rFonts w:ascii="Arial" w:hAnsi="Arial" w:cs="Arial"/>
                <w:color w:val="0000FF"/>
                <w:sz w:val="20"/>
                <w:szCs w:val="20"/>
              </w:rPr>
              <w:t xml:space="preserve"> </w:t>
            </w:r>
          </w:p>
        </w:tc>
        <w:tc>
          <w:tcPr>
            <w:tcW w:w="45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B53E1F" w:rsidRPr="00636DD4" w:rsidRDefault="00636DD4" w:rsidP="00687F5F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636DD4">
              <w:rPr>
                <w:rFonts w:ascii="Arial" w:hAnsi="Arial" w:cs="Arial"/>
                <w:sz w:val="20"/>
                <w:szCs w:val="20"/>
                <w:lang w:val="pt-PT"/>
              </w:rPr>
              <w:t>O sistema limpa o campo da Tela Consultar Cargo</w:t>
            </w:r>
            <w:r>
              <w:rPr>
                <w:rFonts w:ascii="Arial" w:hAnsi="Arial" w:cs="Arial"/>
                <w:color w:val="0000FF"/>
                <w:sz w:val="20"/>
                <w:szCs w:val="20"/>
              </w:rPr>
              <w:t>.</w:t>
            </w:r>
          </w:p>
        </w:tc>
      </w:tr>
      <w:tr w:rsidR="00B53E1F" w:rsidRPr="0024426E" w:rsidTr="0008269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5"/>
        </w:trPr>
        <w:tc>
          <w:tcPr>
            <w:tcW w:w="9327" w:type="dxa"/>
            <w:gridSpan w:val="2"/>
            <w:shd w:val="clear" w:color="auto" w:fill="BFBFBF" w:themeFill="background1" w:themeFillShade="BF"/>
          </w:tcPr>
          <w:p w:rsidR="00B53E1F" w:rsidRPr="0024426E" w:rsidRDefault="00B53E1F" w:rsidP="00687F5F">
            <w:pPr>
              <w:pStyle w:val="DataprevMarcador1"/>
              <w:rPr>
                <w:sz w:val="20"/>
              </w:rPr>
            </w:pPr>
            <w:r>
              <w:rPr>
                <w:sz w:val="20"/>
              </w:rPr>
              <w:t>Registro de evidência</w:t>
            </w:r>
          </w:p>
        </w:tc>
      </w:tr>
      <w:tr w:rsidR="00B53E1F" w:rsidRPr="0024426E" w:rsidTr="0008269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8"/>
        </w:trPr>
        <w:tc>
          <w:tcPr>
            <w:tcW w:w="9327" w:type="dxa"/>
            <w:gridSpan w:val="2"/>
          </w:tcPr>
          <w:p w:rsidR="00B53E1F" w:rsidRPr="0024426E" w:rsidRDefault="00B30880" w:rsidP="00687F5F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color w:val="0000FF"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5767070" cy="3397250"/>
                  <wp:effectExtent l="19050" t="0" r="5080" b="0"/>
                  <wp:docPr id="11" name="Imagem 10" descr="Limpar o campo de pesqui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mpar o campo de pesquisa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0" cy="339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2473" w:rsidRDefault="00102473" w:rsidP="00102473">
      <w:pPr>
        <w:pStyle w:val="Estilo1"/>
        <w:numPr>
          <w:ilvl w:val="0"/>
          <w:numId w:val="0"/>
        </w:numPr>
        <w:rPr>
          <w:rFonts w:cs="Arial"/>
        </w:rPr>
      </w:pPr>
    </w:p>
    <w:p w:rsidR="00082699" w:rsidRDefault="00082699" w:rsidP="00102473">
      <w:pPr>
        <w:pStyle w:val="Estilo1"/>
        <w:numPr>
          <w:ilvl w:val="0"/>
          <w:numId w:val="0"/>
        </w:numPr>
        <w:rPr>
          <w:rFonts w:cs="Arial"/>
        </w:rPr>
      </w:pPr>
    </w:p>
    <w:p w:rsidR="00082699" w:rsidRDefault="00082699" w:rsidP="00102473">
      <w:pPr>
        <w:pStyle w:val="Estilo1"/>
        <w:numPr>
          <w:ilvl w:val="0"/>
          <w:numId w:val="0"/>
        </w:numPr>
        <w:rPr>
          <w:rFonts w:cs="Arial"/>
        </w:rPr>
      </w:pPr>
    </w:p>
    <w:p w:rsidR="00082699" w:rsidRPr="00981491" w:rsidRDefault="00082699" w:rsidP="00082699">
      <w:pPr>
        <w:pStyle w:val="Estilo1"/>
        <w:spacing w:line="360" w:lineRule="auto"/>
        <w:rPr>
          <w:lang w:val="pt-BR"/>
        </w:rPr>
      </w:pPr>
      <w:bookmarkStart w:id="9" w:name="_Toc397009773"/>
      <w:r>
        <w:rPr>
          <w:lang w:val="pt-BR"/>
        </w:rPr>
        <w:t>Evidencia [CT005</w:t>
      </w:r>
      <w:r w:rsidR="00663455">
        <w:rPr>
          <w:lang w:val="pt-BR"/>
        </w:rPr>
        <w:t xml:space="preserve">] - </w:t>
      </w:r>
      <w:r w:rsidRPr="00082699">
        <w:rPr>
          <w:lang w:val="pt-BR"/>
        </w:rPr>
        <w:t>Cancelar a operação de Pesquisar</w:t>
      </w:r>
      <w:bookmarkEnd w:id="9"/>
    </w:p>
    <w:p w:rsidR="00082699" w:rsidRDefault="00082699" w:rsidP="00082699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222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755"/>
        <w:gridCol w:w="4467"/>
      </w:tblGrid>
      <w:tr w:rsidR="00082699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082699" w:rsidRPr="0024426E" w:rsidRDefault="00082699" w:rsidP="002A3508">
            <w:pPr>
              <w:pStyle w:val="RUPTabela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Passo a passo</w:t>
            </w:r>
          </w:p>
        </w:tc>
      </w:tr>
      <w:tr w:rsidR="00082699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082699" w:rsidRPr="00E07E22" w:rsidRDefault="00082699" w:rsidP="004D37AD">
            <w:pPr>
              <w:pStyle w:val="RUPTabela"/>
              <w:numPr>
                <w:ilvl w:val="0"/>
                <w:numId w:val="23"/>
              </w:numPr>
              <w:rPr>
                <w:rFonts w:eastAsia="Calibri"/>
                <w:i/>
                <w:szCs w:val="22"/>
                <w:lang w:val="pt-BR" w:eastAsia="en-US"/>
              </w:rPr>
            </w:pPr>
            <w:r>
              <w:rPr>
                <w:lang w:val="pt-PT"/>
              </w:rPr>
              <w:t xml:space="preserve">O usuário </w:t>
            </w:r>
            <w:r w:rsidR="004D37AD">
              <w:rPr>
                <w:lang w:val="pt-PT"/>
              </w:rPr>
              <w:t>informa</w:t>
            </w:r>
            <w:r>
              <w:rPr>
                <w:lang w:val="pt-PT"/>
              </w:rPr>
              <w:t xml:space="preserve"> o campo e finaliza a operação de pesquisa acionando a opção </w:t>
            </w:r>
            <w:r w:rsidRPr="00082699">
              <w:rPr>
                <w:b/>
                <w:lang w:val="pt-PT"/>
              </w:rPr>
              <w:t>Cancelar</w:t>
            </w:r>
            <w:r>
              <w:rPr>
                <w:lang w:val="pt-PT"/>
              </w:rPr>
              <w:t>.</w:t>
            </w:r>
          </w:p>
        </w:tc>
      </w:tr>
      <w:tr w:rsidR="00082699" w:rsidRPr="0024426E" w:rsidTr="002A3508">
        <w:trPr>
          <w:trHeight w:val="451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082699" w:rsidRPr="0024426E" w:rsidRDefault="00082699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 xml:space="preserve">Resultado </w:t>
            </w:r>
            <w:r>
              <w:rPr>
                <w:b/>
                <w:lang w:val="pt-BR"/>
              </w:rPr>
              <w:t>Esperado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082699" w:rsidRPr="0024426E" w:rsidRDefault="00082699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>Resultado Obtido</w:t>
            </w:r>
          </w:p>
        </w:tc>
      </w:tr>
      <w:tr w:rsidR="00082699" w:rsidRPr="0024426E" w:rsidTr="002A3508">
        <w:trPr>
          <w:trHeight w:val="878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082699" w:rsidRPr="00443D33" w:rsidRDefault="00443D33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443D33">
              <w:rPr>
                <w:rFonts w:ascii="Arial" w:hAnsi="Arial" w:cs="Arial"/>
                <w:sz w:val="20"/>
                <w:szCs w:val="20"/>
                <w:lang w:val="pt-PT"/>
              </w:rPr>
              <w:t xml:space="preserve">O sistema cancela a operação desconsiderando os dados informados e retorna a </w:t>
            </w:r>
            <w:r w:rsidRPr="00443D33">
              <w:rPr>
                <w:rFonts w:ascii="Arial" w:hAnsi="Arial" w:cs="Arial"/>
                <w:b/>
                <w:sz w:val="20"/>
                <w:szCs w:val="20"/>
                <w:lang w:val="pt-PT"/>
              </w:rPr>
              <w:t>Tela Vincular Cargo/Órgão.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082699" w:rsidRPr="00443D33" w:rsidRDefault="00443D33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443D33">
              <w:rPr>
                <w:rFonts w:ascii="Arial" w:hAnsi="Arial" w:cs="Arial"/>
                <w:sz w:val="20"/>
                <w:szCs w:val="20"/>
                <w:lang w:val="pt-PT"/>
              </w:rPr>
              <w:t xml:space="preserve">O sistema cancela a operação desconsiderando os dados informados e retorna a </w:t>
            </w:r>
            <w:r w:rsidRPr="00443D33">
              <w:rPr>
                <w:rFonts w:ascii="Arial" w:hAnsi="Arial" w:cs="Arial"/>
                <w:b/>
                <w:sz w:val="20"/>
                <w:szCs w:val="20"/>
                <w:lang w:val="pt-PT"/>
              </w:rPr>
              <w:t>Tela Vincular Cargo/Órgão.</w:t>
            </w:r>
          </w:p>
        </w:tc>
      </w:tr>
      <w:tr w:rsidR="00082699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9"/>
        </w:trPr>
        <w:tc>
          <w:tcPr>
            <w:tcW w:w="9222" w:type="dxa"/>
            <w:gridSpan w:val="2"/>
            <w:shd w:val="clear" w:color="auto" w:fill="BFBFBF" w:themeFill="background1" w:themeFillShade="BF"/>
          </w:tcPr>
          <w:p w:rsidR="00082699" w:rsidRPr="0024426E" w:rsidRDefault="00082699" w:rsidP="002A3508">
            <w:pPr>
              <w:pStyle w:val="DataprevMarcador1"/>
              <w:rPr>
                <w:sz w:val="20"/>
              </w:rPr>
            </w:pPr>
            <w:r>
              <w:rPr>
                <w:sz w:val="20"/>
              </w:rPr>
              <w:t>Registro de evidência</w:t>
            </w:r>
          </w:p>
        </w:tc>
      </w:tr>
      <w:tr w:rsidR="00082699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4"/>
        </w:trPr>
        <w:tc>
          <w:tcPr>
            <w:tcW w:w="9222" w:type="dxa"/>
            <w:gridSpan w:val="2"/>
          </w:tcPr>
          <w:p w:rsidR="00082699" w:rsidRPr="0024426E" w:rsidRDefault="00F77C43" w:rsidP="002A3508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color w:val="0000FF"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5767070" cy="4050665"/>
                  <wp:effectExtent l="19050" t="0" r="5080" b="0"/>
                  <wp:docPr id="12" name="Imagem 11" descr="Cancelar a operação de pesqui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ncelar a operação de pesquisa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0" cy="405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2699" w:rsidRDefault="00082699" w:rsidP="00082699">
      <w:pPr>
        <w:pStyle w:val="Estilo1"/>
        <w:numPr>
          <w:ilvl w:val="0"/>
          <w:numId w:val="0"/>
        </w:numPr>
        <w:rPr>
          <w:rFonts w:cs="Arial"/>
        </w:rPr>
      </w:pPr>
    </w:p>
    <w:p w:rsidR="00082699" w:rsidRDefault="00082699" w:rsidP="00082699">
      <w:pPr>
        <w:pStyle w:val="Estilo1"/>
        <w:numPr>
          <w:ilvl w:val="0"/>
          <w:numId w:val="0"/>
        </w:numPr>
        <w:rPr>
          <w:rFonts w:cs="Arial"/>
        </w:rPr>
      </w:pPr>
    </w:p>
    <w:p w:rsidR="00082699" w:rsidRDefault="00082699" w:rsidP="00082699">
      <w:pPr>
        <w:pStyle w:val="Estilo1"/>
        <w:numPr>
          <w:ilvl w:val="0"/>
          <w:numId w:val="0"/>
        </w:numPr>
        <w:rPr>
          <w:rFonts w:cs="Arial"/>
        </w:rPr>
      </w:pPr>
    </w:p>
    <w:p w:rsidR="0051646A" w:rsidRPr="00981491" w:rsidRDefault="0051646A" w:rsidP="0051646A">
      <w:pPr>
        <w:pStyle w:val="Estilo1"/>
        <w:spacing w:line="360" w:lineRule="auto"/>
        <w:rPr>
          <w:lang w:val="pt-BR"/>
        </w:rPr>
      </w:pPr>
      <w:bookmarkStart w:id="10" w:name="_Toc397009774"/>
      <w:r>
        <w:rPr>
          <w:lang w:val="pt-BR"/>
        </w:rPr>
        <w:t>Evidencia [CT006</w:t>
      </w:r>
      <w:r w:rsidR="00663455">
        <w:rPr>
          <w:lang w:val="pt-BR"/>
        </w:rPr>
        <w:t xml:space="preserve">] - </w:t>
      </w:r>
      <w:r w:rsidR="00AA5B46" w:rsidRPr="00AA5B46">
        <w:rPr>
          <w:lang w:val="pt-BR"/>
        </w:rPr>
        <w:t>Incluir Cargo com sucesso</w:t>
      </w:r>
      <w:bookmarkEnd w:id="10"/>
    </w:p>
    <w:p w:rsidR="0051646A" w:rsidRDefault="0051646A" w:rsidP="0051646A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222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755"/>
        <w:gridCol w:w="4467"/>
      </w:tblGrid>
      <w:tr w:rsidR="0051646A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51646A" w:rsidRPr="0024426E" w:rsidRDefault="0051646A" w:rsidP="002A3508">
            <w:pPr>
              <w:pStyle w:val="RUPTabela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Passo a passo</w:t>
            </w:r>
          </w:p>
        </w:tc>
      </w:tr>
      <w:tr w:rsidR="0051646A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663455" w:rsidRPr="00663455" w:rsidRDefault="00663455" w:rsidP="002A3508">
            <w:pPr>
              <w:pStyle w:val="RUPTabela"/>
              <w:numPr>
                <w:ilvl w:val="0"/>
                <w:numId w:val="23"/>
              </w:numPr>
              <w:rPr>
                <w:rFonts w:eastAsia="Calibri"/>
                <w:szCs w:val="22"/>
                <w:lang w:val="pt-BR" w:eastAsia="en-US"/>
              </w:rPr>
            </w:pPr>
            <w:r w:rsidRPr="00663455">
              <w:rPr>
                <w:lang w:val="pt-PT"/>
              </w:rPr>
              <w:t>O usuário aciona a opção de inclusão de cargo</w:t>
            </w:r>
            <w:r>
              <w:rPr>
                <w:lang w:val="pt-PT"/>
              </w:rPr>
              <w:t>.</w:t>
            </w:r>
            <w:r w:rsidRPr="00663455">
              <w:rPr>
                <w:lang w:val="pt-PT"/>
              </w:rPr>
              <w:t xml:space="preserve"> </w:t>
            </w:r>
          </w:p>
          <w:p w:rsidR="00663455" w:rsidRPr="00663455" w:rsidRDefault="00663455" w:rsidP="00663455">
            <w:pPr>
              <w:pStyle w:val="RUPTabela"/>
              <w:numPr>
                <w:ilvl w:val="0"/>
                <w:numId w:val="23"/>
              </w:numPr>
              <w:rPr>
                <w:rFonts w:eastAsia="Calibri"/>
                <w:i/>
                <w:szCs w:val="22"/>
                <w:lang w:val="pt-BR" w:eastAsia="en-US"/>
              </w:rPr>
            </w:pPr>
            <w:r w:rsidRPr="00663455">
              <w:rPr>
                <w:lang w:val="pt-PT"/>
              </w:rPr>
              <w:t xml:space="preserve">O usuário informa os dados e aciona a opção </w:t>
            </w:r>
            <w:r w:rsidRPr="00663455">
              <w:rPr>
                <w:b/>
                <w:lang w:val="pt-PT"/>
              </w:rPr>
              <w:t>Salvar</w:t>
            </w:r>
            <w:r w:rsidRPr="00663455">
              <w:rPr>
                <w:lang w:val="pt-PT"/>
              </w:rPr>
              <w:t>.</w:t>
            </w:r>
          </w:p>
        </w:tc>
      </w:tr>
      <w:tr w:rsidR="0051646A" w:rsidRPr="0024426E" w:rsidTr="002A3508">
        <w:trPr>
          <w:trHeight w:val="451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51646A" w:rsidRPr="0024426E" w:rsidRDefault="0051646A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 xml:space="preserve">Resultado </w:t>
            </w:r>
            <w:r>
              <w:rPr>
                <w:b/>
                <w:lang w:val="pt-BR"/>
              </w:rPr>
              <w:t>Esperado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51646A" w:rsidRPr="0024426E" w:rsidRDefault="0051646A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>Resultado Obtido</w:t>
            </w:r>
          </w:p>
        </w:tc>
      </w:tr>
      <w:tr w:rsidR="0051646A" w:rsidRPr="0024426E" w:rsidTr="002A3508">
        <w:trPr>
          <w:trHeight w:val="878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51646A" w:rsidRPr="00A077BF" w:rsidRDefault="00A077BF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A077BF">
              <w:rPr>
                <w:rFonts w:ascii="Arial" w:hAnsi="Arial" w:cs="Arial"/>
                <w:sz w:val="20"/>
                <w:szCs w:val="20"/>
                <w:lang w:val="pt-PT"/>
              </w:rPr>
              <w:t xml:space="preserve">O sistema valida os dados informados gravando  o registro no sistema Mala Direta e apresenta a mensagem de sucesso </w:t>
            </w:r>
            <w:r w:rsidRPr="00A077BF">
              <w:rPr>
                <w:rFonts w:ascii="Arial" w:hAnsi="Arial" w:cs="Arial"/>
                <w:b/>
                <w:sz w:val="20"/>
                <w:szCs w:val="20"/>
              </w:rPr>
              <w:t>[MSG001].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51646A" w:rsidRPr="00443D33" w:rsidRDefault="00A077BF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A077BF">
              <w:rPr>
                <w:rFonts w:ascii="Arial" w:hAnsi="Arial" w:cs="Arial"/>
                <w:sz w:val="20"/>
                <w:szCs w:val="20"/>
                <w:lang w:val="pt-PT"/>
              </w:rPr>
              <w:t xml:space="preserve">O sistema valida os dados informados gravando  o registro no sistema Mala Direta e apresenta a mensagem de sucesso </w:t>
            </w:r>
            <w:r w:rsidRPr="00A077BF">
              <w:rPr>
                <w:rFonts w:ascii="Arial" w:hAnsi="Arial" w:cs="Arial"/>
                <w:b/>
                <w:sz w:val="20"/>
                <w:szCs w:val="20"/>
              </w:rPr>
              <w:t>[MSG001].</w:t>
            </w:r>
          </w:p>
        </w:tc>
      </w:tr>
      <w:tr w:rsidR="0051646A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9"/>
        </w:trPr>
        <w:tc>
          <w:tcPr>
            <w:tcW w:w="9222" w:type="dxa"/>
            <w:gridSpan w:val="2"/>
            <w:shd w:val="clear" w:color="auto" w:fill="BFBFBF" w:themeFill="background1" w:themeFillShade="BF"/>
          </w:tcPr>
          <w:p w:rsidR="0051646A" w:rsidRPr="0024426E" w:rsidRDefault="0051646A" w:rsidP="002A3508">
            <w:pPr>
              <w:pStyle w:val="DataprevMarcador1"/>
              <w:rPr>
                <w:sz w:val="20"/>
              </w:rPr>
            </w:pPr>
            <w:r>
              <w:rPr>
                <w:sz w:val="20"/>
              </w:rPr>
              <w:t>Registro de evidência</w:t>
            </w:r>
          </w:p>
        </w:tc>
      </w:tr>
      <w:tr w:rsidR="0051646A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4"/>
        </w:trPr>
        <w:tc>
          <w:tcPr>
            <w:tcW w:w="9222" w:type="dxa"/>
            <w:gridSpan w:val="2"/>
          </w:tcPr>
          <w:p w:rsidR="0051646A" w:rsidRPr="0024426E" w:rsidRDefault="00726E81" w:rsidP="002A3508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color w:val="0000FF"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5767070" cy="4050665"/>
                  <wp:effectExtent l="19050" t="0" r="5080" b="0"/>
                  <wp:docPr id="1" name="Imagem 0" descr="Inclusão de car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clusão de cargo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0" cy="405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646A" w:rsidRDefault="0051646A" w:rsidP="0051646A">
      <w:pPr>
        <w:pStyle w:val="Estilo1"/>
        <w:numPr>
          <w:ilvl w:val="0"/>
          <w:numId w:val="0"/>
        </w:numPr>
        <w:rPr>
          <w:rFonts w:cs="Arial"/>
        </w:rPr>
      </w:pPr>
    </w:p>
    <w:p w:rsidR="0051646A" w:rsidRDefault="0051646A" w:rsidP="0051646A">
      <w:pPr>
        <w:pStyle w:val="Estilo1"/>
        <w:numPr>
          <w:ilvl w:val="0"/>
          <w:numId w:val="0"/>
        </w:numPr>
        <w:rPr>
          <w:rFonts w:cs="Arial"/>
        </w:rPr>
      </w:pPr>
    </w:p>
    <w:p w:rsidR="00726E81" w:rsidRPr="00981491" w:rsidRDefault="00726E81" w:rsidP="00726E81">
      <w:pPr>
        <w:pStyle w:val="Estilo1"/>
        <w:spacing w:line="360" w:lineRule="auto"/>
        <w:rPr>
          <w:lang w:val="pt-BR"/>
        </w:rPr>
      </w:pPr>
      <w:bookmarkStart w:id="11" w:name="_Toc397009775"/>
      <w:r>
        <w:rPr>
          <w:lang w:val="pt-BR"/>
        </w:rPr>
        <w:t xml:space="preserve">Evidencia [CT007] - </w:t>
      </w:r>
      <w:r w:rsidRPr="00726E81">
        <w:rPr>
          <w:lang w:val="pt-BR"/>
        </w:rPr>
        <w:t>Campos Obrigatórios não informados</w:t>
      </w:r>
      <w:bookmarkEnd w:id="11"/>
    </w:p>
    <w:p w:rsidR="00726E81" w:rsidRDefault="00726E81" w:rsidP="00726E81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222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755"/>
        <w:gridCol w:w="4467"/>
      </w:tblGrid>
      <w:tr w:rsidR="00726E81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726E81" w:rsidRPr="0024426E" w:rsidRDefault="00726E81" w:rsidP="002A3508">
            <w:pPr>
              <w:pStyle w:val="RUPTabela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Passo a passo</w:t>
            </w:r>
          </w:p>
        </w:tc>
      </w:tr>
      <w:tr w:rsidR="00726E81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726E81" w:rsidRPr="005B0732" w:rsidRDefault="005B0732" w:rsidP="002A3508">
            <w:pPr>
              <w:pStyle w:val="RUPTabela"/>
              <w:numPr>
                <w:ilvl w:val="0"/>
                <w:numId w:val="23"/>
              </w:numPr>
              <w:rPr>
                <w:rFonts w:eastAsia="Calibri"/>
                <w:szCs w:val="22"/>
                <w:lang w:val="pt-BR" w:eastAsia="en-US"/>
              </w:rPr>
            </w:pPr>
            <w:r w:rsidRPr="005B0732">
              <w:rPr>
                <w:lang w:val="pt-PT"/>
              </w:rPr>
              <w:t xml:space="preserve">O usuário não  preenche o campo e aciona a opção </w:t>
            </w:r>
            <w:r w:rsidRPr="005B0732">
              <w:rPr>
                <w:b/>
                <w:lang w:val="pt-PT"/>
              </w:rPr>
              <w:t>Salvar.</w:t>
            </w:r>
          </w:p>
        </w:tc>
      </w:tr>
      <w:tr w:rsidR="00726E81" w:rsidRPr="0024426E" w:rsidTr="002A3508">
        <w:trPr>
          <w:trHeight w:val="451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726E81" w:rsidRPr="0024426E" w:rsidRDefault="00726E81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 xml:space="preserve">Resultado </w:t>
            </w:r>
            <w:r>
              <w:rPr>
                <w:b/>
                <w:lang w:val="pt-BR"/>
              </w:rPr>
              <w:t>Esperado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726E81" w:rsidRPr="0024426E" w:rsidRDefault="00726E81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>Resultado Obtido</w:t>
            </w:r>
          </w:p>
        </w:tc>
      </w:tr>
      <w:tr w:rsidR="00726E81" w:rsidRPr="0024426E" w:rsidTr="002A3508">
        <w:trPr>
          <w:trHeight w:val="878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726E81" w:rsidRPr="005B0732" w:rsidRDefault="005B0732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5B0732">
              <w:rPr>
                <w:rFonts w:ascii="Arial" w:hAnsi="Arial" w:cs="Arial"/>
                <w:sz w:val="20"/>
                <w:szCs w:val="20"/>
                <w:lang w:val="pt-PT"/>
              </w:rPr>
              <w:t xml:space="preserve">O sistema valida a operação e apresenta amensagem de erro </w:t>
            </w:r>
            <w:r w:rsidRPr="005B0732">
              <w:rPr>
                <w:rFonts w:ascii="Arial" w:hAnsi="Arial" w:cs="Arial"/>
                <w:b/>
                <w:sz w:val="20"/>
                <w:szCs w:val="20"/>
                <w:lang w:val="pt-PT"/>
              </w:rPr>
              <w:t>[MSG005].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726E81" w:rsidRPr="005B0732" w:rsidRDefault="005B0732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5B0732">
              <w:rPr>
                <w:rFonts w:ascii="Arial" w:hAnsi="Arial" w:cs="Arial"/>
                <w:sz w:val="20"/>
                <w:szCs w:val="20"/>
                <w:lang w:val="pt-PT"/>
              </w:rPr>
              <w:t xml:space="preserve">O sistema valida a operação e apresenta amensagem de erro </w:t>
            </w:r>
            <w:r w:rsidRPr="005B0732">
              <w:rPr>
                <w:rFonts w:ascii="Arial" w:hAnsi="Arial" w:cs="Arial"/>
                <w:b/>
                <w:sz w:val="20"/>
                <w:szCs w:val="20"/>
                <w:lang w:val="pt-PT"/>
              </w:rPr>
              <w:t>[MSG005].</w:t>
            </w:r>
          </w:p>
        </w:tc>
      </w:tr>
      <w:tr w:rsidR="00726E81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9"/>
        </w:trPr>
        <w:tc>
          <w:tcPr>
            <w:tcW w:w="9222" w:type="dxa"/>
            <w:gridSpan w:val="2"/>
            <w:shd w:val="clear" w:color="auto" w:fill="BFBFBF" w:themeFill="background1" w:themeFillShade="BF"/>
          </w:tcPr>
          <w:p w:rsidR="00726E81" w:rsidRPr="0024426E" w:rsidRDefault="00726E81" w:rsidP="002A3508">
            <w:pPr>
              <w:pStyle w:val="DataprevMarcador1"/>
              <w:rPr>
                <w:sz w:val="20"/>
              </w:rPr>
            </w:pPr>
            <w:r>
              <w:rPr>
                <w:sz w:val="20"/>
              </w:rPr>
              <w:t>Registro de evidência</w:t>
            </w:r>
          </w:p>
        </w:tc>
      </w:tr>
      <w:tr w:rsidR="00726E81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4"/>
        </w:trPr>
        <w:tc>
          <w:tcPr>
            <w:tcW w:w="9222" w:type="dxa"/>
            <w:gridSpan w:val="2"/>
          </w:tcPr>
          <w:p w:rsidR="00726E81" w:rsidRPr="0024426E" w:rsidRDefault="00437504" w:rsidP="002A3508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color w:val="0000FF"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5767070" cy="4050665"/>
                  <wp:effectExtent l="19050" t="0" r="5080" b="0"/>
                  <wp:docPr id="3" name="Imagem 2" descr="Campos Obrigatórios não informad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pos Obrigatórios não informados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0" cy="405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6E81" w:rsidRDefault="00726E81" w:rsidP="00726E81">
      <w:pPr>
        <w:pStyle w:val="Estilo1"/>
        <w:numPr>
          <w:ilvl w:val="0"/>
          <w:numId w:val="0"/>
        </w:numPr>
        <w:rPr>
          <w:rFonts w:cs="Arial"/>
        </w:rPr>
      </w:pPr>
    </w:p>
    <w:p w:rsidR="00726E81" w:rsidRDefault="00726E81" w:rsidP="00726E81">
      <w:pPr>
        <w:pStyle w:val="Estilo1"/>
        <w:numPr>
          <w:ilvl w:val="0"/>
          <w:numId w:val="0"/>
        </w:numPr>
        <w:rPr>
          <w:rFonts w:cs="Arial"/>
        </w:rPr>
      </w:pPr>
    </w:p>
    <w:p w:rsidR="00726E81" w:rsidRPr="00981491" w:rsidRDefault="00726E81" w:rsidP="00726E81">
      <w:pPr>
        <w:pStyle w:val="Estilo1"/>
        <w:spacing w:line="360" w:lineRule="auto"/>
        <w:rPr>
          <w:lang w:val="pt-BR"/>
        </w:rPr>
      </w:pPr>
      <w:bookmarkStart w:id="12" w:name="_Toc397009776"/>
      <w:r>
        <w:rPr>
          <w:lang w:val="pt-BR"/>
        </w:rPr>
        <w:t xml:space="preserve">Evidencia </w:t>
      </w:r>
      <w:r w:rsidR="00E40FF9">
        <w:rPr>
          <w:lang w:val="pt-BR"/>
        </w:rPr>
        <w:t>[CT008</w:t>
      </w:r>
      <w:r>
        <w:rPr>
          <w:lang w:val="pt-BR"/>
        </w:rPr>
        <w:t xml:space="preserve">] - </w:t>
      </w:r>
      <w:r w:rsidR="00E40FF9" w:rsidRPr="00E40FF9">
        <w:rPr>
          <w:lang w:val="pt-BR"/>
        </w:rPr>
        <w:t>Incluir Cargo já cadastrado</w:t>
      </w:r>
      <w:bookmarkEnd w:id="12"/>
    </w:p>
    <w:p w:rsidR="00726E81" w:rsidRDefault="00726E81" w:rsidP="00726E81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222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755"/>
        <w:gridCol w:w="4467"/>
      </w:tblGrid>
      <w:tr w:rsidR="00726E81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726E81" w:rsidRPr="0024426E" w:rsidRDefault="00726E81" w:rsidP="002A3508">
            <w:pPr>
              <w:pStyle w:val="RUPTabela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Passo a passo</w:t>
            </w:r>
          </w:p>
        </w:tc>
      </w:tr>
      <w:tr w:rsidR="001676A9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1676A9" w:rsidRPr="001676A9" w:rsidRDefault="001676A9" w:rsidP="001676A9">
            <w:pPr>
              <w:pStyle w:val="RUPTabela"/>
              <w:numPr>
                <w:ilvl w:val="0"/>
                <w:numId w:val="23"/>
              </w:numPr>
              <w:rPr>
                <w:lang w:val="pt-PT"/>
              </w:rPr>
            </w:pPr>
            <w:r w:rsidRPr="001676A9">
              <w:rPr>
                <w:lang w:val="pt-PT"/>
              </w:rPr>
              <w:t xml:space="preserve">O usuário preenche o campo com um registro já cadastrado no sistema  e aciona a opção </w:t>
            </w:r>
            <w:r w:rsidRPr="001676A9">
              <w:rPr>
                <w:b/>
                <w:lang w:val="pt-PT"/>
              </w:rPr>
              <w:t>Salvar.</w:t>
            </w:r>
          </w:p>
        </w:tc>
      </w:tr>
      <w:tr w:rsidR="001676A9" w:rsidRPr="0024426E" w:rsidTr="002A3508">
        <w:trPr>
          <w:trHeight w:val="451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1676A9" w:rsidRPr="0024426E" w:rsidRDefault="001676A9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 xml:space="preserve">Resultado </w:t>
            </w:r>
            <w:r>
              <w:rPr>
                <w:b/>
                <w:lang w:val="pt-BR"/>
              </w:rPr>
              <w:t>Esperado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1676A9" w:rsidRPr="0024426E" w:rsidRDefault="001676A9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>Resultado Obtido</w:t>
            </w:r>
          </w:p>
        </w:tc>
      </w:tr>
      <w:tr w:rsidR="001676A9" w:rsidRPr="0024426E" w:rsidTr="002A3508">
        <w:trPr>
          <w:trHeight w:val="878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1676A9" w:rsidRPr="000D709D" w:rsidRDefault="000D709D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0D709D">
              <w:rPr>
                <w:rFonts w:ascii="Arial" w:hAnsi="Arial" w:cs="Arial"/>
                <w:sz w:val="20"/>
                <w:szCs w:val="20"/>
                <w:lang w:val="pt-PT"/>
              </w:rPr>
              <w:t xml:space="preserve">O sistema valida a operação e apresenta amensagem de alerta </w:t>
            </w:r>
            <w:r w:rsidRPr="000D709D">
              <w:rPr>
                <w:rFonts w:ascii="Arial" w:hAnsi="Arial" w:cs="Arial"/>
                <w:b/>
                <w:sz w:val="20"/>
                <w:szCs w:val="20"/>
                <w:lang w:val="pt-PT"/>
              </w:rPr>
              <w:t>[MSG048].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1676A9" w:rsidRPr="000D709D" w:rsidRDefault="000D709D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0D709D">
              <w:rPr>
                <w:rFonts w:ascii="Arial" w:hAnsi="Arial" w:cs="Arial"/>
                <w:sz w:val="20"/>
                <w:szCs w:val="20"/>
                <w:lang w:val="pt-PT"/>
              </w:rPr>
              <w:t xml:space="preserve">O sistema valida a operação e apresenta amensagem de alerta </w:t>
            </w:r>
            <w:r w:rsidRPr="000D709D">
              <w:rPr>
                <w:rFonts w:ascii="Arial" w:hAnsi="Arial" w:cs="Arial"/>
                <w:b/>
                <w:sz w:val="20"/>
                <w:szCs w:val="20"/>
                <w:lang w:val="pt-PT"/>
              </w:rPr>
              <w:t>[MSG048].</w:t>
            </w:r>
          </w:p>
        </w:tc>
      </w:tr>
      <w:tr w:rsidR="001676A9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9"/>
        </w:trPr>
        <w:tc>
          <w:tcPr>
            <w:tcW w:w="9222" w:type="dxa"/>
            <w:gridSpan w:val="2"/>
            <w:shd w:val="clear" w:color="auto" w:fill="BFBFBF" w:themeFill="background1" w:themeFillShade="BF"/>
          </w:tcPr>
          <w:p w:rsidR="001676A9" w:rsidRPr="0024426E" w:rsidRDefault="001676A9" w:rsidP="002A3508">
            <w:pPr>
              <w:pStyle w:val="DataprevMarcador1"/>
              <w:rPr>
                <w:sz w:val="20"/>
              </w:rPr>
            </w:pPr>
            <w:r>
              <w:rPr>
                <w:sz w:val="20"/>
              </w:rPr>
              <w:t>Registro de evidência</w:t>
            </w:r>
          </w:p>
        </w:tc>
      </w:tr>
      <w:tr w:rsidR="001676A9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4"/>
        </w:trPr>
        <w:tc>
          <w:tcPr>
            <w:tcW w:w="9222" w:type="dxa"/>
            <w:gridSpan w:val="2"/>
          </w:tcPr>
          <w:p w:rsidR="001676A9" w:rsidRPr="0024426E" w:rsidRDefault="001676A9" w:rsidP="002A3508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color w:val="0000FF"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5767070" cy="4050665"/>
                  <wp:effectExtent l="19050" t="0" r="5080" b="0"/>
                  <wp:docPr id="5" name="Imagem 3" descr="Inclusão de registro já cadastr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clusão de registro já cadastrado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0" cy="405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6E81" w:rsidRDefault="00726E81" w:rsidP="00726E81">
      <w:pPr>
        <w:pStyle w:val="Estilo1"/>
        <w:numPr>
          <w:ilvl w:val="0"/>
          <w:numId w:val="0"/>
        </w:numPr>
        <w:rPr>
          <w:rFonts w:cs="Arial"/>
        </w:rPr>
      </w:pPr>
    </w:p>
    <w:p w:rsidR="009E5E96" w:rsidRDefault="009E5E96" w:rsidP="00726E81">
      <w:pPr>
        <w:pStyle w:val="Estilo1"/>
        <w:numPr>
          <w:ilvl w:val="0"/>
          <w:numId w:val="0"/>
        </w:numPr>
        <w:rPr>
          <w:rFonts w:cs="Arial"/>
        </w:rPr>
      </w:pPr>
    </w:p>
    <w:p w:rsidR="009E5E96" w:rsidRPr="00981491" w:rsidRDefault="009E5E96" w:rsidP="009E5E96">
      <w:pPr>
        <w:pStyle w:val="Estilo1"/>
        <w:spacing w:line="360" w:lineRule="auto"/>
        <w:rPr>
          <w:lang w:val="pt-BR"/>
        </w:rPr>
      </w:pPr>
      <w:bookmarkStart w:id="13" w:name="_Toc397009777"/>
      <w:r>
        <w:rPr>
          <w:lang w:val="pt-BR"/>
        </w:rPr>
        <w:t xml:space="preserve">Evidencia [CT009] - </w:t>
      </w:r>
      <w:r w:rsidRPr="009E5E96">
        <w:rPr>
          <w:lang w:val="pt-BR"/>
        </w:rPr>
        <w:t>Limpar campos de inclusão</w:t>
      </w:r>
      <w:bookmarkEnd w:id="13"/>
    </w:p>
    <w:p w:rsidR="009E5E96" w:rsidRDefault="009E5E96" w:rsidP="009E5E96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222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755"/>
        <w:gridCol w:w="4467"/>
      </w:tblGrid>
      <w:tr w:rsidR="009E5E96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9E5E96" w:rsidRPr="0024426E" w:rsidRDefault="009E5E96" w:rsidP="002A3508">
            <w:pPr>
              <w:pStyle w:val="RUPTabela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Passo a passo</w:t>
            </w:r>
          </w:p>
        </w:tc>
      </w:tr>
      <w:tr w:rsidR="009E5E96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9E5E96" w:rsidRPr="00EF3617" w:rsidRDefault="00EF3617" w:rsidP="002A3508">
            <w:pPr>
              <w:pStyle w:val="RUPTabela"/>
              <w:numPr>
                <w:ilvl w:val="0"/>
                <w:numId w:val="23"/>
              </w:numPr>
              <w:rPr>
                <w:lang w:val="pt-PT"/>
              </w:rPr>
            </w:pPr>
            <w:r w:rsidRPr="00EF3617">
              <w:rPr>
                <w:lang w:val="pt-PT"/>
              </w:rPr>
              <w:t xml:space="preserve">O usuário preenche o campo e aciona a opção </w:t>
            </w:r>
            <w:r w:rsidRPr="00EF3617">
              <w:rPr>
                <w:b/>
                <w:lang w:val="pt-PT"/>
              </w:rPr>
              <w:t>Limpar</w:t>
            </w:r>
            <w:r w:rsidRPr="00EF3617">
              <w:rPr>
                <w:lang w:val="pt-PT"/>
              </w:rPr>
              <w:t>.</w:t>
            </w:r>
          </w:p>
        </w:tc>
      </w:tr>
      <w:tr w:rsidR="009E5E96" w:rsidRPr="0024426E" w:rsidTr="002A3508">
        <w:trPr>
          <w:trHeight w:val="451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9E5E96" w:rsidRPr="0024426E" w:rsidRDefault="009E5E96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 xml:space="preserve">Resultado </w:t>
            </w:r>
            <w:r>
              <w:rPr>
                <w:b/>
                <w:lang w:val="pt-BR"/>
              </w:rPr>
              <w:t>Esperado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9E5E96" w:rsidRPr="0024426E" w:rsidRDefault="009E5E96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>Resultado Obtido</w:t>
            </w:r>
          </w:p>
        </w:tc>
      </w:tr>
      <w:tr w:rsidR="009E5E96" w:rsidRPr="0024426E" w:rsidTr="002A3508">
        <w:trPr>
          <w:trHeight w:val="878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9E5E96" w:rsidRPr="00CE514B" w:rsidRDefault="00CE514B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CE514B">
              <w:rPr>
                <w:rFonts w:ascii="Arial" w:hAnsi="Arial" w:cs="Arial"/>
                <w:sz w:val="20"/>
                <w:szCs w:val="20"/>
                <w:lang w:val="pt-PT"/>
              </w:rPr>
              <w:t>O sistema limpa o campo e retorna o campo para valores padrões.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9E5E96" w:rsidRPr="008239E1" w:rsidRDefault="00CE514B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8239E1">
              <w:rPr>
                <w:rFonts w:ascii="Arial" w:hAnsi="Arial" w:cs="Arial"/>
                <w:sz w:val="20"/>
                <w:szCs w:val="20"/>
                <w:lang w:val="pt-PT"/>
              </w:rPr>
              <w:t>O sistema limpa o campo e retorna o campo para valores padrões.</w:t>
            </w:r>
          </w:p>
        </w:tc>
      </w:tr>
      <w:tr w:rsidR="009E5E96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9"/>
        </w:trPr>
        <w:tc>
          <w:tcPr>
            <w:tcW w:w="9222" w:type="dxa"/>
            <w:gridSpan w:val="2"/>
            <w:shd w:val="clear" w:color="auto" w:fill="BFBFBF" w:themeFill="background1" w:themeFillShade="BF"/>
          </w:tcPr>
          <w:p w:rsidR="009E5E96" w:rsidRPr="0024426E" w:rsidRDefault="009E5E96" w:rsidP="002A3508">
            <w:pPr>
              <w:pStyle w:val="DataprevMarcador1"/>
              <w:rPr>
                <w:sz w:val="20"/>
              </w:rPr>
            </w:pPr>
            <w:r>
              <w:rPr>
                <w:sz w:val="20"/>
              </w:rPr>
              <w:t>Registro de evidência</w:t>
            </w:r>
          </w:p>
        </w:tc>
      </w:tr>
      <w:tr w:rsidR="009E5E96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4"/>
        </w:trPr>
        <w:tc>
          <w:tcPr>
            <w:tcW w:w="9222" w:type="dxa"/>
            <w:gridSpan w:val="2"/>
          </w:tcPr>
          <w:p w:rsidR="009E5E96" w:rsidRPr="0024426E" w:rsidRDefault="00220874" w:rsidP="002A3508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color w:val="0000FF"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5767070" cy="4050665"/>
                  <wp:effectExtent l="19050" t="0" r="5080" b="0"/>
                  <wp:docPr id="10" name="Imagem 9" descr="Limpar campo de Inclusã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mpar campo de Inclusão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0" cy="405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E96" w:rsidRDefault="009E5E96" w:rsidP="009E5E96">
      <w:pPr>
        <w:pStyle w:val="Estilo1"/>
        <w:numPr>
          <w:ilvl w:val="0"/>
          <w:numId w:val="0"/>
        </w:numPr>
        <w:rPr>
          <w:rFonts w:cs="Arial"/>
        </w:rPr>
      </w:pPr>
    </w:p>
    <w:p w:rsidR="009E5E96" w:rsidRDefault="009E5E96" w:rsidP="009E5E96">
      <w:pPr>
        <w:pStyle w:val="Estilo1"/>
        <w:numPr>
          <w:ilvl w:val="0"/>
          <w:numId w:val="0"/>
        </w:numPr>
        <w:rPr>
          <w:rFonts w:cs="Arial"/>
        </w:rPr>
      </w:pPr>
    </w:p>
    <w:p w:rsidR="009E5E96" w:rsidRPr="00981491" w:rsidRDefault="009E5E96" w:rsidP="009E5E96">
      <w:pPr>
        <w:pStyle w:val="Estilo1"/>
        <w:spacing w:line="360" w:lineRule="auto"/>
        <w:rPr>
          <w:lang w:val="pt-BR"/>
        </w:rPr>
      </w:pPr>
      <w:bookmarkStart w:id="14" w:name="_Toc397009778"/>
      <w:r>
        <w:rPr>
          <w:lang w:val="pt-BR"/>
        </w:rPr>
        <w:t xml:space="preserve">Evidencia </w:t>
      </w:r>
      <w:r w:rsidR="00D13E5F">
        <w:rPr>
          <w:lang w:val="pt-BR"/>
        </w:rPr>
        <w:t>[CT010</w:t>
      </w:r>
      <w:r>
        <w:rPr>
          <w:lang w:val="pt-BR"/>
        </w:rPr>
        <w:t xml:space="preserve">] - </w:t>
      </w:r>
      <w:r w:rsidR="00D13E5F" w:rsidRPr="00D13E5F">
        <w:rPr>
          <w:lang w:val="pt-BR"/>
        </w:rPr>
        <w:t>Cancelar a operação de Incluir</w:t>
      </w:r>
      <w:bookmarkEnd w:id="14"/>
    </w:p>
    <w:p w:rsidR="009E5E96" w:rsidRDefault="009E5E96" w:rsidP="009E5E96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222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755"/>
        <w:gridCol w:w="4467"/>
      </w:tblGrid>
      <w:tr w:rsidR="009E5E96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9E5E96" w:rsidRPr="0024426E" w:rsidRDefault="009E5E96" w:rsidP="002A3508">
            <w:pPr>
              <w:pStyle w:val="RUPTabela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Passo a passo</w:t>
            </w:r>
          </w:p>
        </w:tc>
      </w:tr>
      <w:tr w:rsidR="009E5E96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9E5E96" w:rsidRPr="00BF1B38" w:rsidRDefault="00BF1B38" w:rsidP="002A3508">
            <w:pPr>
              <w:pStyle w:val="RUPTabela"/>
              <w:numPr>
                <w:ilvl w:val="0"/>
                <w:numId w:val="23"/>
              </w:numPr>
              <w:rPr>
                <w:lang w:val="pt-PT"/>
              </w:rPr>
            </w:pPr>
            <w:r w:rsidRPr="00BF1B38">
              <w:rPr>
                <w:lang w:val="pt-PT"/>
              </w:rPr>
              <w:t>O usuário preenche o campo  e resolve cancelar a operação de inclusão.</w:t>
            </w:r>
          </w:p>
        </w:tc>
      </w:tr>
      <w:tr w:rsidR="009E5E96" w:rsidRPr="0024426E" w:rsidTr="002A3508">
        <w:trPr>
          <w:trHeight w:val="451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9E5E96" w:rsidRPr="0024426E" w:rsidRDefault="009E5E96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 xml:space="preserve">Resultado </w:t>
            </w:r>
            <w:r>
              <w:rPr>
                <w:b/>
                <w:lang w:val="pt-BR"/>
              </w:rPr>
              <w:t>Esperado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9E5E96" w:rsidRPr="0024426E" w:rsidRDefault="009E5E96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>Resultado Obtido</w:t>
            </w:r>
          </w:p>
        </w:tc>
      </w:tr>
      <w:tr w:rsidR="009E5E96" w:rsidRPr="0024426E" w:rsidTr="002A3508">
        <w:trPr>
          <w:trHeight w:val="878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9E5E96" w:rsidRPr="00BF1B38" w:rsidRDefault="00BF1B38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BF1B38">
              <w:rPr>
                <w:rFonts w:ascii="Arial" w:hAnsi="Arial" w:cs="Arial"/>
                <w:sz w:val="20"/>
                <w:szCs w:val="20"/>
                <w:lang w:val="pt-PT"/>
              </w:rPr>
              <w:t>O sistema cancela a operação desconsiderando os dados informados</w:t>
            </w:r>
            <w:r w:rsidRPr="00BF1B38">
              <w:rPr>
                <w:rFonts w:ascii="Arial" w:hAnsi="Arial" w:cs="Arial"/>
                <w:b/>
                <w:sz w:val="20"/>
                <w:szCs w:val="20"/>
                <w:lang w:val="pt-PT"/>
              </w:rPr>
              <w:t xml:space="preserve"> </w:t>
            </w:r>
            <w:r w:rsidRPr="00BF1B38">
              <w:rPr>
                <w:rFonts w:ascii="Arial" w:hAnsi="Arial" w:cs="Arial"/>
                <w:sz w:val="20"/>
                <w:szCs w:val="20"/>
                <w:lang w:val="pt-PT"/>
              </w:rPr>
              <w:t>e retorna a Tela Consultar Cargo.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9E5E96" w:rsidRPr="000D709D" w:rsidRDefault="009E5E96" w:rsidP="00BF1B3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0D709D">
              <w:rPr>
                <w:rFonts w:ascii="Arial" w:hAnsi="Arial" w:cs="Arial"/>
                <w:sz w:val="20"/>
                <w:szCs w:val="20"/>
                <w:lang w:val="pt-PT"/>
              </w:rPr>
              <w:t xml:space="preserve">O sistema </w:t>
            </w:r>
            <w:r w:rsidR="00BF1B38">
              <w:rPr>
                <w:rFonts w:ascii="Arial" w:hAnsi="Arial" w:cs="Arial"/>
                <w:sz w:val="20"/>
                <w:szCs w:val="20"/>
                <w:lang w:val="pt-PT"/>
              </w:rPr>
              <w:t>apresenta um erro inesperado.</w:t>
            </w:r>
          </w:p>
        </w:tc>
      </w:tr>
      <w:tr w:rsidR="009E5E96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9"/>
        </w:trPr>
        <w:tc>
          <w:tcPr>
            <w:tcW w:w="9222" w:type="dxa"/>
            <w:gridSpan w:val="2"/>
            <w:shd w:val="clear" w:color="auto" w:fill="BFBFBF" w:themeFill="background1" w:themeFillShade="BF"/>
          </w:tcPr>
          <w:p w:rsidR="009E5E96" w:rsidRPr="0024426E" w:rsidRDefault="009E5E96" w:rsidP="002A3508">
            <w:pPr>
              <w:pStyle w:val="DataprevMarcador1"/>
              <w:rPr>
                <w:sz w:val="20"/>
              </w:rPr>
            </w:pPr>
            <w:r>
              <w:rPr>
                <w:sz w:val="20"/>
              </w:rPr>
              <w:t>Registro de evidência</w:t>
            </w:r>
          </w:p>
        </w:tc>
      </w:tr>
      <w:tr w:rsidR="009E5E96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4"/>
        </w:trPr>
        <w:tc>
          <w:tcPr>
            <w:tcW w:w="9222" w:type="dxa"/>
            <w:gridSpan w:val="2"/>
          </w:tcPr>
          <w:p w:rsidR="009E5E96" w:rsidRPr="0024426E" w:rsidRDefault="00BF1B38" w:rsidP="002A3508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color w:val="0000FF"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5767070" cy="4050665"/>
                  <wp:effectExtent l="19050" t="0" r="5080" b="0"/>
                  <wp:docPr id="13" name="Imagem 12" descr="Cancelar a Inclusã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ncelar a Inclusão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0" cy="405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E96" w:rsidRDefault="009E5E96" w:rsidP="009E5E96">
      <w:pPr>
        <w:pStyle w:val="Estilo1"/>
        <w:numPr>
          <w:ilvl w:val="0"/>
          <w:numId w:val="0"/>
        </w:numPr>
        <w:rPr>
          <w:rFonts w:cs="Arial"/>
        </w:rPr>
      </w:pPr>
    </w:p>
    <w:p w:rsidR="00DE0AA2" w:rsidRDefault="00DE0AA2" w:rsidP="009E5E96">
      <w:pPr>
        <w:pStyle w:val="Estilo1"/>
        <w:numPr>
          <w:ilvl w:val="0"/>
          <w:numId w:val="0"/>
        </w:numPr>
        <w:rPr>
          <w:rFonts w:cs="Arial"/>
        </w:rPr>
      </w:pPr>
    </w:p>
    <w:p w:rsidR="00DE0AA2" w:rsidRPr="00981491" w:rsidRDefault="00DE0AA2" w:rsidP="00DE0AA2">
      <w:pPr>
        <w:pStyle w:val="Estilo1"/>
        <w:spacing w:line="360" w:lineRule="auto"/>
        <w:rPr>
          <w:lang w:val="pt-BR"/>
        </w:rPr>
      </w:pPr>
      <w:bookmarkStart w:id="15" w:name="_Toc397009779"/>
      <w:r>
        <w:rPr>
          <w:lang w:val="pt-BR"/>
        </w:rPr>
        <w:t xml:space="preserve">Evidencia [CT011] - </w:t>
      </w:r>
      <w:r w:rsidRPr="00DE0AA2">
        <w:rPr>
          <w:lang w:val="pt-BR"/>
        </w:rPr>
        <w:t>Alterar Cargo com sucesso</w:t>
      </w:r>
      <w:bookmarkEnd w:id="15"/>
    </w:p>
    <w:p w:rsidR="00DE0AA2" w:rsidRDefault="00DE0AA2" w:rsidP="00DE0AA2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222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755"/>
        <w:gridCol w:w="4467"/>
      </w:tblGrid>
      <w:tr w:rsidR="00DE0AA2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DE0AA2" w:rsidRPr="0024426E" w:rsidRDefault="00DE0AA2" w:rsidP="002A3508">
            <w:pPr>
              <w:pStyle w:val="RUPTabela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Passo a passo</w:t>
            </w:r>
          </w:p>
        </w:tc>
      </w:tr>
      <w:tr w:rsidR="00DE0AA2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DE0AA2" w:rsidRPr="0078159C" w:rsidRDefault="0078159C" w:rsidP="002A3508">
            <w:pPr>
              <w:pStyle w:val="RUPTabela"/>
              <w:numPr>
                <w:ilvl w:val="0"/>
                <w:numId w:val="23"/>
              </w:numPr>
              <w:rPr>
                <w:lang w:val="pt-PT"/>
              </w:rPr>
            </w:pPr>
            <w:r w:rsidRPr="0078159C">
              <w:rPr>
                <w:lang w:val="pt-PT"/>
              </w:rPr>
              <w:t>O usuário aciona a opção de alteração de cargo.</w:t>
            </w:r>
          </w:p>
          <w:p w:rsidR="0078159C" w:rsidRPr="00BF1B38" w:rsidRDefault="0078159C" w:rsidP="002A3508">
            <w:pPr>
              <w:pStyle w:val="RUPTabela"/>
              <w:numPr>
                <w:ilvl w:val="0"/>
                <w:numId w:val="23"/>
              </w:numPr>
              <w:rPr>
                <w:lang w:val="pt-PT"/>
              </w:rPr>
            </w:pPr>
            <w:r w:rsidRPr="0078159C">
              <w:rPr>
                <w:lang w:val="pt-PT"/>
              </w:rPr>
              <w:t xml:space="preserve">O usuário altera os dados e aciona a opção </w:t>
            </w:r>
            <w:r w:rsidRPr="0078159C">
              <w:rPr>
                <w:b/>
                <w:lang w:val="pt-PT"/>
              </w:rPr>
              <w:t>Salvar</w:t>
            </w:r>
            <w:r w:rsidRPr="0078159C">
              <w:rPr>
                <w:lang w:val="pt-PT"/>
              </w:rPr>
              <w:t>.</w:t>
            </w:r>
          </w:p>
        </w:tc>
      </w:tr>
      <w:tr w:rsidR="00DE0AA2" w:rsidRPr="0024426E" w:rsidTr="002A3508">
        <w:trPr>
          <w:trHeight w:val="451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DE0AA2" w:rsidRPr="0024426E" w:rsidRDefault="00DE0AA2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 xml:space="preserve">Resultado </w:t>
            </w:r>
            <w:r>
              <w:rPr>
                <w:b/>
                <w:lang w:val="pt-BR"/>
              </w:rPr>
              <w:t>Esperado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DE0AA2" w:rsidRPr="0024426E" w:rsidRDefault="00DE0AA2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>Resultado Obtido</w:t>
            </w:r>
          </w:p>
        </w:tc>
      </w:tr>
      <w:tr w:rsidR="00DE0AA2" w:rsidRPr="0024426E" w:rsidTr="002A3508">
        <w:trPr>
          <w:trHeight w:val="878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DE0AA2" w:rsidRPr="00DF70F0" w:rsidRDefault="00DF70F0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DF70F0">
              <w:rPr>
                <w:rFonts w:ascii="Arial" w:hAnsi="Arial" w:cs="Arial"/>
                <w:sz w:val="20"/>
                <w:szCs w:val="20"/>
                <w:lang w:val="pt-PT"/>
              </w:rPr>
              <w:t xml:space="preserve">O sistema valida as informações alteradas gravando o registro no sistema Mala Direta e apresenta a mensagem de sucesso </w:t>
            </w:r>
            <w:r w:rsidRPr="00DF70F0">
              <w:rPr>
                <w:rFonts w:ascii="Arial" w:hAnsi="Arial" w:cs="Arial"/>
                <w:b/>
                <w:sz w:val="20"/>
                <w:szCs w:val="20"/>
                <w:lang w:val="pt-PT"/>
              </w:rPr>
              <w:t>[MSG002].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DE0AA2" w:rsidRPr="000D709D" w:rsidRDefault="00DF70F0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DF70F0">
              <w:rPr>
                <w:rFonts w:ascii="Arial" w:hAnsi="Arial" w:cs="Arial"/>
                <w:sz w:val="20"/>
                <w:szCs w:val="20"/>
                <w:lang w:val="pt-PT"/>
              </w:rPr>
              <w:t xml:space="preserve">O sistema valida as informações alteradas gravando o registro no sistema Mala Direta e apresenta a mensagem de sucesso </w:t>
            </w:r>
            <w:r w:rsidRPr="00DF70F0">
              <w:rPr>
                <w:rFonts w:ascii="Arial" w:hAnsi="Arial" w:cs="Arial"/>
                <w:b/>
                <w:sz w:val="20"/>
                <w:szCs w:val="20"/>
                <w:lang w:val="pt-PT"/>
              </w:rPr>
              <w:t>[MSG002].</w:t>
            </w:r>
          </w:p>
        </w:tc>
      </w:tr>
      <w:tr w:rsidR="00DE0AA2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9"/>
        </w:trPr>
        <w:tc>
          <w:tcPr>
            <w:tcW w:w="9222" w:type="dxa"/>
            <w:gridSpan w:val="2"/>
            <w:shd w:val="clear" w:color="auto" w:fill="BFBFBF" w:themeFill="background1" w:themeFillShade="BF"/>
          </w:tcPr>
          <w:p w:rsidR="00DE0AA2" w:rsidRPr="0024426E" w:rsidRDefault="00DE0AA2" w:rsidP="002A3508">
            <w:pPr>
              <w:pStyle w:val="DataprevMarcador1"/>
              <w:rPr>
                <w:sz w:val="20"/>
              </w:rPr>
            </w:pPr>
            <w:r>
              <w:rPr>
                <w:sz w:val="20"/>
              </w:rPr>
              <w:t>Registro de evidência</w:t>
            </w:r>
          </w:p>
        </w:tc>
      </w:tr>
      <w:tr w:rsidR="00DE0AA2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4"/>
        </w:trPr>
        <w:tc>
          <w:tcPr>
            <w:tcW w:w="9222" w:type="dxa"/>
            <w:gridSpan w:val="2"/>
          </w:tcPr>
          <w:p w:rsidR="00DE0AA2" w:rsidRPr="0024426E" w:rsidRDefault="00AB4282" w:rsidP="002A3508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color w:val="0000FF"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5767070" cy="4050665"/>
                  <wp:effectExtent l="19050" t="0" r="5080" b="0"/>
                  <wp:docPr id="15" name="Imagem 14" descr="Alteração do registro realizada com suces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teração do registro realizada com sucesso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0" cy="405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2699" w:rsidRDefault="00082699" w:rsidP="00DE0AA2">
      <w:pPr>
        <w:pStyle w:val="Estilo1"/>
        <w:numPr>
          <w:ilvl w:val="0"/>
          <w:numId w:val="0"/>
        </w:numPr>
        <w:spacing w:line="360" w:lineRule="auto"/>
        <w:ind w:left="357" w:hanging="357"/>
        <w:rPr>
          <w:rFonts w:cs="Arial"/>
        </w:rPr>
      </w:pPr>
    </w:p>
    <w:p w:rsidR="00DE0AA2" w:rsidRDefault="00DE0AA2" w:rsidP="00DE0AA2">
      <w:pPr>
        <w:pStyle w:val="Estilo1"/>
        <w:numPr>
          <w:ilvl w:val="0"/>
          <w:numId w:val="0"/>
        </w:numPr>
        <w:spacing w:line="360" w:lineRule="auto"/>
        <w:ind w:left="357" w:hanging="357"/>
        <w:rPr>
          <w:rFonts w:cs="Arial"/>
        </w:rPr>
      </w:pPr>
    </w:p>
    <w:p w:rsidR="00DE0AA2" w:rsidRPr="00981491" w:rsidRDefault="00DE0AA2" w:rsidP="00DE0AA2">
      <w:pPr>
        <w:pStyle w:val="Estilo1"/>
        <w:spacing w:line="360" w:lineRule="auto"/>
        <w:rPr>
          <w:lang w:val="pt-BR"/>
        </w:rPr>
      </w:pPr>
      <w:bookmarkStart w:id="16" w:name="_Toc397009780"/>
      <w:r>
        <w:rPr>
          <w:lang w:val="pt-BR"/>
        </w:rPr>
        <w:t>Evidencia [CT01</w:t>
      </w:r>
      <w:r w:rsidR="0078159C">
        <w:rPr>
          <w:lang w:val="pt-BR"/>
        </w:rPr>
        <w:t>2</w:t>
      </w:r>
      <w:r>
        <w:rPr>
          <w:lang w:val="pt-BR"/>
        </w:rPr>
        <w:t xml:space="preserve">] - </w:t>
      </w:r>
      <w:r w:rsidR="00376D81" w:rsidRPr="00376D81">
        <w:rPr>
          <w:lang w:val="pt-BR"/>
        </w:rPr>
        <w:t>Campos Obrigatórios não informados</w:t>
      </w:r>
      <w:bookmarkEnd w:id="16"/>
    </w:p>
    <w:p w:rsidR="00DE0AA2" w:rsidRDefault="00DE0AA2" w:rsidP="00DE0AA2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222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755"/>
        <w:gridCol w:w="4467"/>
      </w:tblGrid>
      <w:tr w:rsidR="00DE0AA2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DE0AA2" w:rsidRPr="0024426E" w:rsidRDefault="00DE0AA2" w:rsidP="002A3508">
            <w:pPr>
              <w:pStyle w:val="RUPTabela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Passo a passo</w:t>
            </w:r>
          </w:p>
        </w:tc>
      </w:tr>
      <w:tr w:rsidR="00DE0AA2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DE0AA2" w:rsidRPr="004011C2" w:rsidRDefault="004011C2" w:rsidP="00DE0AA2">
            <w:pPr>
              <w:pStyle w:val="RUPTabela"/>
              <w:numPr>
                <w:ilvl w:val="0"/>
                <w:numId w:val="23"/>
              </w:numPr>
              <w:rPr>
                <w:lang w:val="pt-PT"/>
              </w:rPr>
            </w:pPr>
            <w:r w:rsidRPr="004011C2">
              <w:rPr>
                <w:lang w:val="pt-PT"/>
              </w:rPr>
              <w:t xml:space="preserve">O usuário altera os dados deixando o campo obrigatório vazio e aciona a opção </w:t>
            </w:r>
            <w:r w:rsidRPr="004011C2">
              <w:rPr>
                <w:b/>
                <w:lang w:val="pt-PT"/>
              </w:rPr>
              <w:t>Salvar</w:t>
            </w:r>
            <w:r w:rsidRPr="004011C2">
              <w:rPr>
                <w:lang w:val="pt-PT"/>
              </w:rPr>
              <w:t>.</w:t>
            </w:r>
          </w:p>
        </w:tc>
      </w:tr>
      <w:tr w:rsidR="00DE0AA2" w:rsidRPr="0024426E" w:rsidTr="002A3508">
        <w:trPr>
          <w:trHeight w:val="451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DE0AA2" w:rsidRPr="0024426E" w:rsidRDefault="00DE0AA2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 xml:space="preserve">Resultado </w:t>
            </w:r>
            <w:r>
              <w:rPr>
                <w:b/>
                <w:lang w:val="pt-BR"/>
              </w:rPr>
              <w:t>Esperado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DE0AA2" w:rsidRPr="0024426E" w:rsidRDefault="00DE0AA2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>Resultado Obtido</w:t>
            </w:r>
          </w:p>
        </w:tc>
      </w:tr>
      <w:tr w:rsidR="00DE0AA2" w:rsidRPr="0024426E" w:rsidTr="002A3508">
        <w:trPr>
          <w:trHeight w:val="878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DE0AA2" w:rsidRPr="004011C2" w:rsidRDefault="004011C2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4011C2">
              <w:rPr>
                <w:rFonts w:ascii="Arial" w:hAnsi="Arial" w:cs="Arial"/>
                <w:sz w:val="20"/>
                <w:szCs w:val="20"/>
                <w:lang w:val="pt-PT"/>
              </w:rPr>
              <w:t xml:space="preserve">O sistema valida a operação e apresenta a mensagem de erro </w:t>
            </w:r>
            <w:r w:rsidRPr="004011C2">
              <w:rPr>
                <w:rFonts w:ascii="Arial" w:hAnsi="Arial" w:cs="Arial"/>
                <w:b/>
                <w:sz w:val="20"/>
                <w:szCs w:val="20"/>
                <w:lang w:val="pt-PT"/>
              </w:rPr>
              <w:t>[MSG005].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DE0AA2" w:rsidRPr="004011C2" w:rsidRDefault="004011C2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4011C2">
              <w:rPr>
                <w:rFonts w:ascii="Arial" w:hAnsi="Arial" w:cs="Arial"/>
                <w:sz w:val="20"/>
                <w:szCs w:val="20"/>
                <w:lang w:val="pt-PT"/>
              </w:rPr>
              <w:t xml:space="preserve">O sistema valida a operação e apresenta a mensagem de erro </w:t>
            </w:r>
            <w:r w:rsidRPr="004011C2">
              <w:rPr>
                <w:rFonts w:ascii="Arial" w:hAnsi="Arial" w:cs="Arial"/>
                <w:b/>
                <w:sz w:val="20"/>
                <w:szCs w:val="20"/>
                <w:lang w:val="pt-PT"/>
              </w:rPr>
              <w:t>[MSG005].</w:t>
            </w:r>
          </w:p>
        </w:tc>
      </w:tr>
      <w:tr w:rsidR="00DE0AA2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9"/>
        </w:trPr>
        <w:tc>
          <w:tcPr>
            <w:tcW w:w="9222" w:type="dxa"/>
            <w:gridSpan w:val="2"/>
            <w:shd w:val="clear" w:color="auto" w:fill="BFBFBF" w:themeFill="background1" w:themeFillShade="BF"/>
          </w:tcPr>
          <w:p w:rsidR="00DE0AA2" w:rsidRPr="0024426E" w:rsidRDefault="00DE0AA2" w:rsidP="002A3508">
            <w:pPr>
              <w:pStyle w:val="DataprevMarcador1"/>
              <w:rPr>
                <w:sz w:val="20"/>
              </w:rPr>
            </w:pPr>
            <w:r>
              <w:rPr>
                <w:sz w:val="20"/>
              </w:rPr>
              <w:t>Registro de evidência</w:t>
            </w:r>
          </w:p>
        </w:tc>
      </w:tr>
      <w:tr w:rsidR="00DE0AA2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4"/>
        </w:trPr>
        <w:tc>
          <w:tcPr>
            <w:tcW w:w="9222" w:type="dxa"/>
            <w:gridSpan w:val="2"/>
          </w:tcPr>
          <w:p w:rsidR="00DE0AA2" w:rsidRPr="0024426E" w:rsidRDefault="006D3A61" w:rsidP="002A3508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color w:val="0000FF"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5767070" cy="4050665"/>
                  <wp:effectExtent l="19050" t="0" r="5080" b="0"/>
                  <wp:docPr id="16" name="Imagem 15" descr="Campos Obrigatórios não informados na alteraçã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pos Obrigatórios não informados na alteração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0" cy="405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0AA2" w:rsidRDefault="00DE0AA2" w:rsidP="00DE0AA2">
      <w:pPr>
        <w:pStyle w:val="Estilo1"/>
        <w:numPr>
          <w:ilvl w:val="0"/>
          <w:numId w:val="0"/>
        </w:numPr>
        <w:spacing w:line="360" w:lineRule="auto"/>
        <w:ind w:left="357"/>
        <w:rPr>
          <w:rFonts w:cs="Arial"/>
        </w:rPr>
      </w:pPr>
    </w:p>
    <w:p w:rsidR="00DE0AA2" w:rsidRDefault="00DE0AA2" w:rsidP="00DE0AA2">
      <w:pPr>
        <w:pStyle w:val="Estilo1"/>
        <w:numPr>
          <w:ilvl w:val="0"/>
          <w:numId w:val="0"/>
        </w:numPr>
        <w:spacing w:line="360" w:lineRule="auto"/>
        <w:ind w:left="357"/>
        <w:rPr>
          <w:rFonts w:cs="Arial"/>
        </w:rPr>
      </w:pPr>
    </w:p>
    <w:p w:rsidR="00D5046D" w:rsidRPr="00981491" w:rsidRDefault="00D5046D" w:rsidP="00D5046D">
      <w:pPr>
        <w:pStyle w:val="Estilo1"/>
        <w:spacing w:line="360" w:lineRule="auto"/>
        <w:rPr>
          <w:lang w:val="pt-BR"/>
        </w:rPr>
      </w:pPr>
      <w:bookmarkStart w:id="17" w:name="_Toc397009781"/>
      <w:r>
        <w:rPr>
          <w:lang w:val="pt-BR"/>
        </w:rPr>
        <w:t xml:space="preserve">Evidencia [CT013] - </w:t>
      </w:r>
      <w:r w:rsidRPr="00D5046D">
        <w:rPr>
          <w:lang w:val="pt-BR"/>
        </w:rPr>
        <w:t>Alterar Cargo já cadastrado</w:t>
      </w:r>
      <w:bookmarkEnd w:id="17"/>
    </w:p>
    <w:p w:rsidR="00D5046D" w:rsidRDefault="00D5046D" w:rsidP="00D5046D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222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755"/>
        <w:gridCol w:w="4467"/>
      </w:tblGrid>
      <w:tr w:rsidR="00D5046D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D5046D" w:rsidRPr="0024426E" w:rsidRDefault="00D5046D" w:rsidP="002A3508">
            <w:pPr>
              <w:pStyle w:val="RUPTabela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Passo a passo</w:t>
            </w:r>
          </w:p>
        </w:tc>
      </w:tr>
      <w:tr w:rsidR="00D5046D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D5046D" w:rsidRPr="00D259A0" w:rsidRDefault="00D259A0" w:rsidP="002A3508">
            <w:pPr>
              <w:pStyle w:val="RUPTabela"/>
              <w:numPr>
                <w:ilvl w:val="0"/>
                <w:numId w:val="23"/>
              </w:numPr>
              <w:rPr>
                <w:lang w:val="pt-PT"/>
              </w:rPr>
            </w:pPr>
            <w:r w:rsidRPr="00D259A0">
              <w:rPr>
                <w:lang w:val="pt-PT"/>
              </w:rPr>
              <w:t xml:space="preserve">O usuário altera um registro com os dados já existentes no sistema e aciona a opção </w:t>
            </w:r>
            <w:r w:rsidRPr="00D259A0">
              <w:rPr>
                <w:b/>
                <w:lang w:val="pt-PT"/>
              </w:rPr>
              <w:t>Salvar</w:t>
            </w:r>
            <w:r w:rsidRPr="00D259A0">
              <w:rPr>
                <w:lang w:val="pt-PT"/>
              </w:rPr>
              <w:t>.</w:t>
            </w:r>
          </w:p>
        </w:tc>
      </w:tr>
      <w:tr w:rsidR="00D5046D" w:rsidRPr="0024426E" w:rsidTr="002A3508">
        <w:trPr>
          <w:trHeight w:val="451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D5046D" w:rsidRPr="0024426E" w:rsidRDefault="00D5046D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 xml:space="preserve">Resultado </w:t>
            </w:r>
            <w:r>
              <w:rPr>
                <w:b/>
                <w:lang w:val="pt-BR"/>
              </w:rPr>
              <w:t>Esperado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D5046D" w:rsidRPr="0024426E" w:rsidRDefault="00D5046D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>Resultado Obtido</w:t>
            </w:r>
          </w:p>
        </w:tc>
      </w:tr>
      <w:tr w:rsidR="00D5046D" w:rsidRPr="0024426E" w:rsidTr="002A3508">
        <w:trPr>
          <w:trHeight w:val="878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D5046D" w:rsidRPr="00505C45" w:rsidRDefault="00505C45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505C45">
              <w:rPr>
                <w:rFonts w:ascii="Arial" w:hAnsi="Arial" w:cs="Arial"/>
                <w:sz w:val="20"/>
                <w:szCs w:val="20"/>
                <w:lang w:val="pt-PT"/>
              </w:rPr>
              <w:t xml:space="preserve">O sistema valida os dados e apresenta a mensagem de erro </w:t>
            </w:r>
            <w:r w:rsidRPr="00505C45">
              <w:rPr>
                <w:rFonts w:ascii="Arial" w:hAnsi="Arial" w:cs="Arial"/>
                <w:b/>
                <w:sz w:val="20"/>
                <w:szCs w:val="20"/>
                <w:lang w:val="pt-PT"/>
              </w:rPr>
              <w:t>[MSG048].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D5046D" w:rsidRPr="004011C2" w:rsidRDefault="009D02CA" w:rsidP="002A3508">
            <w:pPr>
              <w:rPr>
                <w:rFonts w:ascii="Arial" w:hAnsi="Arial" w:cs="Arial"/>
                <w:color w:val="0000FF"/>
                <w:sz w:val="20"/>
                <w:szCs w:val="20"/>
              </w:rPr>
            </w:pPr>
            <w:r w:rsidRPr="00505C45">
              <w:rPr>
                <w:rFonts w:ascii="Arial" w:hAnsi="Arial" w:cs="Arial"/>
                <w:sz w:val="20"/>
                <w:szCs w:val="20"/>
                <w:lang w:val="pt-PT"/>
              </w:rPr>
              <w:t xml:space="preserve">O sistema valida os dados e apresenta a mensagem de erro </w:t>
            </w:r>
            <w:r w:rsidRPr="00505C45">
              <w:rPr>
                <w:rFonts w:ascii="Arial" w:hAnsi="Arial" w:cs="Arial"/>
                <w:b/>
                <w:sz w:val="20"/>
                <w:szCs w:val="20"/>
                <w:lang w:val="pt-PT"/>
              </w:rPr>
              <w:t>[MSG048].</w:t>
            </w:r>
          </w:p>
        </w:tc>
      </w:tr>
      <w:tr w:rsidR="00D5046D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9"/>
        </w:trPr>
        <w:tc>
          <w:tcPr>
            <w:tcW w:w="9222" w:type="dxa"/>
            <w:gridSpan w:val="2"/>
            <w:shd w:val="clear" w:color="auto" w:fill="BFBFBF" w:themeFill="background1" w:themeFillShade="BF"/>
          </w:tcPr>
          <w:p w:rsidR="00D5046D" w:rsidRPr="0024426E" w:rsidRDefault="00D5046D" w:rsidP="002A3508">
            <w:pPr>
              <w:pStyle w:val="DataprevMarcador1"/>
              <w:rPr>
                <w:sz w:val="20"/>
              </w:rPr>
            </w:pPr>
            <w:r>
              <w:rPr>
                <w:sz w:val="20"/>
              </w:rPr>
              <w:t>Registro de evidência</w:t>
            </w:r>
          </w:p>
        </w:tc>
      </w:tr>
      <w:tr w:rsidR="00D5046D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4"/>
        </w:trPr>
        <w:tc>
          <w:tcPr>
            <w:tcW w:w="9222" w:type="dxa"/>
            <w:gridSpan w:val="2"/>
          </w:tcPr>
          <w:p w:rsidR="00D5046D" w:rsidRPr="0024426E" w:rsidRDefault="008F7645" w:rsidP="002A3508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color w:val="0000FF"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5767070" cy="4050665"/>
                  <wp:effectExtent l="19050" t="0" r="5080" b="0"/>
                  <wp:docPr id="17" name="Imagem 16" descr="Alterar registro com dados já existent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terar registro com dados já existentes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0" cy="405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0AA2" w:rsidRDefault="00DE0AA2" w:rsidP="00D5046D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D5046D" w:rsidRDefault="00D5046D" w:rsidP="00D5046D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8F7645" w:rsidRDefault="008F7645" w:rsidP="00D5046D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D5046D" w:rsidRPr="00981491" w:rsidRDefault="00D5046D" w:rsidP="00D5046D">
      <w:pPr>
        <w:pStyle w:val="Estilo1"/>
        <w:spacing w:line="360" w:lineRule="auto"/>
        <w:rPr>
          <w:lang w:val="pt-BR"/>
        </w:rPr>
      </w:pPr>
      <w:bookmarkStart w:id="18" w:name="_Toc397009782"/>
      <w:r>
        <w:rPr>
          <w:lang w:val="pt-BR"/>
        </w:rPr>
        <w:t>Evidencia [CT01</w:t>
      </w:r>
      <w:r w:rsidR="008F7645">
        <w:rPr>
          <w:lang w:val="pt-BR"/>
        </w:rPr>
        <w:t>4</w:t>
      </w:r>
      <w:r>
        <w:rPr>
          <w:lang w:val="pt-BR"/>
        </w:rPr>
        <w:t xml:space="preserve">] - </w:t>
      </w:r>
      <w:r w:rsidR="007966F0" w:rsidRPr="007966F0">
        <w:rPr>
          <w:lang w:val="pt-BR"/>
        </w:rPr>
        <w:t>Limpar campos de Alteração</w:t>
      </w:r>
      <w:bookmarkEnd w:id="18"/>
    </w:p>
    <w:p w:rsidR="00D5046D" w:rsidRDefault="00D5046D" w:rsidP="00D5046D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222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755"/>
        <w:gridCol w:w="4467"/>
      </w:tblGrid>
      <w:tr w:rsidR="00D5046D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D5046D" w:rsidRPr="0024426E" w:rsidRDefault="00D5046D" w:rsidP="002A3508">
            <w:pPr>
              <w:pStyle w:val="RUPTabela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Passo a passo</w:t>
            </w:r>
          </w:p>
        </w:tc>
      </w:tr>
      <w:tr w:rsidR="00D5046D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D5046D" w:rsidRPr="00A94C15" w:rsidRDefault="00A94C15" w:rsidP="003A139D">
            <w:pPr>
              <w:pStyle w:val="RUPTabela"/>
              <w:numPr>
                <w:ilvl w:val="0"/>
                <w:numId w:val="23"/>
              </w:numPr>
              <w:rPr>
                <w:lang w:val="pt-PT"/>
              </w:rPr>
            </w:pPr>
            <w:r w:rsidRPr="00A94C15">
              <w:rPr>
                <w:lang w:val="pt-PT"/>
              </w:rPr>
              <w:t xml:space="preserve">O usuário aciona a funcionalidade </w:t>
            </w:r>
            <w:r w:rsidRPr="00A94C15">
              <w:rPr>
                <w:b/>
                <w:lang w:val="pt-PT"/>
              </w:rPr>
              <w:t>Limpar</w:t>
            </w:r>
            <w:r w:rsidR="003A139D">
              <w:rPr>
                <w:b/>
                <w:lang w:val="pt-PT"/>
              </w:rPr>
              <w:t>.</w:t>
            </w:r>
          </w:p>
        </w:tc>
      </w:tr>
      <w:tr w:rsidR="00D5046D" w:rsidRPr="0024426E" w:rsidTr="002A3508">
        <w:trPr>
          <w:trHeight w:val="451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D5046D" w:rsidRPr="0024426E" w:rsidRDefault="00D5046D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 xml:space="preserve">Resultado </w:t>
            </w:r>
            <w:r>
              <w:rPr>
                <w:b/>
                <w:lang w:val="pt-BR"/>
              </w:rPr>
              <w:t>Esperado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D5046D" w:rsidRPr="0024426E" w:rsidRDefault="00D5046D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>Resultado Obtido</w:t>
            </w:r>
          </w:p>
        </w:tc>
      </w:tr>
      <w:tr w:rsidR="00D5046D" w:rsidRPr="0024426E" w:rsidTr="002A3508">
        <w:trPr>
          <w:trHeight w:val="878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D5046D" w:rsidRPr="001655EA" w:rsidRDefault="001655EA" w:rsidP="003A139D">
            <w:pPr>
              <w:pStyle w:val="InfoBlue"/>
              <w:jc w:val="left"/>
              <w:rPr>
                <w:rFonts w:cs="Arial"/>
                <w:color w:val="0000FF"/>
                <w:szCs w:val="20"/>
                <w:lang w:val="pt-PT"/>
              </w:rPr>
            </w:pPr>
            <w:r>
              <w:rPr>
                <w:i w:val="0"/>
                <w:color w:val="auto"/>
                <w:lang w:val="pt-PT"/>
              </w:rPr>
              <w:t xml:space="preserve">O sistema limpa o campo e retorna </w:t>
            </w:r>
            <w:r w:rsidR="003A139D">
              <w:rPr>
                <w:i w:val="0"/>
                <w:color w:val="auto"/>
                <w:lang w:val="pt-PT"/>
              </w:rPr>
              <w:t>a Tela Alterar Cargo com</w:t>
            </w:r>
            <w:r>
              <w:rPr>
                <w:i w:val="0"/>
                <w:color w:val="auto"/>
                <w:lang w:val="pt-PT"/>
              </w:rPr>
              <w:t xml:space="preserve"> campo vazio</w:t>
            </w:r>
            <w:r w:rsidR="003A139D">
              <w:rPr>
                <w:i w:val="0"/>
                <w:color w:val="auto"/>
                <w:lang w:val="pt-PT"/>
              </w:rPr>
              <w:t>.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D5046D" w:rsidRPr="003A139D" w:rsidRDefault="003A139D" w:rsidP="003A139D">
            <w:pPr>
              <w:pStyle w:val="InfoBlue"/>
              <w:jc w:val="left"/>
              <w:rPr>
                <w:rFonts w:cs="Arial"/>
                <w:color w:val="0000FF"/>
                <w:szCs w:val="20"/>
                <w:lang w:val="pt-PT"/>
              </w:rPr>
            </w:pPr>
            <w:r>
              <w:rPr>
                <w:i w:val="0"/>
                <w:color w:val="auto"/>
                <w:lang w:val="pt-PT"/>
              </w:rPr>
              <w:t>O sistema limpa o campo e retorna a Tela Alterar Cargo com campo vazio.</w:t>
            </w:r>
          </w:p>
        </w:tc>
      </w:tr>
      <w:tr w:rsidR="00D5046D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9"/>
        </w:trPr>
        <w:tc>
          <w:tcPr>
            <w:tcW w:w="9222" w:type="dxa"/>
            <w:gridSpan w:val="2"/>
            <w:shd w:val="clear" w:color="auto" w:fill="BFBFBF" w:themeFill="background1" w:themeFillShade="BF"/>
          </w:tcPr>
          <w:p w:rsidR="00D5046D" w:rsidRPr="0024426E" w:rsidRDefault="00D5046D" w:rsidP="002A3508">
            <w:pPr>
              <w:pStyle w:val="DataprevMarcador1"/>
              <w:rPr>
                <w:sz w:val="20"/>
              </w:rPr>
            </w:pPr>
            <w:r>
              <w:rPr>
                <w:sz w:val="20"/>
              </w:rPr>
              <w:t>Registro de evidência</w:t>
            </w:r>
          </w:p>
        </w:tc>
      </w:tr>
      <w:tr w:rsidR="00D5046D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4"/>
        </w:trPr>
        <w:tc>
          <w:tcPr>
            <w:tcW w:w="9222" w:type="dxa"/>
            <w:gridSpan w:val="2"/>
          </w:tcPr>
          <w:p w:rsidR="00D5046D" w:rsidRPr="0024426E" w:rsidRDefault="00F927A9" w:rsidP="002A3508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color w:val="0000FF"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5767070" cy="4050665"/>
                  <wp:effectExtent l="19050" t="0" r="5080" b="0"/>
                  <wp:docPr id="19" name="Imagem 18" descr="Limpar campo de Alteraçã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mpar campo de Alteração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0" cy="405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46D" w:rsidRDefault="00D5046D" w:rsidP="00D5046D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783034" w:rsidRDefault="00783034" w:rsidP="00D5046D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783034" w:rsidRPr="00981491" w:rsidRDefault="00783034" w:rsidP="00783034">
      <w:pPr>
        <w:pStyle w:val="Estilo1"/>
        <w:spacing w:line="360" w:lineRule="auto"/>
        <w:rPr>
          <w:lang w:val="pt-BR"/>
        </w:rPr>
      </w:pPr>
      <w:bookmarkStart w:id="19" w:name="_Toc397009783"/>
      <w:r>
        <w:rPr>
          <w:lang w:val="pt-BR"/>
        </w:rPr>
        <w:t xml:space="preserve">Evidencia [CT015] - </w:t>
      </w:r>
      <w:r w:rsidRPr="00783034">
        <w:rPr>
          <w:lang w:val="pt-BR"/>
        </w:rPr>
        <w:t>Cancelar a operação</w:t>
      </w:r>
      <w:r w:rsidR="00591A9F" w:rsidRPr="00783034">
        <w:rPr>
          <w:lang w:val="pt-BR"/>
        </w:rPr>
        <w:t xml:space="preserve"> </w:t>
      </w:r>
      <w:r w:rsidRPr="00783034">
        <w:rPr>
          <w:lang w:val="pt-BR"/>
        </w:rPr>
        <w:t>de Alterar</w:t>
      </w:r>
      <w:bookmarkEnd w:id="19"/>
    </w:p>
    <w:p w:rsidR="00783034" w:rsidRDefault="00783034" w:rsidP="00783034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356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678"/>
        <w:gridCol w:w="4678"/>
      </w:tblGrid>
      <w:tr w:rsidR="00783034" w:rsidRPr="0024426E" w:rsidTr="000D7843">
        <w:trPr>
          <w:trHeight w:val="451"/>
        </w:trPr>
        <w:tc>
          <w:tcPr>
            <w:tcW w:w="93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783034" w:rsidRPr="0024426E" w:rsidRDefault="00783034" w:rsidP="002A3508">
            <w:pPr>
              <w:pStyle w:val="RUPTabela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Passo a passo</w:t>
            </w:r>
          </w:p>
        </w:tc>
      </w:tr>
      <w:tr w:rsidR="00783034" w:rsidRPr="0024426E" w:rsidTr="000D7843">
        <w:trPr>
          <w:trHeight w:val="451"/>
        </w:trPr>
        <w:tc>
          <w:tcPr>
            <w:tcW w:w="93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783034" w:rsidRPr="00D73411" w:rsidRDefault="00D73411" w:rsidP="00D73411">
            <w:pPr>
              <w:pStyle w:val="RUPTabela"/>
              <w:numPr>
                <w:ilvl w:val="0"/>
                <w:numId w:val="23"/>
              </w:numPr>
              <w:rPr>
                <w:lang w:val="pt-PT"/>
              </w:rPr>
            </w:pPr>
            <w:r w:rsidRPr="00D73411">
              <w:rPr>
                <w:lang w:val="pt-PT"/>
              </w:rPr>
              <w:t xml:space="preserve">O usuário altera os dados do campo e resolve  </w:t>
            </w:r>
            <w:r w:rsidRPr="00D73411">
              <w:rPr>
                <w:b/>
                <w:lang w:val="pt-PT"/>
              </w:rPr>
              <w:t>Cancelar</w:t>
            </w:r>
            <w:r w:rsidRPr="00D73411">
              <w:rPr>
                <w:lang w:val="pt-PT"/>
              </w:rPr>
              <w:t xml:space="preserve"> a operação.</w:t>
            </w:r>
          </w:p>
        </w:tc>
      </w:tr>
      <w:tr w:rsidR="00783034" w:rsidRPr="0024426E" w:rsidTr="000D7843">
        <w:trPr>
          <w:trHeight w:val="451"/>
        </w:trPr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783034" w:rsidRPr="0024426E" w:rsidRDefault="00783034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 xml:space="preserve">Resultado </w:t>
            </w:r>
            <w:r>
              <w:rPr>
                <w:b/>
                <w:lang w:val="pt-BR"/>
              </w:rPr>
              <w:t>Esperado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783034" w:rsidRPr="0024426E" w:rsidRDefault="00783034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>Resultado Obtido</w:t>
            </w:r>
          </w:p>
        </w:tc>
      </w:tr>
      <w:tr w:rsidR="00783034" w:rsidRPr="0024426E" w:rsidTr="000D7843">
        <w:trPr>
          <w:trHeight w:val="878"/>
        </w:trPr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0D7843" w:rsidRDefault="000D7843" w:rsidP="000D7843">
            <w:pPr>
              <w:pStyle w:val="InfoBlue"/>
              <w:jc w:val="left"/>
              <w:rPr>
                <w:i w:val="0"/>
                <w:color w:val="auto"/>
                <w:lang w:val="pt-PT"/>
              </w:rPr>
            </w:pPr>
            <w:r>
              <w:rPr>
                <w:i w:val="0"/>
                <w:color w:val="auto"/>
                <w:lang w:val="pt-PT"/>
              </w:rPr>
              <w:t>O sistema cancelar a operação desconsiderando  os dados</w:t>
            </w:r>
            <w:r w:rsidR="004D4689">
              <w:rPr>
                <w:i w:val="0"/>
                <w:color w:val="auto"/>
                <w:lang w:val="pt-PT"/>
              </w:rPr>
              <w:t xml:space="preserve"> alterados</w:t>
            </w:r>
            <w:r>
              <w:rPr>
                <w:i w:val="0"/>
                <w:color w:val="auto"/>
                <w:lang w:val="pt-PT"/>
              </w:rPr>
              <w:t xml:space="preserve">  e retorna a Tela Consultar Cargo.</w:t>
            </w:r>
          </w:p>
          <w:p w:rsidR="00783034" w:rsidRPr="001655EA" w:rsidRDefault="00783034" w:rsidP="002A3508">
            <w:pPr>
              <w:pStyle w:val="InfoBlue"/>
              <w:jc w:val="left"/>
              <w:rPr>
                <w:rFonts w:cs="Arial"/>
                <w:color w:val="0000FF"/>
                <w:szCs w:val="20"/>
                <w:lang w:val="pt-PT"/>
              </w:rPr>
            </w:pPr>
          </w:p>
        </w:tc>
        <w:tc>
          <w:tcPr>
            <w:tcW w:w="467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0D7843" w:rsidRDefault="000D7843" w:rsidP="000D7843">
            <w:pPr>
              <w:pStyle w:val="InfoBlue"/>
              <w:jc w:val="left"/>
              <w:rPr>
                <w:i w:val="0"/>
                <w:color w:val="auto"/>
                <w:lang w:val="pt-PT"/>
              </w:rPr>
            </w:pPr>
            <w:r>
              <w:rPr>
                <w:i w:val="0"/>
                <w:color w:val="auto"/>
                <w:lang w:val="pt-PT"/>
              </w:rPr>
              <w:t>O sistema cancelar a operação desconsiderando  os dados</w:t>
            </w:r>
            <w:r w:rsidR="004D4689">
              <w:rPr>
                <w:i w:val="0"/>
                <w:color w:val="auto"/>
                <w:lang w:val="pt-PT"/>
              </w:rPr>
              <w:t xml:space="preserve"> alterados</w:t>
            </w:r>
            <w:r>
              <w:rPr>
                <w:i w:val="0"/>
                <w:color w:val="auto"/>
                <w:lang w:val="pt-PT"/>
              </w:rPr>
              <w:t xml:space="preserve">  e retorna a Tela Consultar Cargo.</w:t>
            </w:r>
          </w:p>
          <w:p w:rsidR="00783034" w:rsidRPr="003A139D" w:rsidRDefault="00783034" w:rsidP="002A3508">
            <w:pPr>
              <w:pStyle w:val="InfoBlue"/>
              <w:jc w:val="left"/>
              <w:rPr>
                <w:rFonts w:cs="Arial"/>
                <w:color w:val="0000FF"/>
                <w:szCs w:val="20"/>
                <w:lang w:val="pt-PT"/>
              </w:rPr>
            </w:pPr>
          </w:p>
        </w:tc>
      </w:tr>
      <w:tr w:rsidR="00783034" w:rsidRPr="0024426E" w:rsidTr="000D784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9"/>
        </w:trPr>
        <w:tc>
          <w:tcPr>
            <w:tcW w:w="9356" w:type="dxa"/>
            <w:gridSpan w:val="2"/>
            <w:shd w:val="clear" w:color="auto" w:fill="BFBFBF" w:themeFill="background1" w:themeFillShade="BF"/>
          </w:tcPr>
          <w:p w:rsidR="00783034" w:rsidRPr="0024426E" w:rsidRDefault="00783034" w:rsidP="002A3508">
            <w:pPr>
              <w:pStyle w:val="DataprevMarcador1"/>
              <w:rPr>
                <w:sz w:val="20"/>
              </w:rPr>
            </w:pPr>
            <w:r>
              <w:rPr>
                <w:sz w:val="20"/>
              </w:rPr>
              <w:t>Registro de evidência</w:t>
            </w:r>
          </w:p>
        </w:tc>
      </w:tr>
      <w:tr w:rsidR="00783034" w:rsidRPr="0024426E" w:rsidTr="000D784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4"/>
        </w:trPr>
        <w:tc>
          <w:tcPr>
            <w:tcW w:w="9356" w:type="dxa"/>
            <w:gridSpan w:val="2"/>
          </w:tcPr>
          <w:p w:rsidR="00783034" w:rsidRPr="0024426E" w:rsidRDefault="004F3826" w:rsidP="002A3508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color w:val="0000FF"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5852160" cy="4110355"/>
                  <wp:effectExtent l="19050" t="0" r="0" b="0"/>
                  <wp:docPr id="29" name="Imagem 28" descr="Cancelar a ateraçã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ncelar a ateração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60" cy="411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3034" w:rsidRDefault="00783034" w:rsidP="00D5046D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4F3826" w:rsidRDefault="004F3826" w:rsidP="00D5046D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783034" w:rsidRDefault="00783034" w:rsidP="00D5046D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783034" w:rsidRPr="00981491" w:rsidRDefault="00783034" w:rsidP="00783034">
      <w:pPr>
        <w:pStyle w:val="Estilo1"/>
        <w:spacing w:line="360" w:lineRule="auto"/>
        <w:rPr>
          <w:lang w:val="pt-BR"/>
        </w:rPr>
      </w:pPr>
      <w:bookmarkStart w:id="20" w:name="_Toc397009784"/>
      <w:r>
        <w:rPr>
          <w:lang w:val="pt-BR"/>
        </w:rPr>
        <w:t>Evidencia [CT01</w:t>
      </w:r>
      <w:r w:rsidR="00591A9F">
        <w:rPr>
          <w:lang w:val="pt-BR"/>
        </w:rPr>
        <w:t>6</w:t>
      </w:r>
      <w:r>
        <w:rPr>
          <w:lang w:val="pt-BR"/>
        </w:rPr>
        <w:t xml:space="preserve">] - </w:t>
      </w:r>
      <w:r w:rsidR="000E6B84" w:rsidRPr="000E6B84">
        <w:rPr>
          <w:lang w:val="pt-BR"/>
        </w:rPr>
        <w:t>Excluir Cargo com sucesso</w:t>
      </w:r>
      <w:bookmarkEnd w:id="20"/>
    </w:p>
    <w:p w:rsidR="00783034" w:rsidRDefault="00783034" w:rsidP="00783034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222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755"/>
        <w:gridCol w:w="4467"/>
      </w:tblGrid>
      <w:tr w:rsidR="00783034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783034" w:rsidRPr="0024426E" w:rsidRDefault="00783034" w:rsidP="002A3508">
            <w:pPr>
              <w:pStyle w:val="RUPTabela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Passo a passo</w:t>
            </w:r>
          </w:p>
        </w:tc>
      </w:tr>
      <w:tr w:rsidR="00783034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783034" w:rsidRPr="007D1302" w:rsidRDefault="007D1302" w:rsidP="002A3508">
            <w:pPr>
              <w:pStyle w:val="RUPTabela"/>
              <w:numPr>
                <w:ilvl w:val="0"/>
                <w:numId w:val="23"/>
              </w:numPr>
              <w:rPr>
                <w:lang w:val="pt-PT"/>
              </w:rPr>
            </w:pPr>
            <w:r w:rsidRPr="007D1302">
              <w:rPr>
                <w:lang w:val="pt-PT"/>
              </w:rPr>
              <w:t>O usuário seleciona um registro e aciona a opção de exclusão de cargo.</w:t>
            </w:r>
          </w:p>
          <w:p w:rsidR="007D1302" w:rsidRPr="007D1302" w:rsidRDefault="007D1302" w:rsidP="002A3508">
            <w:pPr>
              <w:pStyle w:val="RUPTabela"/>
              <w:numPr>
                <w:ilvl w:val="0"/>
                <w:numId w:val="23"/>
              </w:numPr>
              <w:rPr>
                <w:lang w:val="pt-PT"/>
              </w:rPr>
            </w:pPr>
            <w:r w:rsidRPr="007D1302">
              <w:rPr>
                <w:lang w:val="pt-PT"/>
              </w:rPr>
              <w:t>O usuário confere os dados e aciona a opção de Excluir Cargo.</w:t>
            </w:r>
          </w:p>
          <w:p w:rsidR="007D1302" w:rsidRPr="00A94C15" w:rsidRDefault="007D1302" w:rsidP="002A3508">
            <w:pPr>
              <w:pStyle w:val="RUPTabela"/>
              <w:numPr>
                <w:ilvl w:val="0"/>
                <w:numId w:val="23"/>
              </w:numPr>
              <w:rPr>
                <w:lang w:val="pt-PT"/>
              </w:rPr>
            </w:pPr>
            <w:r w:rsidRPr="007D1302">
              <w:rPr>
                <w:lang w:val="pt-PT"/>
              </w:rPr>
              <w:t>O usuário confirma a mensagem</w:t>
            </w:r>
          </w:p>
        </w:tc>
      </w:tr>
      <w:tr w:rsidR="00783034" w:rsidRPr="0024426E" w:rsidTr="002A3508">
        <w:trPr>
          <w:trHeight w:val="451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783034" w:rsidRPr="0024426E" w:rsidRDefault="00783034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 xml:space="preserve">Resultado </w:t>
            </w:r>
            <w:r>
              <w:rPr>
                <w:b/>
                <w:lang w:val="pt-BR"/>
              </w:rPr>
              <w:t>Esperado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783034" w:rsidRPr="0024426E" w:rsidRDefault="00783034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>Resultado Obtido</w:t>
            </w:r>
          </w:p>
        </w:tc>
      </w:tr>
      <w:tr w:rsidR="00783034" w:rsidRPr="0024426E" w:rsidTr="002A3508">
        <w:trPr>
          <w:trHeight w:val="878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783034" w:rsidRPr="001655EA" w:rsidRDefault="00666CCE" w:rsidP="00666CCE">
            <w:pPr>
              <w:rPr>
                <w:rFonts w:ascii="Arial" w:hAnsi="Arial" w:cs="Arial"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O </w:t>
            </w:r>
            <w:r w:rsidRPr="00666CCE">
              <w:rPr>
                <w:rFonts w:ascii="Arial" w:hAnsi="Arial" w:cs="Arial"/>
                <w:sz w:val="20"/>
                <w:szCs w:val="20"/>
                <w:lang w:val="pt-PT"/>
              </w:rPr>
              <w:t xml:space="preserve">sistema apresenta a mensagem sucesso </w:t>
            </w:r>
            <w:r w:rsidRPr="00666CCE">
              <w:rPr>
                <w:rFonts w:ascii="Arial" w:hAnsi="Arial" w:cs="Arial"/>
                <w:b/>
                <w:sz w:val="20"/>
                <w:szCs w:val="20"/>
                <w:lang w:val="pt-PT"/>
              </w:rPr>
              <w:t>[MSG004]</w:t>
            </w:r>
            <w:r w:rsidRPr="00666CCE">
              <w:rPr>
                <w:rFonts w:ascii="Arial" w:hAnsi="Arial" w:cs="Arial"/>
                <w:sz w:val="20"/>
                <w:szCs w:val="20"/>
                <w:lang w:val="pt-PT"/>
              </w:rPr>
              <w:t>.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783034" w:rsidRPr="003A139D" w:rsidRDefault="00666CCE" w:rsidP="00666CCE">
            <w:pPr>
              <w:rPr>
                <w:rFonts w:ascii="Arial" w:hAnsi="Arial" w:cs="Arial"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sz w:val="20"/>
                <w:szCs w:val="20"/>
                <w:lang w:val="pt-PT"/>
              </w:rPr>
              <w:t xml:space="preserve">O </w:t>
            </w:r>
            <w:r w:rsidRPr="00666CCE">
              <w:rPr>
                <w:rFonts w:ascii="Arial" w:hAnsi="Arial" w:cs="Arial"/>
                <w:sz w:val="20"/>
                <w:szCs w:val="20"/>
                <w:lang w:val="pt-PT"/>
              </w:rPr>
              <w:t xml:space="preserve">sistema apresenta a mensagem sucesso </w:t>
            </w:r>
            <w:r w:rsidRPr="00666CCE">
              <w:rPr>
                <w:rFonts w:ascii="Arial" w:hAnsi="Arial" w:cs="Arial"/>
                <w:b/>
                <w:sz w:val="20"/>
                <w:szCs w:val="20"/>
                <w:lang w:val="pt-PT"/>
              </w:rPr>
              <w:t>[MSG004]</w:t>
            </w:r>
            <w:r w:rsidRPr="00666CCE">
              <w:rPr>
                <w:rFonts w:ascii="Arial" w:hAnsi="Arial" w:cs="Arial"/>
                <w:sz w:val="20"/>
                <w:szCs w:val="20"/>
                <w:lang w:val="pt-PT"/>
              </w:rPr>
              <w:t>.</w:t>
            </w:r>
          </w:p>
        </w:tc>
      </w:tr>
      <w:tr w:rsidR="00783034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9"/>
        </w:trPr>
        <w:tc>
          <w:tcPr>
            <w:tcW w:w="9222" w:type="dxa"/>
            <w:gridSpan w:val="2"/>
            <w:shd w:val="clear" w:color="auto" w:fill="BFBFBF" w:themeFill="background1" w:themeFillShade="BF"/>
          </w:tcPr>
          <w:p w:rsidR="00783034" w:rsidRPr="0024426E" w:rsidRDefault="00783034" w:rsidP="002A3508">
            <w:pPr>
              <w:pStyle w:val="DataprevMarcador1"/>
              <w:rPr>
                <w:sz w:val="20"/>
              </w:rPr>
            </w:pPr>
            <w:r>
              <w:rPr>
                <w:sz w:val="20"/>
              </w:rPr>
              <w:t>Registro de evidência</w:t>
            </w:r>
          </w:p>
        </w:tc>
      </w:tr>
      <w:tr w:rsidR="00783034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4"/>
        </w:trPr>
        <w:tc>
          <w:tcPr>
            <w:tcW w:w="9222" w:type="dxa"/>
            <w:gridSpan w:val="2"/>
          </w:tcPr>
          <w:p w:rsidR="00783034" w:rsidRPr="0024426E" w:rsidRDefault="00202D73" w:rsidP="002A3508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color w:val="0000FF"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5767070" cy="4050665"/>
                  <wp:effectExtent l="19050" t="0" r="5080" b="0"/>
                  <wp:docPr id="30" name="Imagem 29" descr="Exclusão realizada com suces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clusão realizada com sucesso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0" cy="405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3034" w:rsidRDefault="00783034" w:rsidP="00D5046D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591A9F" w:rsidRDefault="00591A9F" w:rsidP="00D5046D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591A9F" w:rsidRDefault="00591A9F" w:rsidP="00591A9F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591A9F" w:rsidRPr="00981491" w:rsidRDefault="00591A9F" w:rsidP="00591A9F">
      <w:pPr>
        <w:pStyle w:val="Estilo1"/>
        <w:spacing w:line="360" w:lineRule="auto"/>
        <w:rPr>
          <w:lang w:val="pt-BR"/>
        </w:rPr>
      </w:pPr>
      <w:bookmarkStart w:id="21" w:name="_Toc397009785"/>
      <w:r>
        <w:rPr>
          <w:lang w:val="pt-BR"/>
        </w:rPr>
        <w:t>Evidencia [CT01</w:t>
      </w:r>
      <w:r w:rsidR="00340760">
        <w:rPr>
          <w:lang w:val="pt-BR"/>
        </w:rPr>
        <w:t>7</w:t>
      </w:r>
      <w:r>
        <w:rPr>
          <w:lang w:val="pt-BR"/>
        </w:rPr>
        <w:t xml:space="preserve">] - </w:t>
      </w:r>
      <w:proofErr w:type="spellStart"/>
      <w:r w:rsidR="00340760">
        <w:t>Exclusão</w:t>
      </w:r>
      <w:proofErr w:type="spellEnd"/>
      <w:r w:rsidR="00340760">
        <w:t xml:space="preserve"> </w:t>
      </w:r>
      <w:proofErr w:type="spellStart"/>
      <w:r w:rsidR="00340760">
        <w:t>não</w:t>
      </w:r>
      <w:proofErr w:type="spellEnd"/>
      <w:r w:rsidR="00340760">
        <w:t xml:space="preserve"> </w:t>
      </w:r>
      <w:proofErr w:type="spellStart"/>
      <w:r w:rsidR="00340760">
        <w:t>permitida</w:t>
      </w:r>
      <w:bookmarkEnd w:id="21"/>
      <w:proofErr w:type="spellEnd"/>
    </w:p>
    <w:p w:rsidR="00591A9F" w:rsidRDefault="00591A9F" w:rsidP="00591A9F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222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755"/>
        <w:gridCol w:w="4467"/>
      </w:tblGrid>
      <w:tr w:rsidR="00591A9F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591A9F" w:rsidRPr="0024426E" w:rsidRDefault="00591A9F" w:rsidP="002A3508">
            <w:pPr>
              <w:pStyle w:val="RUPTabela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Passo a passo</w:t>
            </w:r>
          </w:p>
        </w:tc>
      </w:tr>
      <w:tr w:rsidR="00591A9F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591A9F" w:rsidRPr="00340760" w:rsidRDefault="00340760" w:rsidP="002A3508">
            <w:pPr>
              <w:pStyle w:val="RUPTabela"/>
              <w:numPr>
                <w:ilvl w:val="0"/>
                <w:numId w:val="23"/>
              </w:numPr>
              <w:rPr>
                <w:lang w:val="pt-PT"/>
              </w:rPr>
            </w:pPr>
            <w:r w:rsidRPr="00340760">
              <w:rPr>
                <w:lang w:val="pt-PT"/>
              </w:rPr>
              <w:t>O usuário confere os dados e aciona a opção de Excluir Cargo.</w:t>
            </w:r>
          </w:p>
        </w:tc>
      </w:tr>
      <w:tr w:rsidR="00591A9F" w:rsidRPr="0024426E" w:rsidTr="002A3508">
        <w:trPr>
          <w:trHeight w:val="451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591A9F" w:rsidRPr="0024426E" w:rsidRDefault="00591A9F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 xml:space="preserve">Resultado </w:t>
            </w:r>
            <w:r>
              <w:rPr>
                <w:b/>
                <w:lang w:val="pt-BR"/>
              </w:rPr>
              <w:t>Esperado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591A9F" w:rsidRPr="0024426E" w:rsidRDefault="00591A9F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>Resultado Obtido</w:t>
            </w:r>
          </w:p>
        </w:tc>
      </w:tr>
      <w:tr w:rsidR="00591A9F" w:rsidRPr="0024426E" w:rsidTr="002A3508">
        <w:trPr>
          <w:trHeight w:val="878"/>
        </w:trPr>
        <w:tc>
          <w:tcPr>
            <w:tcW w:w="4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591A9F" w:rsidRPr="001655EA" w:rsidRDefault="00340760" w:rsidP="002A3508">
            <w:pPr>
              <w:pStyle w:val="InfoBlue"/>
              <w:jc w:val="left"/>
              <w:rPr>
                <w:rFonts w:cs="Arial"/>
                <w:color w:val="0000FF"/>
                <w:szCs w:val="20"/>
                <w:lang w:val="pt-PT"/>
              </w:rPr>
            </w:pPr>
            <w:r>
              <w:rPr>
                <w:i w:val="0"/>
                <w:color w:val="auto"/>
                <w:lang w:val="pt-PT"/>
              </w:rPr>
              <w:t xml:space="preserve">O sistema valida a operação e apresenta a mensagem de alerta </w:t>
            </w:r>
            <w:r w:rsidRPr="00712668">
              <w:rPr>
                <w:b/>
                <w:i w:val="0"/>
                <w:color w:val="auto"/>
                <w:lang w:val="pt-PT"/>
              </w:rPr>
              <w:t>[MSG049]</w:t>
            </w:r>
            <w:r>
              <w:rPr>
                <w:b/>
                <w:i w:val="0"/>
                <w:color w:val="auto"/>
                <w:lang w:val="pt-PT"/>
              </w:rPr>
              <w:t>.</w:t>
            </w:r>
          </w:p>
        </w:tc>
        <w:tc>
          <w:tcPr>
            <w:tcW w:w="4467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591A9F" w:rsidRPr="00340760" w:rsidRDefault="00340760" w:rsidP="002A3508">
            <w:pPr>
              <w:pStyle w:val="InfoBlue"/>
              <w:jc w:val="left"/>
              <w:rPr>
                <w:rFonts w:cs="Arial"/>
                <w:i w:val="0"/>
                <w:color w:val="000000" w:themeColor="text1"/>
                <w:szCs w:val="20"/>
                <w:lang w:val="pt-PT"/>
              </w:rPr>
            </w:pPr>
            <w:r w:rsidRPr="00340760">
              <w:rPr>
                <w:rFonts w:cs="Arial"/>
                <w:i w:val="0"/>
                <w:color w:val="000000" w:themeColor="text1"/>
                <w:szCs w:val="20"/>
                <w:lang w:val="pt-PT"/>
              </w:rPr>
              <w:t>O sistema apresenta a mensagem</w:t>
            </w:r>
            <w:r w:rsidRPr="00340760">
              <w:rPr>
                <w:rFonts w:cs="Arial"/>
                <w:i w:val="0"/>
                <w:color w:val="000000" w:themeColor="text1"/>
                <w:szCs w:val="20"/>
                <w:lang w:val="pt-PT" w:eastAsia="en-US"/>
              </w:rPr>
              <w:t xml:space="preserve"> sucesso </w:t>
            </w:r>
            <w:r w:rsidRPr="00340760">
              <w:rPr>
                <w:rFonts w:cs="Arial"/>
                <w:b/>
                <w:i w:val="0"/>
                <w:color w:val="000000" w:themeColor="text1"/>
                <w:szCs w:val="20"/>
                <w:lang w:val="pt-PT" w:eastAsia="en-US"/>
              </w:rPr>
              <w:t>[MSG004]</w:t>
            </w:r>
            <w:r w:rsidRPr="00340760">
              <w:rPr>
                <w:rFonts w:cs="Arial"/>
                <w:i w:val="0"/>
                <w:color w:val="000000" w:themeColor="text1"/>
                <w:szCs w:val="20"/>
                <w:lang w:val="pt-PT" w:eastAsia="en-US"/>
              </w:rPr>
              <w:t>.</w:t>
            </w:r>
          </w:p>
        </w:tc>
      </w:tr>
      <w:tr w:rsidR="00591A9F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9"/>
        </w:trPr>
        <w:tc>
          <w:tcPr>
            <w:tcW w:w="9222" w:type="dxa"/>
            <w:gridSpan w:val="2"/>
            <w:shd w:val="clear" w:color="auto" w:fill="BFBFBF" w:themeFill="background1" w:themeFillShade="BF"/>
          </w:tcPr>
          <w:p w:rsidR="00591A9F" w:rsidRPr="0024426E" w:rsidRDefault="00591A9F" w:rsidP="002A3508">
            <w:pPr>
              <w:pStyle w:val="DataprevMarcador1"/>
              <w:rPr>
                <w:sz w:val="20"/>
              </w:rPr>
            </w:pPr>
            <w:r>
              <w:rPr>
                <w:sz w:val="20"/>
              </w:rPr>
              <w:t>Registro de evidência</w:t>
            </w:r>
          </w:p>
        </w:tc>
      </w:tr>
      <w:tr w:rsidR="00591A9F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4"/>
        </w:trPr>
        <w:tc>
          <w:tcPr>
            <w:tcW w:w="9222" w:type="dxa"/>
            <w:gridSpan w:val="2"/>
          </w:tcPr>
          <w:p w:rsidR="00591A9F" w:rsidRPr="0024426E" w:rsidRDefault="00C04410" w:rsidP="002A3508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color w:val="0000FF"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5767070" cy="4050665"/>
                  <wp:effectExtent l="19050" t="0" r="5080" b="0"/>
                  <wp:docPr id="31" name="Imagem 30" descr="Exclusão realizada com sucess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xclusão realizada com sucesso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0" cy="405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1A9F" w:rsidRDefault="00591A9F" w:rsidP="00D5046D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591A9F" w:rsidRDefault="00591A9F" w:rsidP="00D5046D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591A9F" w:rsidRDefault="00591A9F" w:rsidP="00591A9F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p w:rsidR="00591A9F" w:rsidRPr="00981491" w:rsidRDefault="00591A9F" w:rsidP="00591A9F">
      <w:pPr>
        <w:pStyle w:val="Estilo1"/>
        <w:spacing w:line="360" w:lineRule="auto"/>
        <w:rPr>
          <w:lang w:val="pt-BR"/>
        </w:rPr>
      </w:pPr>
      <w:bookmarkStart w:id="22" w:name="_Toc397009786"/>
      <w:r>
        <w:rPr>
          <w:lang w:val="pt-BR"/>
        </w:rPr>
        <w:t>Evidencia [CT01</w:t>
      </w:r>
      <w:r w:rsidR="001A4BFB">
        <w:rPr>
          <w:lang w:val="pt-BR"/>
        </w:rPr>
        <w:t>8</w:t>
      </w:r>
      <w:r>
        <w:rPr>
          <w:lang w:val="pt-BR"/>
        </w:rPr>
        <w:t xml:space="preserve">] - </w:t>
      </w:r>
      <w:r w:rsidR="001A4BFB" w:rsidRPr="001A4BFB">
        <w:rPr>
          <w:lang w:val="pt-BR"/>
        </w:rPr>
        <w:t>Cancelar a operação de Exclusão</w:t>
      </w:r>
      <w:bookmarkEnd w:id="22"/>
    </w:p>
    <w:p w:rsidR="00591A9F" w:rsidRDefault="00591A9F" w:rsidP="00591A9F">
      <w:pPr>
        <w:pStyle w:val="ISO9000Corpo"/>
        <w:tabs>
          <w:tab w:val="left" w:pos="785"/>
        </w:tabs>
        <w:rPr>
          <w:rFonts w:cs="Arial"/>
        </w:rPr>
      </w:pPr>
      <w:r>
        <w:rPr>
          <w:rFonts w:cs="Arial"/>
        </w:rPr>
        <w:t>Esta seção apresenta o relatório da realização da análise estática e a análise dos resultados obtidos.</w:t>
      </w:r>
    </w:p>
    <w:tbl>
      <w:tblPr>
        <w:tblW w:w="9222" w:type="dxa"/>
        <w:tblInd w:w="70" w:type="dxa"/>
        <w:tblLayout w:type="fixed"/>
        <w:tblCellMar>
          <w:left w:w="70" w:type="dxa"/>
          <w:right w:w="70" w:type="dxa"/>
        </w:tblCellMar>
        <w:tblLook w:val="0000"/>
      </w:tblPr>
      <w:tblGrid>
        <w:gridCol w:w="4678"/>
        <w:gridCol w:w="4544"/>
      </w:tblGrid>
      <w:tr w:rsidR="00591A9F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591A9F" w:rsidRPr="0024426E" w:rsidRDefault="00591A9F" w:rsidP="002A3508">
            <w:pPr>
              <w:pStyle w:val="RUPTabela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Passo a passo</w:t>
            </w:r>
          </w:p>
        </w:tc>
      </w:tr>
      <w:tr w:rsidR="00591A9F" w:rsidRPr="0024426E" w:rsidTr="002A3508">
        <w:trPr>
          <w:trHeight w:val="451"/>
        </w:trPr>
        <w:tc>
          <w:tcPr>
            <w:tcW w:w="92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</w:tcPr>
          <w:p w:rsidR="00591A9F" w:rsidRPr="00E32A72" w:rsidRDefault="00E32A72" w:rsidP="002A3508">
            <w:pPr>
              <w:pStyle w:val="RUPTabela"/>
              <w:numPr>
                <w:ilvl w:val="0"/>
                <w:numId w:val="23"/>
              </w:numPr>
              <w:rPr>
                <w:lang w:val="pt-PT"/>
              </w:rPr>
            </w:pPr>
            <w:r w:rsidRPr="00E32A72">
              <w:rPr>
                <w:lang w:val="pt-PT"/>
              </w:rPr>
              <w:t>O usuário seleciona um registro e aciona a opção de exclusão de cargo.</w:t>
            </w:r>
          </w:p>
          <w:p w:rsidR="00E32A72" w:rsidRPr="00A94C15" w:rsidRDefault="00E32A72" w:rsidP="002A3508">
            <w:pPr>
              <w:pStyle w:val="RUPTabela"/>
              <w:numPr>
                <w:ilvl w:val="0"/>
                <w:numId w:val="23"/>
              </w:numPr>
              <w:rPr>
                <w:lang w:val="pt-PT"/>
              </w:rPr>
            </w:pPr>
            <w:r w:rsidRPr="00E32A72">
              <w:rPr>
                <w:lang w:val="pt-PT"/>
              </w:rPr>
              <w:t>O usuário confere os dados e aciona a opção de cancelar a operação.</w:t>
            </w:r>
          </w:p>
        </w:tc>
      </w:tr>
      <w:tr w:rsidR="00591A9F" w:rsidRPr="0024426E" w:rsidTr="00E32A72">
        <w:trPr>
          <w:trHeight w:val="451"/>
        </w:trPr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BFBFBF" w:themeFill="background1" w:themeFillShade="BF"/>
          </w:tcPr>
          <w:p w:rsidR="00591A9F" w:rsidRPr="0024426E" w:rsidRDefault="00591A9F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 xml:space="preserve">Resultado </w:t>
            </w:r>
            <w:r>
              <w:rPr>
                <w:b/>
                <w:lang w:val="pt-BR"/>
              </w:rPr>
              <w:t>Esperado</w:t>
            </w:r>
          </w:p>
        </w:tc>
        <w:tc>
          <w:tcPr>
            <w:tcW w:w="454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shd w:val="clear" w:color="auto" w:fill="BFBFBF" w:themeFill="background1" w:themeFillShade="BF"/>
          </w:tcPr>
          <w:p w:rsidR="00591A9F" w:rsidRPr="0024426E" w:rsidRDefault="00591A9F" w:rsidP="002A3508">
            <w:pPr>
              <w:pStyle w:val="RUPTabela"/>
              <w:jc w:val="center"/>
              <w:rPr>
                <w:b/>
                <w:lang w:val="pt-BR"/>
              </w:rPr>
            </w:pPr>
            <w:r w:rsidRPr="0024426E">
              <w:rPr>
                <w:b/>
                <w:lang w:val="pt-BR"/>
              </w:rPr>
              <w:t>Resultado Obtido</w:t>
            </w:r>
          </w:p>
        </w:tc>
      </w:tr>
      <w:tr w:rsidR="00591A9F" w:rsidRPr="0024426E" w:rsidTr="00E32A72">
        <w:trPr>
          <w:trHeight w:val="878"/>
        </w:trPr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vAlign w:val="center"/>
          </w:tcPr>
          <w:p w:rsidR="00591A9F" w:rsidRPr="001655EA" w:rsidRDefault="00E32A72" w:rsidP="002A3508">
            <w:pPr>
              <w:pStyle w:val="InfoBlue"/>
              <w:jc w:val="left"/>
              <w:rPr>
                <w:rFonts w:cs="Arial"/>
                <w:color w:val="0000FF"/>
                <w:szCs w:val="20"/>
                <w:lang w:val="pt-PT"/>
              </w:rPr>
            </w:pPr>
            <w:r>
              <w:rPr>
                <w:i w:val="0"/>
                <w:color w:val="auto"/>
                <w:lang w:val="pt-PT"/>
              </w:rPr>
              <w:t>O sistema cancelar a operação desconsiderando os dados e retorna a Tela Consultar Cargo.</w:t>
            </w:r>
          </w:p>
        </w:tc>
        <w:tc>
          <w:tcPr>
            <w:tcW w:w="4544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2" w:space="0" w:color="000000"/>
            </w:tcBorders>
            <w:vAlign w:val="center"/>
          </w:tcPr>
          <w:p w:rsidR="00591A9F" w:rsidRPr="003A139D" w:rsidRDefault="00E32A72" w:rsidP="002A3508">
            <w:pPr>
              <w:pStyle w:val="InfoBlue"/>
              <w:jc w:val="left"/>
              <w:rPr>
                <w:rFonts w:cs="Arial"/>
                <w:color w:val="0000FF"/>
                <w:szCs w:val="20"/>
                <w:lang w:val="pt-PT"/>
              </w:rPr>
            </w:pPr>
            <w:r>
              <w:rPr>
                <w:i w:val="0"/>
                <w:color w:val="auto"/>
                <w:lang w:val="pt-PT"/>
              </w:rPr>
              <w:t>O sistema cancelar a operação desconsiderando os dados e retorna a Tela Consultar Cargo.</w:t>
            </w:r>
          </w:p>
        </w:tc>
      </w:tr>
      <w:tr w:rsidR="00591A9F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49"/>
        </w:trPr>
        <w:tc>
          <w:tcPr>
            <w:tcW w:w="9222" w:type="dxa"/>
            <w:gridSpan w:val="2"/>
            <w:shd w:val="clear" w:color="auto" w:fill="BFBFBF" w:themeFill="background1" w:themeFillShade="BF"/>
          </w:tcPr>
          <w:p w:rsidR="00591A9F" w:rsidRPr="0024426E" w:rsidRDefault="00591A9F" w:rsidP="002A3508">
            <w:pPr>
              <w:pStyle w:val="DataprevMarcador1"/>
              <w:rPr>
                <w:sz w:val="20"/>
              </w:rPr>
            </w:pPr>
            <w:r>
              <w:rPr>
                <w:sz w:val="20"/>
              </w:rPr>
              <w:t>Registro de evidência</w:t>
            </w:r>
          </w:p>
        </w:tc>
      </w:tr>
      <w:tr w:rsidR="00591A9F" w:rsidRPr="0024426E" w:rsidTr="002A3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4"/>
        </w:trPr>
        <w:tc>
          <w:tcPr>
            <w:tcW w:w="9222" w:type="dxa"/>
            <w:gridSpan w:val="2"/>
          </w:tcPr>
          <w:p w:rsidR="00591A9F" w:rsidRPr="0024426E" w:rsidRDefault="00D15836" w:rsidP="002A3508">
            <w:pPr>
              <w:jc w:val="center"/>
              <w:rPr>
                <w:rFonts w:ascii="Arial" w:hAnsi="Arial" w:cs="Arial"/>
                <w:i/>
                <w:color w:val="0000FF"/>
                <w:sz w:val="20"/>
                <w:szCs w:val="20"/>
                <w:lang w:val="pt-PT"/>
              </w:rPr>
            </w:pPr>
            <w:r>
              <w:rPr>
                <w:rFonts w:ascii="Arial" w:hAnsi="Arial" w:cs="Arial"/>
                <w:i/>
                <w:noProof/>
                <w:color w:val="0000FF"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5767070" cy="4050665"/>
                  <wp:effectExtent l="19050" t="0" r="5080" b="0"/>
                  <wp:docPr id="32" name="Imagem 31" descr="Cancelar a Exclusã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ncelar a Exclusão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070" cy="405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1A9F" w:rsidRDefault="00591A9F" w:rsidP="00D5046D">
      <w:pPr>
        <w:pStyle w:val="Estilo1"/>
        <w:numPr>
          <w:ilvl w:val="0"/>
          <w:numId w:val="0"/>
        </w:numPr>
        <w:spacing w:line="360" w:lineRule="auto"/>
        <w:ind w:left="357"/>
        <w:rPr>
          <w:lang w:val="pt-BR"/>
        </w:rPr>
      </w:pPr>
    </w:p>
    <w:sectPr w:rsidR="00591A9F" w:rsidSect="006714A2">
      <w:headerReference w:type="default" r:id="rId25"/>
      <w:footerReference w:type="default" r:id="rId26"/>
      <w:pgSz w:w="11906" w:h="16838"/>
      <w:pgMar w:top="503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57B1" w:rsidRDefault="009357B1" w:rsidP="00040873">
      <w:pPr>
        <w:spacing w:after="0" w:line="240" w:lineRule="auto"/>
      </w:pPr>
      <w:r>
        <w:separator/>
      </w:r>
    </w:p>
  </w:endnote>
  <w:endnote w:type="continuationSeparator" w:id="0">
    <w:p w:rsidR="009357B1" w:rsidRDefault="009357B1" w:rsidP="00040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altName w:val="Arial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4" w:space="0" w:color="244061"/>
      </w:tblBorders>
      <w:tblLook w:val="04A0"/>
    </w:tblPr>
    <w:tblGrid>
      <w:gridCol w:w="1099"/>
      <w:gridCol w:w="6398"/>
      <w:gridCol w:w="1223"/>
    </w:tblGrid>
    <w:tr w:rsidR="002D2BF8" w:rsidRPr="00B42D17" w:rsidTr="004F59E2">
      <w:tc>
        <w:tcPr>
          <w:tcW w:w="1116" w:type="dxa"/>
          <w:vAlign w:val="center"/>
        </w:tcPr>
        <w:p w:rsidR="002D2BF8" w:rsidRPr="00B42D17" w:rsidRDefault="002D2BF8" w:rsidP="004F59E2">
          <w:pPr>
            <w:tabs>
              <w:tab w:val="right" w:pos="9960"/>
            </w:tabs>
            <w:spacing w:before="120"/>
            <w:ind w:right="-23"/>
            <w:rPr>
              <w:rFonts w:ascii="Arial" w:hAnsi="Arial" w:cs="Arial"/>
              <w:sz w:val="16"/>
            </w:rPr>
          </w:pPr>
          <w:r w:rsidRPr="00B42D17">
            <w:rPr>
              <w:rFonts w:ascii="Arial" w:hAnsi="Arial" w:cs="Arial"/>
              <w:sz w:val="16"/>
            </w:rPr>
            <w:t>Projeto:</w:t>
          </w:r>
        </w:p>
      </w:tc>
      <w:tc>
        <w:tcPr>
          <w:tcW w:w="6639" w:type="dxa"/>
          <w:vAlign w:val="center"/>
        </w:tcPr>
        <w:p w:rsidR="002D2BF8" w:rsidRPr="00F364E6" w:rsidRDefault="008140FA" w:rsidP="008140FA">
          <w:pPr>
            <w:tabs>
              <w:tab w:val="right" w:pos="9960"/>
            </w:tabs>
            <w:spacing w:before="120"/>
            <w:ind w:right="-25"/>
            <w:rPr>
              <w:rFonts w:ascii="Arial" w:hAnsi="Arial" w:cs="Arial"/>
              <w:i/>
              <w:color w:val="0000FF"/>
              <w:sz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SIGEVEN</w:t>
          </w:r>
          <w:r w:rsidR="00E504AE" w:rsidRPr="00340663">
            <w:rPr>
              <w:rFonts w:ascii="Arial" w:hAnsi="Arial" w:cs="Arial"/>
              <w:b/>
              <w:sz w:val="16"/>
              <w:szCs w:val="16"/>
            </w:rPr>
            <w:t xml:space="preserve"> - </w:t>
          </w:r>
          <w:r>
            <w:rPr>
              <w:rFonts w:ascii="Arial" w:hAnsi="Arial" w:cs="Arial"/>
              <w:b/>
              <w:bCs/>
              <w:sz w:val="16"/>
              <w:szCs w:val="16"/>
            </w:rPr>
            <w:t>Sistema Gerenciador de Eventos</w:t>
          </w:r>
        </w:p>
      </w:tc>
      <w:tc>
        <w:tcPr>
          <w:tcW w:w="1247" w:type="dxa"/>
          <w:vAlign w:val="center"/>
        </w:tcPr>
        <w:p w:rsidR="002D2BF8" w:rsidRPr="00B42D17" w:rsidRDefault="002D2BF8" w:rsidP="004F59E2">
          <w:pPr>
            <w:tabs>
              <w:tab w:val="right" w:pos="9960"/>
            </w:tabs>
            <w:ind w:right="-25"/>
            <w:jc w:val="right"/>
            <w:rPr>
              <w:rFonts w:ascii="Arial" w:hAnsi="Arial" w:cs="Arial"/>
              <w:sz w:val="16"/>
            </w:rPr>
          </w:pPr>
          <w:r w:rsidRPr="00B42D17">
            <w:rPr>
              <w:rFonts w:ascii="Arial" w:hAnsi="Arial" w:cs="Arial"/>
              <w:sz w:val="16"/>
            </w:rPr>
            <w:t xml:space="preserve">Página </w:t>
          </w:r>
          <w:r w:rsidR="00C80528" w:rsidRPr="00B42D17">
            <w:rPr>
              <w:rFonts w:ascii="Arial" w:hAnsi="Arial" w:cs="Arial"/>
              <w:sz w:val="16"/>
            </w:rPr>
            <w:fldChar w:fldCharType="begin"/>
          </w:r>
          <w:r w:rsidRPr="00B42D17">
            <w:rPr>
              <w:rFonts w:ascii="Arial" w:hAnsi="Arial" w:cs="Arial"/>
              <w:sz w:val="16"/>
            </w:rPr>
            <w:instrText xml:space="preserve"> PAGE </w:instrText>
          </w:r>
          <w:r w:rsidR="00C80528" w:rsidRPr="00B42D17">
            <w:rPr>
              <w:rFonts w:ascii="Arial" w:hAnsi="Arial" w:cs="Arial"/>
              <w:sz w:val="16"/>
            </w:rPr>
            <w:fldChar w:fldCharType="separate"/>
          </w:r>
          <w:r w:rsidR="00C33664">
            <w:rPr>
              <w:rFonts w:ascii="Arial" w:hAnsi="Arial" w:cs="Arial"/>
              <w:noProof/>
              <w:sz w:val="16"/>
            </w:rPr>
            <w:t>3</w:t>
          </w:r>
          <w:r w:rsidR="00C80528" w:rsidRPr="00B42D17">
            <w:rPr>
              <w:rFonts w:ascii="Arial" w:hAnsi="Arial" w:cs="Arial"/>
              <w:sz w:val="16"/>
            </w:rPr>
            <w:fldChar w:fldCharType="end"/>
          </w:r>
        </w:p>
      </w:tc>
    </w:tr>
  </w:tbl>
  <w:p w:rsidR="002D2BF8" w:rsidRDefault="002D2BF8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57B1" w:rsidRDefault="009357B1" w:rsidP="00040873">
      <w:pPr>
        <w:spacing w:after="0" w:line="240" w:lineRule="auto"/>
      </w:pPr>
      <w:r>
        <w:separator/>
      </w:r>
    </w:p>
  </w:footnote>
  <w:footnote w:type="continuationSeparator" w:id="0">
    <w:p w:rsidR="009357B1" w:rsidRDefault="009357B1" w:rsidP="000408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844" w:type="dxa"/>
      <w:tblInd w:w="70" w:type="dxa"/>
      <w:tblBorders>
        <w:top w:val="single" w:sz="4" w:space="0" w:color="244061"/>
        <w:bottom w:val="single" w:sz="4" w:space="0" w:color="244061"/>
      </w:tblBorders>
      <w:shd w:val="clear" w:color="auto" w:fill="D9D9D9"/>
      <w:tblLayout w:type="fixed"/>
      <w:tblCellMar>
        <w:left w:w="70" w:type="dxa"/>
        <w:right w:w="70" w:type="dxa"/>
      </w:tblCellMar>
      <w:tblLook w:val="0000"/>
    </w:tblPr>
    <w:tblGrid>
      <w:gridCol w:w="2041"/>
      <w:gridCol w:w="4649"/>
      <w:gridCol w:w="2154"/>
    </w:tblGrid>
    <w:tr w:rsidR="00E52445" w:rsidRPr="00A65889" w:rsidTr="00A83EE8">
      <w:trPr>
        <w:cantSplit/>
        <w:trHeight w:val="1115"/>
        <w:tblHeader/>
      </w:trPr>
      <w:tc>
        <w:tcPr>
          <w:tcW w:w="2041" w:type="dxa"/>
          <w:shd w:val="clear" w:color="auto" w:fill="auto"/>
          <w:vAlign w:val="center"/>
        </w:tcPr>
        <w:p w:rsidR="00E52445" w:rsidRPr="004F570A" w:rsidRDefault="00E52445" w:rsidP="00A83EE8">
          <w:pPr>
            <w:ind w:right="-70"/>
            <w:rPr>
              <w:rFonts w:cs="Arial"/>
              <w:sz w:val="20"/>
            </w:rPr>
          </w:pPr>
        </w:p>
      </w:tc>
      <w:tc>
        <w:tcPr>
          <w:tcW w:w="4649" w:type="dxa"/>
          <w:shd w:val="clear" w:color="auto" w:fill="auto"/>
          <w:vAlign w:val="center"/>
        </w:tcPr>
        <w:p w:rsidR="00E52445" w:rsidRPr="00D849B1" w:rsidRDefault="002A22E8" w:rsidP="00966712">
          <w:pPr>
            <w:jc w:val="center"/>
            <w:rPr>
              <w:rFonts w:cs="Arial"/>
              <w:b/>
              <w:sz w:val="20"/>
            </w:rPr>
          </w:pPr>
          <w:r>
            <w:rPr>
              <w:rFonts w:cs="Arial"/>
              <w:b/>
              <w:sz w:val="20"/>
            </w:rPr>
            <w:t>Documento de Evidência de Teste</w:t>
          </w:r>
          <w:r w:rsidR="00E52445" w:rsidRPr="00D849B1">
            <w:rPr>
              <w:rFonts w:cs="Arial"/>
              <w:b/>
              <w:sz w:val="20"/>
            </w:rPr>
            <w:t xml:space="preserve"> </w:t>
          </w:r>
        </w:p>
      </w:tc>
      <w:tc>
        <w:tcPr>
          <w:tcW w:w="2154" w:type="dxa"/>
          <w:shd w:val="clear" w:color="auto" w:fill="auto"/>
          <w:vAlign w:val="bottom"/>
        </w:tcPr>
        <w:p w:rsidR="00E52445" w:rsidRDefault="00E504AE" w:rsidP="00A83EE8">
          <w:pPr>
            <w:ind w:left="1206" w:hanging="1206"/>
            <w:jc w:val="right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Iteração </w:t>
          </w:r>
          <w:proofErr w:type="gramStart"/>
          <w:r w:rsidR="00EC0368">
            <w:rPr>
              <w:rFonts w:ascii="Arial" w:hAnsi="Arial" w:cs="Arial"/>
              <w:sz w:val="16"/>
            </w:rPr>
            <w:t>4</w:t>
          </w:r>
          <w:proofErr w:type="gramEnd"/>
        </w:p>
        <w:p w:rsidR="00E504AE" w:rsidRPr="001927FF" w:rsidRDefault="00E504AE" w:rsidP="00E504AE">
          <w:pPr>
            <w:ind w:left="1206" w:hanging="1206"/>
            <w:jc w:val="center"/>
            <w:rPr>
              <w:rFonts w:ascii="Arial" w:hAnsi="Arial" w:cs="Arial"/>
              <w:b/>
              <w:color w:val="FF0000"/>
              <w:sz w:val="20"/>
            </w:rPr>
          </w:pPr>
        </w:p>
      </w:tc>
    </w:tr>
  </w:tbl>
  <w:p w:rsidR="00040873" w:rsidRDefault="00040873" w:rsidP="00E52445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B3264"/>
    <w:multiLevelType w:val="hybridMultilevel"/>
    <w:tmpl w:val="E90E5BD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9094AFB"/>
    <w:multiLevelType w:val="hybridMultilevel"/>
    <w:tmpl w:val="8D22CD58"/>
    <w:lvl w:ilvl="0" w:tplc="28E891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DA4484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>
    <w:nsid w:val="3E575EFD"/>
    <w:multiLevelType w:val="multilevel"/>
    <w:tmpl w:val="DC3EB18C"/>
    <w:lvl w:ilvl="0">
      <w:start w:val="1"/>
      <w:numFmt w:val="decimal"/>
      <w:pStyle w:val="Estilo1"/>
      <w:lvlText w:val="%1."/>
      <w:lvlJc w:val="left"/>
      <w:pPr>
        <w:ind w:left="357" w:hanging="357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pStyle w:val="Ttulo2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4">
    <w:nsid w:val="4ED92D96"/>
    <w:multiLevelType w:val="hybridMultilevel"/>
    <w:tmpl w:val="3EB8734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FD95231"/>
    <w:multiLevelType w:val="hybridMultilevel"/>
    <w:tmpl w:val="0B7CE3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6C21BD"/>
    <w:multiLevelType w:val="hybridMultilevel"/>
    <w:tmpl w:val="0E042034"/>
    <w:lvl w:ilvl="0" w:tplc="C8948B00">
      <w:start w:val="1"/>
      <w:numFmt w:val="decimal"/>
      <w:lvlText w:val="%1."/>
      <w:lvlJc w:val="center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6"/>
  </w:num>
  <w:num w:numId="22">
    <w:abstractNumId w:val="3"/>
  </w:num>
  <w:num w:numId="23">
    <w:abstractNumId w:val="1"/>
  </w:num>
  <w:num w:numId="24">
    <w:abstractNumId w:val="3"/>
    <w:lvlOverride w:ilvl="0">
      <w:startOverride w:val="4"/>
    </w:lvlOverride>
  </w:num>
  <w:num w:numId="25">
    <w:abstractNumId w:val="4"/>
  </w:num>
  <w:num w:numId="26">
    <w:abstractNumId w:val="0"/>
  </w:num>
  <w:num w:numId="27">
    <w:abstractNumId w:val="5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A22E8"/>
    <w:rsid w:val="00037E05"/>
    <w:rsid w:val="0004063D"/>
    <w:rsid w:val="00040873"/>
    <w:rsid w:val="0006416B"/>
    <w:rsid w:val="000803B5"/>
    <w:rsid w:val="00080851"/>
    <w:rsid w:val="00082699"/>
    <w:rsid w:val="00086544"/>
    <w:rsid w:val="000A0A71"/>
    <w:rsid w:val="000A7B1C"/>
    <w:rsid w:val="000B6CA4"/>
    <w:rsid w:val="000D709D"/>
    <w:rsid w:val="000D7843"/>
    <w:rsid w:val="000E0AD7"/>
    <w:rsid w:val="000E6B84"/>
    <w:rsid w:val="000E7709"/>
    <w:rsid w:val="000F5EF8"/>
    <w:rsid w:val="00102473"/>
    <w:rsid w:val="001024DB"/>
    <w:rsid w:val="00102E43"/>
    <w:rsid w:val="00105939"/>
    <w:rsid w:val="00110430"/>
    <w:rsid w:val="0011198C"/>
    <w:rsid w:val="00121268"/>
    <w:rsid w:val="00134D03"/>
    <w:rsid w:val="00164C84"/>
    <w:rsid w:val="001655EA"/>
    <w:rsid w:val="0016715C"/>
    <w:rsid w:val="001676A9"/>
    <w:rsid w:val="00177823"/>
    <w:rsid w:val="00184C04"/>
    <w:rsid w:val="00186BBB"/>
    <w:rsid w:val="001927FF"/>
    <w:rsid w:val="001A4BFB"/>
    <w:rsid w:val="001D12CF"/>
    <w:rsid w:val="001E60F2"/>
    <w:rsid w:val="00202D73"/>
    <w:rsid w:val="00220874"/>
    <w:rsid w:val="002211D6"/>
    <w:rsid w:val="00224CDE"/>
    <w:rsid w:val="002309B0"/>
    <w:rsid w:val="002426BF"/>
    <w:rsid w:val="00246A97"/>
    <w:rsid w:val="00251FBE"/>
    <w:rsid w:val="00252A94"/>
    <w:rsid w:val="00263DB2"/>
    <w:rsid w:val="00271CF1"/>
    <w:rsid w:val="00274249"/>
    <w:rsid w:val="00275A9F"/>
    <w:rsid w:val="00281B7B"/>
    <w:rsid w:val="00281FE9"/>
    <w:rsid w:val="0028560B"/>
    <w:rsid w:val="00286AE3"/>
    <w:rsid w:val="00293FF6"/>
    <w:rsid w:val="002A1A0F"/>
    <w:rsid w:val="002A22E8"/>
    <w:rsid w:val="002A4E9C"/>
    <w:rsid w:val="002A648D"/>
    <w:rsid w:val="002A6AE5"/>
    <w:rsid w:val="002D2BF8"/>
    <w:rsid w:val="002E252C"/>
    <w:rsid w:val="002F710C"/>
    <w:rsid w:val="0030124A"/>
    <w:rsid w:val="0030275A"/>
    <w:rsid w:val="00305AB0"/>
    <w:rsid w:val="0030625B"/>
    <w:rsid w:val="003106DB"/>
    <w:rsid w:val="00316014"/>
    <w:rsid w:val="003174C4"/>
    <w:rsid w:val="003303C1"/>
    <w:rsid w:val="00333D06"/>
    <w:rsid w:val="00340760"/>
    <w:rsid w:val="003439A9"/>
    <w:rsid w:val="003513BE"/>
    <w:rsid w:val="0035489C"/>
    <w:rsid w:val="003564D9"/>
    <w:rsid w:val="003667CB"/>
    <w:rsid w:val="00375E44"/>
    <w:rsid w:val="00376D81"/>
    <w:rsid w:val="00386BCF"/>
    <w:rsid w:val="003A139D"/>
    <w:rsid w:val="003A6B0D"/>
    <w:rsid w:val="003B277A"/>
    <w:rsid w:val="003B4795"/>
    <w:rsid w:val="003B51A3"/>
    <w:rsid w:val="003D148A"/>
    <w:rsid w:val="003D1AEC"/>
    <w:rsid w:val="003E1986"/>
    <w:rsid w:val="003E26DE"/>
    <w:rsid w:val="003E570E"/>
    <w:rsid w:val="004011C2"/>
    <w:rsid w:val="004039E7"/>
    <w:rsid w:val="00407BF8"/>
    <w:rsid w:val="004172CD"/>
    <w:rsid w:val="00430E29"/>
    <w:rsid w:val="00433655"/>
    <w:rsid w:val="00437504"/>
    <w:rsid w:val="00440A55"/>
    <w:rsid w:val="0044318E"/>
    <w:rsid w:val="00443D33"/>
    <w:rsid w:val="00447080"/>
    <w:rsid w:val="00453258"/>
    <w:rsid w:val="004634BE"/>
    <w:rsid w:val="00466F9E"/>
    <w:rsid w:val="00472834"/>
    <w:rsid w:val="00472F88"/>
    <w:rsid w:val="004755CB"/>
    <w:rsid w:val="0048630B"/>
    <w:rsid w:val="00492AED"/>
    <w:rsid w:val="004975AC"/>
    <w:rsid w:val="004A1270"/>
    <w:rsid w:val="004A3B0C"/>
    <w:rsid w:val="004A48A4"/>
    <w:rsid w:val="004A5127"/>
    <w:rsid w:val="004B2D2F"/>
    <w:rsid w:val="004B4268"/>
    <w:rsid w:val="004C22FB"/>
    <w:rsid w:val="004C340A"/>
    <w:rsid w:val="004C6339"/>
    <w:rsid w:val="004C68E4"/>
    <w:rsid w:val="004D37AD"/>
    <w:rsid w:val="004D4689"/>
    <w:rsid w:val="004E4200"/>
    <w:rsid w:val="004F0B8A"/>
    <w:rsid w:val="004F3826"/>
    <w:rsid w:val="004F47A9"/>
    <w:rsid w:val="004F59E2"/>
    <w:rsid w:val="00505C45"/>
    <w:rsid w:val="00505D92"/>
    <w:rsid w:val="0051362E"/>
    <w:rsid w:val="005146E0"/>
    <w:rsid w:val="0051646A"/>
    <w:rsid w:val="00520460"/>
    <w:rsid w:val="005209AF"/>
    <w:rsid w:val="005217B3"/>
    <w:rsid w:val="00522412"/>
    <w:rsid w:val="005255FF"/>
    <w:rsid w:val="005308A6"/>
    <w:rsid w:val="00540D2A"/>
    <w:rsid w:val="005520C2"/>
    <w:rsid w:val="00553625"/>
    <w:rsid w:val="00557292"/>
    <w:rsid w:val="00562716"/>
    <w:rsid w:val="00582C96"/>
    <w:rsid w:val="00587BD1"/>
    <w:rsid w:val="00591A9F"/>
    <w:rsid w:val="00592B2C"/>
    <w:rsid w:val="005931AA"/>
    <w:rsid w:val="005B0732"/>
    <w:rsid w:val="005B0A46"/>
    <w:rsid w:val="005B2A11"/>
    <w:rsid w:val="005B5461"/>
    <w:rsid w:val="005E0AF7"/>
    <w:rsid w:val="005E1098"/>
    <w:rsid w:val="005F093E"/>
    <w:rsid w:val="005F0C24"/>
    <w:rsid w:val="005F6D89"/>
    <w:rsid w:val="00606B0D"/>
    <w:rsid w:val="00611132"/>
    <w:rsid w:val="00636DD4"/>
    <w:rsid w:val="0063769E"/>
    <w:rsid w:val="0064140E"/>
    <w:rsid w:val="006440EB"/>
    <w:rsid w:val="00653A33"/>
    <w:rsid w:val="006617ED"/>
    <w:rsid w:val="00663455"/>
    <w:rsid w:val="00666CCE"/>
    <w:rsid w:val="006714A2"/>
    <w:rsid w:val="0067604B"/>
    <w:rsid w:val="006776A8"/>
    <w:rsid w:val="00683BB2"/>
    <w:rsid w:val="00694763"/>
    <w:rsid w:val="006D3A61"/>
    <w:rsid w:val="006E3FCA"/>
    <w:rsid w:val="006F0DE7"/>
    <w:rsid w:val="007142B7"/>
    <w:rsid w:val="00726E81"/>
    <w:rsid w:val="007305E0"/>
    <w:rsid w:val="007324FC"/>
    <w:rsid w:val="00732922"/>
    <w:rsid w:val="0073429B"/>
    <w:rsid w:val="007640A9"/>
    <w:rsid w:val="0077223D"/>
    <w:rsid w:val="007756D2"/>
    <w:rsid w:val="0078159C"/>
    <w:rsid w:val="007817A0"/>
    <w:rsid w:val="00783034"/>
    <w:rsid w:val="007875D6"/>
    <w:rsid w:val="007966F0"/>
    <w:rsid w:val="007B1766"/>
    <w:rsid w:val="007C13D6"/>
    <w:rsid w:val="007C3218"/>
    <w:rsid w:val="007D1302"/>
    <w:rsid w:val="007D2D92"/>
    <w:rsid w:val="007D53DB"/>
    <w:rsid w:val="007E1694"/>
    <w:rsid w:val="007E5A80"/>
    <w:rsid w:val="007F0001"/>
    <w:rsid w:val="007F4ED3"/>
    <w:rsid w:val="00800FEC"/>
    <w:rsid w:val="00803AEF"/>
    <w:rsid w:val="0081141B"/>
    <w:rsid w:val="008140FA"/>
    <w:rsid w:val="008239E1"/>
    <w:rsid w:val="0082603D"/>
    <w:rsid w:val="008264C4"/>
    <w:rsid w:val="008462C9"/>
    <w:rsid w:val="0086492B"/>
    <w:rsid w:val="008729C7"/>
    <w:rsid w:val="008740ED"/>
    <w:rsid w:val="008753CF"/>
    <w:rsid w:val="00883FB8"/>
    <w:rsid w:val="00887243"/>
    <w:rsid w:val="00893EA3"/>
    <w:rsid w:val="00894471"/>
    <w:rsid w:val="008A3224"/>
    <w:rsid w:val="008A73E6"/>
    <w:rsid w:val="008B3C41"/>
    <w:rsid w:val="008B5372"/>
    <w:rsid w:val="008B76D3"/>
    <w:rsid w:val="008D46CE"/>
    <w:rsid w:val="008E2AEF"/>
    <w:rsid w:val="008E3216"/>
    <w:rsid w:val="008F2E05"/>
    <w:rsid w:val="008F6376"/>
    <w:rsid w:val="008F7645"/>
    <w:rsid w:val="008F7BC5"/>
    <w:rsid w:val="00912CA3"/>
    <w:rsid w:val="0091553C"/>
    <w:rsid w:val="009230E1"/>
    <w:rsid w:val="00933050"/>
    <w:rsid w:val="00934CFD"/>
    <w:rsid w:val="009357B1"/>
    <w:rsid w:val="009377B2"/>
    <w:rsid w:val="0094117B"/>
    <w:rsid w:val="00951027"/>
    <w:rsid w:val="0095540C"/>
    <w:rsid w:val="00965EB9"/>
    <w:rsid w:val="00966712"/>
    <w:rsid w:val="00981491"/>
    <w:rsid w:val="0098435D"/>
    <w:rsid w:val="00994A75"/>
    <w:rsid w:val="009A1F36"/>
    <w:rsid w:val="009A31F1"/>
    <w:rsid w:val="009A57CB"/>
    <w:rsid w:val="009A769A"/>
    <w:rsid w:val="009B0DD4"/>
    <w:rsid w:val="009B11CD"/>
    <w:rsid w:val="009B3B63"/>
    <w:rsid w:val="009C1102"/>
    <w:rsid w:val="009C5204"/>
    <w:rsid w:val="009D02CA"/>
    <w:rsid w:val="009E2C08"/>
    <w:rsid w:val="009E5E96"/>
    <w:rsid w:val="009E778E"/>
    <w:rsid w:val="009F1824"/>
    <w:rsid w:val="00A00883"/>
    <w:rsid w:val="00A0356C"/>
    <w:rsid w:val="00A077BF"/>
    <w:rsid w:val="00A20F5F"/>
    <w:rsid w:val="00A317D4"/>
    <w:rsid w:val="00A32B7E"/>
    <w:rsid w:val="00A3559C"/>
    <w:rsid w:val="00A37DB8"/>
    <w:rsid w:val="00A42006"/>
    <w:rsid w:val="00A43126"/>
    <w:rsid w:val="00A53F44"/>
    <w:rsid w:val="00A67866"/>
    <w:rsid w:val="00A83EE8"/>
    <w:rsid w:val="00A92126"/>
    <w:rsid w:val="00A94C15"/>
    <w:rsid w:val="00AA5B46"/>
    <w:rsid w:val="00AB2886"/>
    <w:rsid w:val="00AB4282"/>
    <w:rsid w:val="00AB6442"/>
    <w:rsid w:val="00AC12B4"/>
    <w:rsid w:val="00AF10FA"/>
    <w:rsid w:val="00AF4733"/>
    <w:rsid w:val="00AF56D4"/>
    <w:rsid w:val="00B022E8"/>
    <w:rsid w:val="00B045F5"/>
    <w:rsid w:val="00B17865"/>
    <w:rsid w:val="00B26B18"/>
    <w:rsid w:val="00B30880"/>
    <w:rsid w:val="00B43CC6"/>
    <w:rsid w:val="00B451A2"/>
    <w:rsid w:val="00B501FE"/>
    <w:rsid w:val="00B53E1F"/>
    <w:rsid w:val="00B54234"/>
    <w:rsid w:val="00B65CF5"/>
    <w:rsid w:val="00B739A9"/>
    <w:rsid w:val="00B77CA6"/>
    <w:rsid w:val="00B91886"/>
    <w:rsid w:val="00BA23AD"/>
    <w:rsid w:val="00BB389D"/>
    <w:rsid w:val="00BC32A2"/>
    <w:rsid w:val="00BC3B42"/>
    <w:rsid w:val="00BD208B"/>
    <w:rsid w:val="00BD6282"/>
    <w:rsid w:val="00BE68BC"/>
    <w:rsid w:val="00BF1B38"/>
    <w:rsid w:val="00C04410"/>
    <w:rsid w:val="00C07F30"/>
    <w:rsid w:val="00C11EB7"/>
    <w:rsid w:val="00C20CA6"/>
    <w:rsid w:val="00C307E1"/>
    <w:rsid w:val="00C33664"/>
    <w:rsid w:val="00C37F59"/>
    <w:rsid w:val="00C4173A"/>
    <w:rsid w:val="00C45F39"/>
    <w:rsid w:val="00C547EB"/>
    <w:rsid w:val="00C74CA8"/>
    <w:rsid w:val="00C764D8"/>
    <w:rsid w:val="00C76987"/>
    <w:rsid w:val="00C80528"/>
    <w:rsid w:val="00C904B0"/>
    <w:rsid w:val="00C97A3A"/>
    <w:rsid w:val="00CB5E65"/>
    <w:rsid w:val="00CC2E1C"/>
    <w:rsid w:val="00CC3C38"/>
    <w:rsid w:val="00CD432A"/>
    <w:rsid w:val="00CE2959"/>
    <w:rsid w:val="00CE514B"/>
    <w:rsid w:val="00CE6AE1"/>
    <w:rsid w:val="00CF52E6"/>
    <w:rsid w:val="00D02744"/>
    <w:rsid w:val="00D027BE"/>
    <w:rsid w:val="00D13E5F"/>
    <w:rsid w:val="00D1496F"/>
    <w:rsid w:val="00D15836"/>
    <w:rsid w:val="00D259A0"/>
    <w:rsid w:val="00D2661B"/>
    <w:rsid w:val="00D32D6D"/>
    <w:rsid w:val="00D37185"/>
    <w:rsid w:val="00D47836"/>
    <w:rsid w:val="00D5046D"/>
    <w:rsid w:val="00D73411"/>
    <w:rsid w:val="00D8124D"/>
    <w:rsid w:val="00D9540D"/>
    <w:rsid w:val="00D97ADB"/>
    <w:rsid w:val="00DB1596"/>
    <w:rsid w:val="00DB21B3"/>
    <w:rsid w:val="00DB3E8E"/>
    <w:rsid w:val="00DB4FA4"/>
    <w:rsid w:val="00DB7C29"/>
    <w:rsid w:val="00DE0AA2"/>
    <w:rsid w:val="00DE6B43"/>
    <w:rsid w:val="00DF0F41"/>
    <w:rsid w:val="00DF70F0"/>
    <w:rsid w:val="00E01571"/>
    <w:rsid w:val="00E07E22"/>
    <w:rsid w:val="00E1617F"/>
    <w:rsid w:val="00E32A72"/>
    <w:rsid w:val="00E32D2C"/>
    <w:rsid w:val="00E40FF9"/>
    <w:rsid w:val="00E47918"/>
    <w:rsid w:val="00E504AE"/>
    <w:rsid w:val="00E52445"/>
    <w:rsid w:val="00E647ED"/>
    <w:rsid w:val="00E71AC1"/>
    <w:rsid w:val="00E74E50"/>
    <w:rsid w:val="00EA3595"/>
    <w:rsid w:val="00EA4649"/>
    <w:rsid w:val="00EA537B"/>
    <w:rsid w:val="00EB4FC4"/>
    <w:rsid w:val="00EC0368"/>
    <w:rsid w:val="00ED0FA9"/>
    <w:rsid w:val="00ED330D"/>
    <w:rsid w:val="00EE37E7"/>
    <w:rsid w:val="00EE768D"/>
    <w:rsid w:val="00EF3617"/>
    <w:rsid w:val="00EF4877"/>
    <w:rsid w:val="00F2454E"/>
    <w:rsid w:val="00F269AF"/>
    <w:rsid w:val="00F26D3A"/>
    <w:rsid w:val="00F33581"/>
    <w:rsid w:val="00F364E6"/>
    <w:rsid w:val="00F43DE0"/>
    <w:rsid w:val="00F56387"/>
    <w:rsid w:val="00F64FE9"/>
    <w:rsid w:val="00F75A01"/>
    <w:rsid w:val="00F77B94"/>
    <w:rsid w:val="00F77C43"/>
    <w:rsid w:val="00F84DD7"/>
    <w:rsid w:val="00F85878"/>
    <w:rsid w:val="00F927A9"/>
    <w:rsid w:val="00F93C4B"/>
    <w:rsid w:val="00F96706"/>
    <w:rsid w:val="00F9748A"/>
    <w:rsid w:val="00FA3F81"/>
    <w:rsid w:val="00FB47A5"/>
    <w:rsid w:val="00FC2B61"/>
    <w:rsid w:val="00FD216E"/>
    <w:rsid w:val="00FD4FC6"/>
    <w:rsid w:val="00FD70F3"/>
    <w:rsid w:val="00FE3CF2"/>
    <w:rsid w:val="00FE47D5"/>
    <w:rsid w:val="00FF34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List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7918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aliases w:val="h1,Level 1 Topic Heading"/>
    <w:basedOn w:val="Normal"/>
    <w:next w:val="Normal"/>
    <w:link w:val="Ttulo1Char"/>
    <w:qFormat/>
    <w:rsid w:val="00040873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/>
      <w:b/>
      <w:bCs/>
      <w:sz w:val="28"/>
      <w:szCs w:val="24"/>
      <w:lang w:val="en-US"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2006"/>
    <w:pPr>
      <w:keepNext/>
      <w:numPr>
        <w:ilvl w:val="1"/>
        <w:numId w:val="2"/>
      </w:numPr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D216E"/>
    <w:pPr>
      <w:keepNext/>
      <w:spacing w:before="240" w:after="60"/>
      <w:ind w:left="357" w:hanging="357"/>
      <w:jc w:val="both"/>
      <w:outlineLvl w:val="2"/>
    </w:pPr>
    <w:rPr>
      <w:rFonts w:ascii="Arial" w:eastAsia="Times New Roman" w:hAnsi="Arial"/>
      <w:b/>
      <w:bCs/>
      <w:sz w:val="20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D216E"/>
    <w:pPr>
      <w:keepNext/>
      <w:spacing w:before="240" w:after="60"/>
      <w:ind w:left="357" w:hanging="357"/>
      <w:jc w:val="both"/>
      <w:outlineLvl w:val="3"/>
    </w:pPr>
    <w:rPr>
      <w:rFonts w:ascii="Arial" w:eastAsia="Times New Roman" w:hAnsi="Arial"/>
      <w:b/>
      <w:bCs/>
      <w:sz w:val="20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42006"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estern">
    <w:name w:val="western"/>
    <w:basedOn w:val="Normal"/>
    <w:rsid w:val="00040873"/>
    <w:pPr>
      <w:spacing w:before="100" w:beforeAutospacing="1" w:after="119" w:line="240" w:lineRule="auto"/>
    </w:pPr>
    <w:rPr>
      <w:rFonts w:ascii="Arial" w:eastAsia="Times New Roman" w:hAnsi="Arial" w:cs="Arial"/>
      <w:color w:val="000000"/>
      <w:sz w:val="24"/>
      <w:szCs w:val="24"/>
      <w:lang w:eastAsia="pt-BR"/>
    </w:rPr>
  </w:style>
  <w:style w:type="paragraph" w:styleId="Cabealho">
    <w:name w:val="header"/>
    <w:basedOn w:val="Normal"/>
    <w:link w:val="CabealhoChar"/>
    <w:unhideWhenUsed/>
    <w:rsid w:val="0004087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40873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04087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40873"/>
    <w:rPr>
      <w:sz w:val="22"/>
      <w:szCs w:val="22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08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0873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unhideWhenUsed/>
    <w:rsid w:val="00040873"/>
    <w:pPr>
      <w:spacing w:before="100" w:beforeAutospacing="1" w:after="119" w:line="240" w:lineRule="auto"/>
    </w:pPr>
    <w:rPr>
      <w:rFonts w:ascii="Times New Roman" w:eastAsia="Times New Roman" w:hAnsi="Times New Roman"/>
      <w:color w:val="000000"/>
      <w:sz w:val="24"/>
      <w:szCs w:val="24"/>
      <w:lang w:eastAsia="pt-BR"/>
    </w:rPr>
  </w:style>
  <w:style w:type="table" w:styleId="Tabelacomgrade">
    <w:name w:val="Table Grid"/>
    <w:basedOn w:val="Tabelanormal"/>
    <w:uiPriority w:val="59"/>
    <w:rsid w:val="0004087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aliases w:val="h1 Char,Level 1 Topic Heading Char"/>
    <w:basedOn w:val="Fontepargpadro"/>
    <w:link w:val="Ttulo1"/>
    <w:rsid w:val="00040873"/>
    <w:rPr>
      <w:rFonts w:ascii="Times New Roman" w:eastAsia="Times New Roman" w:hAnsi="Times New Roman"/>
      <w:b/>
      <w:bCs/>
      <w:sz w:val="28"/>
      <w:szCs w:val="24"/>
      <w:lang w:val="en-US"/>
    </w:rPr>
  </w:style>
  <w:style w:type="paragraph" w:customStyle="1" w:styleId="SubttuloAuxiliar">
    <w:name w:val="Subtítulo Auxiliar"/>
    <w:basedOn w:val="Subttulo"/>
    <w:rsid w:val="00040873"/>
    <w:pPr>
      <w:spacing w:after="240" w:line="240" w:lineRule="auto"/>
      <w:outlineLvl w:val="9"/>
    </w:pPr>
    <w:rPr>
      <w:rFonts w:ascii="Arial Black" w:hAnsi="Arial Black" w:cs="Arial"/>
      <w:sz w:val="28"/>
      <w:szCs w:val="36"/>
      <w:lang w:eastAsia="pt-BR"/>
    </w:rPr>
  </w:style>
  <w:style w:type="paragraph" w:customStyle="1" w:styleId="BodyText">
    <w:name w:val="BodyText"/>
    <w:basedOn w:val="Normal"/>
    <w:rsid w:val="00040873"/>
    <w:pPr>
      <w:spacing w:before="40" w:after="60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paragraph" w:styleId="Recuodecorpodetexto2">
    <w:name w:val="Body Text Indent 2"/>
    <w:basedOn w:val="Normal"/>
    <w:link w:val="Recuodecorpodetexto2Char"/>
    <w:semiHidden/>
    <w:rsid w:val="00040873"/>
    <w:pPr>
      <w:spacing w:after="0" w:line="360" w:lineRule="auto"/>
      <w:ind w:left="708"/>
    </w:pPr>
    <w:rPr>
      <w:rFonts w:ascii="Arial" w:eastAsia="Times New Roman" w:hAnsi="Arial" w:cs="Arial"/>
      <w:sz w:val="20"/>
      <w:szCs w:val="24"/>
      <w:lang w:eastAsia="pt-BR"/>
    </w:rPr>
  </w:style>
  <w:style w:type="character" w:customStyle="1" w:styleId="Recuodecorpodetexto2Char">
    <w:name w:val="Recuo de corpo de texto 2 Char"/>
    <w:basedOn w:val="Fontepargpadro"/>
    <w:link w:val="Recuodecorpodetexto2"/>
    <w:semiHidden/>
    <w:rsid w:val="00040873"/>
    <w:rPr>
      <w:rFonts w:ascii="Arial" w:eastAsia="Times New Roman" w:hAnsi="Arial" w:cs="Arial"/>
      <w:szCs w:val="24"/>
    </w:rPr>
  </w:style>
  <w:style w:type="paragraph" w:styleId="Lista">
    <w:name w:val="List"/>
    <w:basedOn w:val="Corpodetexto"/>
    <w:semiHidden/>
    <w:rsid w:val="00040873"/>
    <w:pPr>
      <w:suppressAutoHyphens/>
      <w:spacing w:line="240" w:lineRule="auto"/>
      <w:jc w:val="both"/>
    </w:pPr>
    <w:rPr>
      <w:rFonts w:ascii="Arial" w:eastAsia="Times New Roman" w:hAnsi="Arial" w:cs="Lucida Sans Unicode"/>
      <w:szCs w:val="20"/>
      <w:lang w:eastAsia="ar-SA"/>
    </w:rPr>
  </w:style>
  <w:style w:type="paragraph" w:styleId="Subttulo">
    <w:name w:val="Subtitle"/>
    <w:basedOn w:val="Normal"/>
    <w:next w:val="Normal"/>
    <w:link w:val="SubttuloChar"/>
    <w:uiPriority w:val="11"/>
    <w:qFormat/>
    <w:rsid w:val="00040873"/>
    <w:pPr>
      <w:spacing w:after="60"/>
      <w:jc w:val="center"/>
      <w:outlineLvl w:val="1"/>
    </w:pPr>
    <w:rPr>
      <w:rFonts w:ascii="Cambria" w:eastAsia="Times New Roman" w:hAnsi="Cambria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040873"/>
    <w:rPr>
      <w:rFonts w:ascii="Cambria" w:eastAsia="Times New Roman" w:hAnsi="Cambria" w:cs="Times New Roman"/>
      <w:sz w:val="24"/>
      <w:szCs w:val="24"/>
      <w:lang w:eastAsia="en-U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04087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040873"/>
    <w:rPr>
      <w:sz w:val="22"/>
      <w:szCs w:val="22"/>
      <w:lang w:eastAsia="en-US"/>
    </w:rPr>
  </w:style>
  <w:style w:type="paragraph" w:customStyle="1" w:styleId="TableText">
    <w:name w:val="TableText"/>
    <w:basedOn w:val="Normal"/>
    <w:rsid w:val="00177823"/>
    <w:pPr>
      <w:spacing w:before="60" w:after="60" w:line="240" w:lineRule="auto"/>
    </w:pPr>
    <w:rPr>
      <w:rFonts w:ascii="Verdana" w:eastAsia="Times New Roman" w:hAnsi="Verdana"/>
      <w:sz w:val="16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A42006"/>
    <w:rPr>
      <w:rFonts w:ascii="Cambria" w:eastAsia="Times New Roman" w:hAnsi="Cambria"/>
      <w:b/>
      <w:bCs/>
      <w:i/>
      <w:iCs/>
      <w:sz w:val="28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A42006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Corpodetexto3">
    <w:name w:val="Body Text 3"/>
    <w:basedOn w:val="Normal"/>
    <w:link w:val="Corpodetexto3Char"/>
    <w:uiPriority w:val="99"/>
    <w:unhideWhenUsed/>
    <w:rsid w:val="00A42006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42006"/>
    <w:rPr>
      <w:sz w:val="16"/>
      <w:szCs w:val="16"/>
      <w:lang w:eastAsia="en-US"/>
    </w:rPr>
  </w:style>
  <w:style w:type="character" w:styleId="Hyperlink">
    <w:name w:val="Hyperlink"/>
    <w:basedOn w:val="Fontepargpadro"/>
    <w:uiPriority w:val="99"/>
    <w:rsid w:val="00A4200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2F710C"/>
    <w:pPr>
      <w:spacing w:after="0" w:line="240" w:lineRule="auto"/>
    </w:pPr>
    <w:rPr>
      <w:rFonts w:ascii="Arial" w:eastAsia="Times New Roman" w:hAnsi="Arial"/>
      <w:szCs w:val="24"/>
      <w:lang w:val="pt-PT" w:eastAsia="pt-BR"/>
    </w:rPr>
  </w:style>
  <w:style w:type="paragraph" w:customStyle="1" w:styleId="Estilo1">
    <w:name w:val="Estilo1"/>
    <w:basedOn w:val="Ttulo1"/>
    <w:link w:val="Estilo1Char"/>
    <w:autoRedefine/>
    <w:qFormat/>
    <w:rsid w:val="002A6AE5"/>
    <w:pPr>
      <w:numPr>
        <w:numId w:val="2"/>
      </w:numPr>
      <w:spacing w:line="480" w:lineRule="auto"/>
      <w:jc w:val="both"/>
    </w:pPr>
    <w:rPr>
      <w:rFonts w:ascii="Arial" w:hAnsi="Arial"/>
      <w:sz w:val="22"/>
    </w:rPr>
  </w:style>
  <w:style w:type="character" w:customStyle="1" w:styleId="Ttulo3Char">
    <w:name w:val="Título 3 Char"/>
    <w:basedOn w:val="Fontepargpadro"/>
    <w:link w:val="Ttulo3"/>
    <w:uiPriority w:val="9"/>
    <w:rsid w:val="00FD216E"/>
    <w:rPr>
      <w:rFonts w:ascii="Arial" w:eastAsia="Times New Roman" w:hAnsi="Arial"/>
      <w:b/>
      <w:bCs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FD216E"/>
    <w:rPr>
      <w:rFonts w:ascii="Arial" w:eastAsia="Times New Roman" w:hAnsi="Arial"/>
      <w:b/>
      <w:bCs/>
      <w:szCs w:val="28"/>
      <w:lang w:eastAsia="en-US"/>
    </w:rPr>
  </w:style>
  <w:style w:type="character" w:customStyle="1" w:styleId="Estilo1Char">
    <w:name w:val="Estilo1 Char"/>
    <w:link w:val="Estilo1"/>
    <w:rsid w:val="002A6AE5"/>
    <w:rPr>
      <w:rFonts w:ascii="Arial" w:eastAsia="Times New Roman" w:hAnsi="Arial"/>
      <w:b/>
      <w:bCs/>
      <w:sz w:val="22"/>
      <w:szCs w:val="24"/>
      <w:lang w:val="en-US"/>
    </w:rPr>
  </w:style>
  <w:style w:type="paragraph" w:styleId="Sumrio2">
    <w:name w:val="toc 2"/>
    <w:basedOn w:val="Normal"/>
    <w:next w:val="Normal"/>
    <w:autoRedefine/>
    <w:uiPriority w:val="39"/>
    <w:unhideWhenUsed/>
    <w:rsid w:val="002F710C"/>
    <w:pPr>
      <w:ind w:left="220"/>
    </w:pPr>
    <w:rPr>
      <w:rFonts w:ascii="Arial" w:hAnsi="Arial"/>
    </w:rPr>
  </w:style>
  <w:style w:type="paragraph" w:customStyle="1" w:styleId="InfoBlue">
    <w:name w:val="InfoBlue"/>
    <w:basedOn w:val="Normal"/>
    <w:qFormat/>
    <w:rsid w:val="0030625B"/>
    <w:pPr>
      <w:spacing w:after="0" w:line="240" w:lineRule="auto"/>
      <w:jc w:val="both"/>
    </w:pPr>
    <w:rPr>
      <w:rFonts w:ascii="Arial" w:hAnsi="Arial"/>
      <w:i/>
      <w:color w:val="3333FF"/>
      <w:sz w:val="20"/>
      <w:lang w:eastAsia="ar-SA"/>
    </w:rPr>
  </w:style>
  <w:style w:type="paragraph" w:customStyle="1" w:styleId="RUPTabela">
    <w:name w:val="RUP Tabela"/>
    <w:rsid w:val="008F7BC5"/>
    <w:pPr>
      <w:suppressAutoHyphens/>
      <w:spacing w:before="60" w:after="60"/>
    </w:pPr>
    <w:rPr>
      <w:rFonts w:ascii="Arial" w:eastAsia="Times New Roman" w:hAnsi="Arial" w:cs="Arial"/>
      <w:lang w:val="es-ES_tradnl" w:eastAsia="ar-SA"/>
    </w:rPr>
  </w:style>
  <w:style w:type="paragraph" w:customStyle="1" w:styleId="ISO9000Corpo">
    <w:name w:val="ISO 9000 Corpo"/>
    <w:rsid w:val="008F7BC5"/>
    <w:pPr>
      <w:suppressAutoHyphens/>
      <w:spacing w:before="60" w:after="60"/>
      <w:ind w:left="425"/>
      <w:jc w:val="both"/>
    </w:pPr>
    <w:rPr>
      <w:rFonts w:ascii="Arial" w:eastAsia="Times New Roman" w:hAnsi="Arial"/>
      <w:lang w:eastAsia="ar-SA"/>
    </w:rPr>
  </w:style>
  <w:style w:type="paragraph" w:customStyle="1" w:styleId="DataprevMarcador1">
    <w:name w:val="Dataprev_Marcador_1"/>
    <w:autoRedefine/>
    <w:rsid w:val="008F7BC5"/>
    <w:pPr>
      <w:spacing w:line="360" w:lineRule="auto"/>
      <w:jc w:val="center"/>
    </w:pPr>
    <w:rPr>
      <w:rFonts w:ascii="Arial" w:eastAsia="Times New Roman" w:hAnsi="Arial" w:cs="Arial"/>
      <w:b/>
      <w:bCs/>
      <w:sz w:val="22"/>
      <w:lang w:val="pt-PT"/>
    </w:rPr>
  </w:style>
  <w:style w:type="paragraph" w:customStyle="1" w:styleId="RUPCorpo1">
    <w:name w:val="RUP Corpo 1"/>
    <w:rsid w:val="00BC32A2"/>
    <w:pPr>
      <w:suppressAutoHyphens/>
      <w:spacing w:before="120"/>
      <w:ind w:firstLine="425"/>
      <w:jc w:val="both"/>
    </w:pPr>
    <w:rPr>
      <w:rFonts w:ascii="Arial" w:eastAsia="Times New Roman" w:hAnsi="Arial"/>
      <w:lang w:eastAsia="ar-SA"/>
    </w:rPr>
  </w:style>
  <w:style w:type="character" w:styleId="HiperlinkVisitado">
    <w:name w:val="FollowedHyperlink"/>
    <w:basedOn w:val="Fontepargpadro"/>
    <w:uiPriority w:val="99"/>
    <w:semiHidden/>
    <w:unhideWhenUsed/>
    <w:rsid w:val="00981491"/>
    <w:rPr>
      <w:color w:val="954F72" w:themeColor="followedHyperlink"/>
      <w:u w:val="single"/>
    </w:rPr>
  </w:style>
  <w:style w:type="paragraph" w:customStyle="1" w:styleId="Texto">
    <w:name w:val="Texto"/>
    <w:basedOn w:val="Normal"/>
    <w:link w:val="TextoChar"/>
    <w:qFormat/>
    <w:rsid w:val="00B53E1F"/>
    <w:pPr>
      <w:spacing w:after="0" w:line="240" w:lineRule="auto"/>
      <w:ind w:firstLine="397"/>
      <w:jc w:val="both"/>
    </w:pPr>
    <w:rPr>
      <w:rFonts w:ascii="Arial" w:hAnsi="Arial"/>
      <w:sz w:val="20"/>
    </w:rPr>
  </w:style>
  <w:style w:type="character" w:customStyle="1" w:styleId="TextoChar">
    <w:name w:val="Texto Char"/>
    <w:basedOn w:val="Fontepargpadro"/>
    <w:link w:val="Texto"/>
    <w:rsid w:val="00B53E1F"/>
    <w:rPr>
      <w:rFonts w:ascii="Arial" w:hAnsi="Arial"/>
      <w:szCs w:val="22"/>
      <w:lang w:eastAsia="en-US"/>
    </w:rPr>
  </w:style>
  <w:style w:type="paragraph" w:styleId="Ttulo">
    <w:name w:val="Title"/>
    <w:basedOn w:val="Normal"/>
    <w:next w:val="Normal"/>
    <w:link w:val="TtuloChar"/>
    <w:qFormat/>
    <w:rsid w:val="00281FE9"/>
    <w:pPr>
      <w:widowControl w:val="0"/>
      <w:spacing w:after="0" w:line="240" w:lineRule="auto"/>
      <w:jc w:val="center"/>
    </w:pPr>
    <w:rPr>
      <w:rFonts w:ascii="Arial" w:eastAsia="Times New Roman" w:hAnsi="Arial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281FE9"/>
    <w:rPr>
      <w:rFonts w:ascii="Arial" w:eastAsia="Times New Roman" w:hAnsi="Arial"/>
      <w:b/>
      <w:sz w:val="36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61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fael.freitas\Documents\REPOSITORIOS\PROCESSOS_CLIENTES_CTIS\tags\CNPq\CNPq_Processo4_20131025\Pacote%20de%20Artefatos\Template_RelatorioAnaliseEstatica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B1C380-DCB3-47DA-B649-09893FECF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Template_RelatorioAnaliseEstatica.dot</Template>
  <TotalTime>224</TotalTime>
  <Pages>21</Pages>
  <Words>1735</Words>
  <Characters>9375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11088</CharactersWithSpaces>
  <SharedDoc>false</SharedDoc>
  <HLinks>
    <vt:vector size="18" baseType="variant">
      <vt:variant>
        <vt:i4>1179706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_Toc368902187</vt:lpwstr>
      </vt:variant>
      <vt:variant>
        <vt:i4>1179706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_Toc368902186</vt:lpwstr>
      </vt:variant>
      <vt:variant>
        <vt:i4>1179706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_Toc368902185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Freitas Lima da Silva</dc:creator>
  <cp:lastModifiedBy>patrick.nzenguet</cp:lastModifiedBy>
  <cp:revision>48</cp:revision>
  <cp:lastPrinted>2013-10-01T20:56:00Z</cp:lastPrinted>
  <dcterms:created xsi:type="dcterms:W3CDTF">2014-08-28T15:04:00Z</dcterms:created>
  <dcterms:modified xsi:type="dcterms:W3CDTF">2014-08-28T20:19:00Z</dcterms:modified>
</cp:coreProperties>
</file>